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C91D" w14:textId="77777777" w:rsidR="00C70483" w:rsidRDefault="00C70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848082" wp14:editId="1042EF5E">
                <wp:extent cx="6463665" cy="1270"/>
                <wp:effectExtent l="0" t="31750" r="0" b="36830"/>
                <wp:docPr id="1439880900" name="Persegi Panjang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3F6F3" id="Persegi Panjang 2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D4A14A" w14:textId="742CABD8" w:rsidR="0094170B" w:rsidRPr="008A1C1E" w:rsidRDefault="00C70483" w:rsidP="008A1C1E">
      <w:pPr>
        <w:pStyle w:val="Judul1"/>
        <w:rPr>
          <w:rFonts w:eastAsia="Times New Roman"/>
        </w:rPr>
      </w:pPr>
      <w:r>
        <w:rPr>
          <w:rFonts w:eastAsia="Times New Roman"/>
        </w:rPr>
        <w:t>STRUKTUR BAB EBOOK (PROFESIONAL)</w:t>
      </w:r>
    </w:p>
    <w:p w14:paraId="1F3C6D33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A1A7B" wp14:editId="2CF6C8C3">
                <wp:extent cx="6463665" cy="1270"/>
                <wp:effectExtent l="0" t="31750" r="0" b="36830"/>
                <wp:docPr id="148094967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B585F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3604C8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BAB 1</w:t>
      </w:r>
    </w:p>
    <w:p w14:paraId="6F6262E4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Dasar Smart Money Concepts (SMC) &amp; ICT</w:t>
      </w:r>
    </w:p>
    <w:p w14:paraId="2C78B6CC" w14:textId="77777777" w:rsidR="0094170B" w:rsidRDefault="0094170B">
      <w:pPr>
        <w:pStyle w:val="Judul2"/>
        <w:rPr>
          <w:rFonts w:eastAsia="Times New Roman"/>
        </w:rPr>
      </w:pPr>
      <w:r>
        <w:rPr>
          <w:rFonts w:eastAsia="Times New Roman"/>
        </w:rPr>
        <w:t>1. Cara Baru Melihat Pasar</w:t>
      </w:r>
    </w:p>
    <w:p w14:paraId="2E096E3A" w14:textId="77777777" w:rsidR="0094170B" w:rsidRDefault="0094170B">
      <w:pPr>
        <w:pStyle w:val="NormalWeb"/>
      </w:pPr>
      <w:r>
        <w:t xml:space="preserve">Banyak trader ritel berpikir bahwa harga bergerak secara </w:t>
      </w:r>
      <w:r>
        <w:rPr>
          <w:rStyle w:val="Kuat"/>
        </w:rPr>
        <w:t>acak</w:t>
      </w:r>
      <w:r>
        <w:t xml:space="preserve"> karena emosi trader.</w:t>
      </w:r>
    </w:p>
    <w:p w14:paraId="3AD670CD" w14:textId="77777777" w:rsidR="0094170B" w:rsidRDefault="0094170B">
      <w:pPr>
        <w:pStyle w:val="NormalWeb"/>
      </w:pPr>
      <w:r>
        <w:t xml:space="preserve">Namun dalam konsep </w:t>
      </w:r>
      <w:r>
        <w:rPr>
          <w:rStyle w:val="Kuat"/>
        </w:rPr>
        <w:t>Smart Money Concepts (SMC)</w:t>
      </w:r>
      <w:r>
        <w:t xml:space="preserve"> dan </w:t>
      </w:r>
      <w:r>
        <w:rPr>
          <w:rStyle w:val="Kuat"/>
        </w:rPr>
        <w:t>ICT</w:t>
      </w:r>
      <w:r>
        <w:t>, pasar tidak bergerak secara acak.</w:t>
      </w:r>
    </w:p>
    <w:p w14:paraId="4FB2381F" w14:textId="77777777" w:rsidR="0094170B" w:rsidRDefault="0094170B">
      <w:pPr>
        <w:pStyle w:val="NormalWeb"/>
      </w:pPr>
      <w:r>
        <w:t xml:space="preserve">Pasar digerakkan oleh </w:t>
      </w:r>
      <w:r>
        <w:rPr>
          <w:rStyle w:val="Kuat"/>
        </w:rPr>
        <w:t>institusi besar</w:t>
      </w:r>
      <w:r>
        <w:t>, seperti:</w:t>
      </w:r>
    </w:p>
    <w:p w14:paraId="031FDA54" w14:textId="77777777" w:rsidR="0094170B" w:rsidRDefault="0094170B" w:rsidP="0008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Bank</w:t>
      </w:r>
    </w:p>
    <w:p w14:paraId="78076C8E" w14:textId="77777777" w:rsidR="0094170B" w:rsidRDefault="0094170B" w:rsidP="0008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Hedge fund</w:t>
      </w:r>
    </w:p>
    <w:p w14:paraId="4FDC6B97" w14:textId="77777777" w:rsidR="0094170B" w:rsidRDefault="0094170B" w:rsidP="0008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maker</w:t>
      </w:r>
    </w:p>
    <w:p w14:paraId="56184EC1" w14:textId="77777777" w:rsidR="0094170B" w:rsidRDefault="0094170B">
      <w:pPr>
        <w:pStyle w:val="NormalWeb"/>
      </w:pPr>
      <w:r>
        <w:t>Institusi memiliki modal sangat besar, sehingga mereka memiliki pengaruh besar terhadap pergerakan harga.</w:t>
      </w:r>
    </w:p>
    <w:p w14:paraId="7D922637" w14:textId="77777777" w:rsidR="0094170B" w:rsidRDefault="0094170B">
      <w:pPr>
        <w:pStyle w:val="NormalWeb"/>
      </w:pPr>
      <w:r>
        <w:t xml:space="preserve">Karena itu, tujuan trader bukan menebak harga, tetapi </w:t>
      </w:r>
      <w:r>
        <w:rPr>
          <w:rStyle w:val="Kuat"/>
        </w:rPr>
        <w:t>memahami bagaimana institusi menggerakkan harga</w:t>
      </w:r>
      <w:r>
        <w:t>.</w:t>
      </w:r>
    </w:p>
    <w:p w14:paraId="6AD0FF98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09FC8" wp14:editId="6B7E854F">
                <wp:extent cx="6463665" cy="1270"/>
                <wp:effectExtent l="0" t="31750" r="0" b="36830"/>
                <wp:docPr id="2001471053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04990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EA4E8C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2. Kenapa Harga Bergerak? (Likuiditas)</w:t>
      </w:r>
    </w:p>
    <w:p w14:paraId="2DD43318" w14:textId="77777777" w:rsidR="0094170B" w:rsidRDefault="0094170B">
      <w:pPr>
        <w:pStyle w:val="NormalWeb"/>
      </w:pPr>
      <w:r>
        <w:t>Institusi tidak bisa membeli atau menjual secara sembarangan.</w:t>
      </w:r>
    </w:p>
    <w:p w14:paraId="40B8D84A" w14:textId="77777777" w:rsidR="0094170B" w:rsidRDefault="0094170B">
      <w:pPr>
        <w:pStyle w:val="NormalWeb"/>
      </w:pPr>
      <w:r>
        <w:t>Contoh:</w:t>
      </w:r>
    </w:p>
    <w:p w14:paraId="0E4E6E0C" w14:textId="77777777" w:rsidR="0094170B" w:rsidRDefault="0094170B">
      <w:pPr>
        <w:pStyle w:val="NormalWeb"/>
      </w:pPr>
      <w:r>
        <w:t xml:space="preserve">Jika institusi ingin membeli </w:t>
      </w:r>
      <w:r>
        <w:rPr>
          <w:rStyle w:val="Kuat"/>
        </w:rPr>
        <w:t>1000 lot</w:t>
      </w:r>
      <w:r>
        <w:t xml:space="preserve">, mereka membutuhkan </w:t>
      </w:r>
      <w:r>
        <w:rPr>
          <w:rStyle w:val="Kuat"/>
        </w:rPr>
        <w:t>seller 1000 lot juga</w:t>
      </w:r>
      <w:r>
        <w:t>.</w:t>
      </w:r>
    </w:p>
    <w:p w14:paraId="71E069B2" w14:textId="77777777" w:rsidR="0094170B" w:rsidRDefault="0094170B">
      <w:pPr>
        <w:pStyle w:val="NormalWeb"/>
      </w:pPr>
      <w:r>
        <w:t>Tanpa lawan transaksi, order besar bisa membuat harga melonjak terlalu cepat.</w:t>
      </w:r>
    </w:p>
    <w:p w14:paraId="4943B95D" w14:textId="77777777" w:rsidR="0094170B" w:rsidRDefault="0094170B">
      <w:pPr>
        <w:pStyle w:val="NormalWeb"/>
      </w:pPr>
      <w:r>
        <w:t xml:space="preserve">Karena itu institusi membutuhkan </w:t>
      </w:r>
      <w:r>
        <w:rPr>
          <w:rStyle w:val="Kuat"/>
        </w:rPr>
        <w:t>likuiditas</w:t>
      </w:r>
      <w:r>
        <w:t>.</w:t>
      </w:r>
    </w:p>
    <w:p w14:paraId="462B0D9C" w14:textId="77777777" w:rsidR="0094170B" w:rsidRDefault="0094170B">
      <w:pPr>
        <w:pStyle w:val="NormalWeb"/>
      </w:pPr>
      <w:r>
        <w:t>Likuiditas biasanya ada di:</w:t>
      </w:r>
    </w:p>
    <w:p w14:paraId="7CB5F7EE" w14:textId="77777777" w:rsidR="0094170B" w:rsidRDefault="0094170B" w:rsidP="00083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</w:t>
      </w:r>
    </w:p>
    <w:p w14:paraId="6BF552A1" w14:textId="77777777" w:rsidR="0094170B" w:rsidRDefault="0094170B" w:rsidP="00083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3D6FDD5B" w14:textId="77777777" w:rsidR="0094170B" w:rsidRDefault="0094170B" w:rsidP="00083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078BB112" w14:textId="77777777" w:rsidR="0094170B" w:rsidRDefault="0094170B" w:rsidP="00083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1514BE2F" w14:textId="77777777" w:rsidR="0094170B" w:rsidRDefault="0094170B" w:rsidP="00083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57D0BEDB" w14:textId="77777777" w:rsidR="0094170B" w:rsidRDefault="0094170B">
      <w:pPr>
        <w:pStyle w:val="NormalWeb"/>
      </w:pPr>
      <w:r>
        <w:t xml:space="preserve">Area tersebut disebut </w:t>
      </w:r>
      <w:r>
        <w:rPr>
          <w:rStyle w:val="Kuat"/>
        </w:rPr>
        <w:t>Liquidity Pool</w:t>
      </w:r>
      <w:r>
        <w:t>.</w:t>
      </w:r>
    </w:p>
    <w:p w14:paraId="7E36B0B8" w14:textId="77777777" w:rsidR="0094170B" w:rsidRDefault="0094170B">
      <w:pPr>
        <w:pStyle w:val="NormalWeb"/>
      </w:pPr>
      <w:r>
        <w:t>Sederhananya:</w:t>
      </w:r>
    </w:p>
    <w:p w14:paraId="132688E5" w14:textId="77777777" w:rsidR="0094170B" w:rsidRDefault="0094170B">
      <w:pPr>
        <w:pStyle w:val="NormalWeb"/>
      </w:pPr>
      <w:r>
        <w:rPr>
          <w:rStyle w:val="Kuat"/>
        </w:rPr>
        <w:t>Harga bergerak untuk mengambil likuiditas.</w:t>
      </w:r>
    </w:p>
    <w:p w14:paraId="485E6B05" w14:textId="77777777" w:rsidR="0094170B" w:rsidRDefault="0094170B">
      <w:pPr>
        <w:pStyle w:val="NormalWeb"/>
      </w:pPr>
      <w:r>
        <w:t>Ini sebabnya harga sering menyentuh:</w:t>
      </w:r>
    </w:p>
    <w:p w14:paraId="693C70A3" w14:textId="77777777" w:rsidR="0094170B" w:rsidRDefault="0094170B" w:rsidP="0008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sebelumnya</w:t>
      </w:r>
    </w:p>
    <w:p w14:paraId="4EBA048A" w14:textId="77777777" w:rsidR="0094170B" w:rsidRDefault="0094170B" w:rsidP="0008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sebelumnya</w:t>
      </w:r>
    </w:p>
    <w:p w14:paraId="514D0E7A" w14:textId="77777777" w:rsidR="0094170B" w:rsidRDefault="0094170B">
      <w:pPr>
        <w:pStyle w:val="NormalWeb"/>
      </w:pPr>
      <w:r>
        <w:t xml:space="preserve">karena di situlah banyak stop loss berada. </w:t>
      </w:r>
    </w:p>
    <w:p w14:paraId="14315130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D16BE" wp14:editId="29EE5835">
                <wp:extent cx="6463665" cy="1270"/>
                <wp:effectExtent l="0" t="31750" r="0" b="36830"/>
                <wp:docPr id="839243917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7B70E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04635F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3. Algoritma yang Menggerakkan Harga (IPDA)</w:t>
      </w:r>
    </w:p>
    <w:p w14:paraId="1A65118D" w14:textId="77777777" w:rsidR="0094170B" w:rsidRDefault="0094170B">
      <w:pPr>
        <w:pStyle w:val="NormalWeb"/>
      </w:pPr>
      <w:r>
        <w:t>Menurut konsep ICT, harga tidak bergerak secara acak.</w:t>
      </w:r>
    </w:p>
    <w:p w14:paraId="325F0020" w14:textId="77777777" w:rsidR="0094170B" w:rsidRDefault="0094170B">
      <w:pPr>
        <w:pStyle w:val="NormalWeb"/>
      </w:pPr>
      <w:r>
        <w:t>Harga dikirim oleh sistem algoritma yang disebut:</w:t>
      </w:r>
    </w:p>
    <w:p w14:paraId="0194A46B" w14:textId="77777777" w:rsidR="0094170B" w:rsidRDefault="0094170B">
      <w:pPr>
        <w:pStyle w:val="NormalWeb"/>
      </w:pPr>
      <w:r>
        <w:rPr>
          <w:rStyle w:val="Kuat"/>
        </w:rPr>
        <w:t>IPDA (Interbank Price Delivery Algorithm)</w:t>
      </w:r>
    </w:p>
    <w:p w14:paraId="3E7459B7" w14:textId="77777777" w:rsidR="0094170B" w:rsidRDefault="0094170B">
      <w:pPr>
        <w:pStyle w:val="NormalWeb"/>
      </w:pPr>
      <w:r>
        <w:t>Tugas algoritma ini adalah:</w:t>
      </w:r>
    </w:p>
    <w:p w14:paraId="10A287D8" w14:textId="77777777" w:rsidR="0094170B" w:rsidRDefault="0094170B">
      <w:pPr>
        <w:pStyle w:val="Judul3"/>
        <w:rPr>
          <w:rFonts w:eastAsia="Times New Roman"/>
        </w:rPr>
      </w:pPr>
      <w:r>
        <w:rPr>
          <w:rFonts w:eastAsia="Times New Roman"/>
        </w:rPr>
        <w:t>1. Mencari Likuiditas</w:t>
      </w:r>
    </w:p>
    <w:p w14:paraId="4642178D" w14:textId="77777777" w:rsidR="0094170B" w:rsidRDefault="0094170B">
      <w:pPr>
        <w:pStyle w:val="NormalWeb"/>
      </w:pPr>
      <w:r>
        <w:t>Harga diarahkan ke area yang memiliki banyak order.</w:t>
      </w:r>
    </w:p>
    <w:p w14:paraId="708E4AE5" w14:textId="77777777" w:rsidR="0094170B" w:rsidRDefault="0094170B">
      <w:pPr>
        <w:pStyle w:val="NormalWeb"/>
      </w:pPr>
      <w:r>
        <w:t>Contoh:</w:t>
      </w:r>
    </w:p>
    <w:p w14:paraId="1DDC28C2" w14:textId="77777777" w:rsidR="0094170B" w:rsidRDefault="0094170B" w:rsidP="00083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</w:t>
      </w:r>
    </w:p>
    <w:p w14:paraId="22144DCE" w14:textId="77777777" w:rsidR="0094170B" w:rsidRDefault="0094170B" w:rsidP="00083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order</w:t>
      </w:r>
    </w:p>
    <w:p w14:paraId="7FF99B91" w14:textId="77777777" w:rsidR="0094170B" w:rsidRDefault="009417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AB35C" wp14:editId="107F9C8D">
                <wp:extent cx="6463665" cy="1270"/>
                <wp:effectExtent l="0" t="31750" r="0" b="36830"/>
                <wp:docPr id="234329045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171F9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D211AC" w14:textId="77777777" w:rsidR="0094170B" w:rsidRDefault="0094170B">
      <w:pPr>
        <w:pStyle w:val="Judul3"/>
        <w:rPr>
          <w:rFonts w:eastAsia="Times New Roman"/>
        </w:rPr>
      </w:pPr>
      <w:r>
        <w:rPr>
          <w:rFonts w:eastAsia="Times New Roman"/>
        </w:rPr>
        <w:t>2. Menyeimbangkan Harga</w:t>
      </w:r>
    </w:p>
    <w:p w14:paraId="06FCC10A" w14:textId="77777777" w:rsidR="0094170B" w:rsidRDefault="0094170B">
      <w:pPr>
        <w:pStyle w:val="NormalWeb"/>
      </w:pPr>
      <w:r>
        <w:t>Jika terjadi ketidakseimbangan harga (imbalance), harga sering kembali ke area tersebut untuk menyeimbangkan pasar.</w:t>
      </w:r>
    </w:p>
    <w:p w14:paraId="29865009" w14:textId="77777777" w:rsidR="0094170B" w:rsidRDefault="0094170B">
      <w:pPr>
        <w:pStyle w:val="NormalWeb"/>
      </w:pPr>
      <w:r>
        <w:t>Contohnya:</w:t>
      </w:r>
    </w:p>
    <w:p w14:paraId="20B933FA" w14:textId="77777777" w:rsidR="0094170B" w:rsidRDefault="0094170B" w:rsidP="00083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 (FVG)</w:t>
      </w:r>
    </w:p>
    <w:p w14:paraId="7C0BB4F7" w14:textId="77777777" w:rsidR="0094170B" w:rsidRDefault="009417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A595AF" wp14:editId="0D6C007E">
                <wp:extent cx="6463665" cy="1270"/>
                <wp:effectExtent l="0" t="31750" r="0" b="36830"/>
                <wp:docPr id="866519997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7F638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2A5BF1" w14:textId="77777777" w:rsidR="0094170B" w:rsidRDefault="0094170B">
      <w:pPr>
        <w:pStyle w:val="Judul3"/>
        <w:rPr>
          <w:rFonts w:eastAsia="Times New Roman"/>
        </w:rPr>
      </w:pPr>
      <w:r>
        <w:rPr>
          <w:rFonts w:eastAsia="Times New Roman"/>
        </w:rPr>
        <w:t>3. Mengikuti Siklus Waktu</w:t>
      </w:r>
    </w:p>
    <w:p w14:paraId="3C162244" w14:textId="77777777" w:rsidR="0094170B" w:rsidRDefault="0094170B">
      <w:pPr>
        <w:pStyle w:val="NormalWeb"/>
      </w:pPr>
      <w:r>
        <w:t>Harga bergerak mengikuti siklus waktu seperti:</w:t>
      </w:r>
    </w:p>
    <w:p w14:paraId="382D4BE4" w14:textId="77777777" w:rsidR="0094170B" w:rsidRDefault="0094170B" w:rsidP="00083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harian</w:t>
      </w:r>
    </w:p>
    <w:p w14:paraId="3CC544B7" w14:textId="77777777" w:rsidR="0094170B" w:rsidRDefault="0094170B" w:rsidP="00083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mingguan</w:t>
      </w:r>
    </w:p>
    <w:p w14:paraId="76EA06FB" w14:textId="77777777" w:rsidR="0094170B" w:rsidRDefault="0094170B" w:rsidP="00083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bulanan</w:t>
      </w:r>
    </w:p>
    <w:p w14:paraId="0B1AB79C" w14:textId="77777777" w:rsidR="0094170B" w:rsidRDefault="009417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B91CE" wp14:editId="6AF54FDE">
                <wp:extent cx="6463665" cy="1270"/>
                <wp:effectExtent l="0" t="31750" r="0" b="36830"/>
                <wp:docPr id="456025760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8D0B2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0288DB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4. Manipulasi Pasar oleh Institusi</w:t>
      </w:r>
    </w:p>
    <w:p w14:paraId="4B490157" w14:textId="77777777" w:rsidR="0094170B" w:rsidRDefault="0094170B">
      <w:pPr>
        <w:pStyle w:val="NormalWeb"/>
      </w:pPr>
      <w:r>
        <w:t xml:space="preserve">Institusi sering membuat </w:t>
      </w:r>
      <w:r>
        <w:rPr>
          <w:rStyle w:val="Kuat"/>
        </w:rPr>
        <w:t>jebakan untuk trader ritel</w:t>
      </w:r>
      <w:r>
        <w:t>.</w:t>
      </w:r>
    </w:p>
    <w:p w14:paraId="4AC540E5" w14:textId="77777777" w:rsidR="0094170B" w:rsidRDefault="0094170B">
      <w:pPr>
        <w:pStyle w:val="NormalWeb"/>
      </w:pPr>
      <w:r>
        <w:t>Contohnya:</w:t>
      </w:r>
    </w:p>
    <w:p w14:paraId="0C576650" w14:textId="77777777" w:rsidR="0094170B" w:rsidRDefault="0094170B" w:rsidP="00083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breakout</w:t>
      </w:r>
    </w:p>
    <w:p w14:paraId="0FFCCBBB" w14:textId="77777777" w:rsidR="0094170B" w:rsidRDefault="0094170B" w:rsidP="00083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false support/resistance</w:t>
      </w:r>
    </w:p>
    <w:p w14:paraId="70206F0A" w14:textId="77777777" w:rsidR="0094170B" w:rsidRDefault="0094170B" w:rsidP="00083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2750D5FC" w14:textId="77777777" w:rsidR="0094170B" w:rsidRDefault="0094170B" w:rsidP="00083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632DE80E" w14:textId="77777777" w:rsidR="0094170B" w:rsidRDefault="0094170B">
      <w:pPr>
        <w:pStyle w:val="NormalWeb"/>
      </w:pPr>
      <w:r>
        <w:t>Trader ritel biasanya:</w:t>
      </w:r>
    </w:p>
    <w:p w14:paraId="732C542C" w14:textId="77777777" w:rsidR="0094170B" w:rsidRDefault="0094170B" w:rsidP="00083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terlalu cepat</w:t>
      </w:r>
    </w:p>
    <w:p w14:paraId="06A61C31" w14:textId="77777777" w:rsidR="0094170B" w:rsidRDefault="0094170B" w:rsidP="00083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menaruh stop loss di tempat yang mudah ditebak</w:t>
      </w:r>
    </w:p>
    <w:p w14:paraId="2D942F30" w14:textId="77777777" w:rsidR="0094170B" w:rsidRDefault="0094170B">
      <w:pPr>
        <w:pStyle w:val="NormalWeb"/>
      </w:pPr>
      <w:r>
        <w:t xml:space="preserve">Institusi kemudian </w:t>
      </w:r>
      <w:r>
        <w:rPr>
          <w:rStyle w:val="Kuat"/>
        </w:rPr>
        <w:t>mengambil stop loss tersebut sebagai likuiditas</w:t>
      </w:r>
      <w:r>
        <w:t>.</w:t>
      </w:r>
    </w:p>
    <w:p w14:paraId="28E2FE6F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05F527" wp14:editId="5F9ABC99">
                <wp:extent cx="6463665" cy="1270"/>
                <wp:effectExtent l="0" t="31750" r="0" b="36830"/>
                <wp:docPr id="1474020233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DA225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47B26E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5. Model Pergerakan Harga (Power of Three)</w:t>
      </w:r>
    </w:p>
    <w:p w14:paraId="0494F218" w14:textId="77777777" w:rsidR="0094170B" w:rsidRDefault="0094170B">
      <w:pPr>
        <w:pStyle w:val="NormalWeb"/>
      </w:pPr>
      <w:r>
        <w:t xml:space="preserve">Dalam ICT ada model pergerakan harga yang disebut </w:t>
      </w:r>
      <w:r>
        <w:rPr>
          <w:rStyle w:val="Kuat"/>
        </w:rPr>
        <w:t>Power of Three (AMD)</w:t>
      </w:r>
      <w:r>
        <w:t>.</w:t>
      </w:r>
    </w:p>
    <w:p w14:paraId="611824CF" w14:textId="77777777" w:rsidR="0094170B" w:rsidRDefault="0094170B">
      <w:pPr>
        <w:pStyle w:val="NormalWeb"/>
      </w:pPr>
      <w:r>
        <w:t>AMD terdiri dari tiga fase:</w:t>
      </w:r>
    </w:p>
    <w:p w14:paraId="76490BD6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4214D8" wp14:editId="58268573">
                <wp:extent cx="6463665" cy="1270"/>
                <wp:effectExtent l="0" t="31750" r="0" b="36830"/>
                <wp:docPr id="144387110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C4FA1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580D7F" w14:textId="77777777" w:rsidR="0094170B" w:rsidRDefault="0094170B">
      <w:pPr>
        <w:pStyle w:val="Judul2"/>
        <w:rPr>
          <w:rFonts w:eastAsia="Times New Roman"/>
        </w:rPr>
      </w:pPr>
      <w:r>
        <w:rPr>
          <w:rFonts w:eastAsia="Times New Roman"/>
        </w:rPr>
        <w:t>1. Accumulation</w:t>
      </w:r>
    </w:p>
    <w:p w14:paraId="2C0AAB9D" w14:textId="77777777" w:rsidR="0094170B" w:rsidRDefault="0094170B">
      <w:pPr>
        <w:pStyle w:val="NormalWeb"/>
      </w:pPr>
      <w:r>
        <w:t xml:space="preserve">Harga bergerak </w:t>
      </w:r>
      <w:r>
        <w:rPr>
          <w:rStyle w:val="Kuat"/>
        </w:rPr>
        <w:t>sideways / ranging</w:t>
      </w:r>
      <w:r>
        <w:t>.</w:t>
      </w:r>
    </w:p>
    <w:p w14:paraId="30665DDC" w14:textId="77777777" w:rsidR="0094170B" w:rsidRDefault="0094170B">
      <w:pPr>
        <w:pStyle w:val="NormalWeb"/>
      </w:pPr>
      <w:r>
        <w:t>Institusi mulai mengumpulkan posisi.</w:t>
      </w:r>
    </w:p>
    <w:p w14:paraId="622B80C2" w14:textId="77777777" w:rsidR="0094170B" w:rsidRDefault="0094170B">
      <w:pPr>
        <w:pStyle w:val="NormalWeb"/>
      </w:pPr>
      <w:r>
        <w:t>Tujuan: menumpuk order tanpa menggerakkan harga terlalu jauh.</w:t>
      </w:r>
    </w:p>
    <w:p w14:paraId="39F78963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A6498" wp14:editId="4D51F090">
                <wp:extent cx="6463665" cy="1270"/>
                <wp:effectExtent l="0" t="31750" r="0" b="36830"/>
                <wp:docPr id="75407552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44A3A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5E7EEB" w14:textId="77777777" w:rsidR="0094170B" w:rsidRDefault="0094170B">
      <w:pPr>
        <w:pStyle w:val="Judul2"/>
        <w:rPr>
          <w:rFonts w:eastAsia="Times New Roman"/>
        </w:rPr>
      </w:pPr>
      <w:r>
        <w:rPr>
          <w:rFonts w:eastAsia="Times New Roman"/>
        </w:rPr>
        <w:t>2. Manipulation</w:t>
      </w:r>
    </w:p>
    <w:p w14:paraId="0C37E30D" w14:textId="77777777" w:rsidR="0094170B" w:rsidRDefault="0094170B">
      <w:pPr>
        <w:pStyle w:val="NormalWeb"/>
      </w:pPr>
      <w:r>
        <w:t xml:space="preserve">Harga bergerak </w:t>
      </w:r>
      <w:r>
        <w:rPr>
          <w:rStyle w:val="Kuat"/>
        </w:rPr>
        <w:t>ke arah yang salah terlebih dahulu</w:t>
      </w:r>
      <w:r>
        <w:t>.</w:t>
      </w:r>
    </w:p>
    <w:p w14:paraId="570E2FDB" w14:textId="77777777" w:rsidR="0094170B" w:rsidRDefault="0094170B">
      <w:pPr>
        <w:pStyle w:val="NormalWeb"/>
      </w:pPr>
      <w:r>
        <w:t>Contoh:</w:t>
      </w:r>
    </w:p>
    <w:p w14:paraId="564EBEFF" w14:textId="77777777" w:rsidR="0094170B" w:rsidRDefault="0094170B">
      <w:pPr>
        <w:pStyle w:val="NormalWeb"/>
      </w:pPr>
      <w:r>
        <w:t>Jika harga nanti naik:</w:t>
      </w:r>
    </w:p>
    <w:p w14:paraId="26021FB2" w14:textId="77777777" w:rsidR="0094170B" w:rsidRDefault="0094170B" w:rsidP="00083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sering turun dulu untuk mengambil stop loss buyer.</w:t>
      </w:r>
    </w:p>
    <w:p w14:paraId="3A86A816" w14:textId="77777777" w:rsidR="0094170B" w:rsidRDefault="0094170B">
      <w:pPr>
        <w:pStyle w:val="NormalWeb"/>
      </w:pPr>
      <w:r>
        <w:t>Gerakan ini disebut:</w:t>
      </w:r>
    </w:p>
    <w:p w14:paraId="5AEB2537" w14:textId="77777777" w:rsidR="0094170B" w:rsidRDefault="0094170B">
      <w:pPr>
        <w:pStyle w:val="NormalWeb"/>
      </w:pPr>
      <w:r>
        <w:rPr>
          <w:rStyle w:val="Kuat"/>
        </w:rPr>
        <w:t>Judas Swing</w:t>
      </w:r>
    </w:p>
    <w:p w14:paraId="09FF84ED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699E1" wp14:editId="55CA3736">
                <wp:extent cx="6463665" cy="1270"/>
                <wp:effectExtent l="0" t="31750" r="0" b="36830"/>
                <wp:docPr id="2039267818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096AD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9B38B0" w14:textId="77777777" w:rsidR="0094170B" w:rsidRDefault="0094170B">
      <w:pPr>
        <w:pStyle w:val="Judul2"/>
        <w:rPr>
          <w:rFonts w:eastAsia="Times New Roman"/>
        </w:rPr>
      </w:pPr>
      <w:r>
        <w:rPr>
          <w:rFonts w:eastAsia="Times New Roman"/>
        </w:rPr>
        <w:t>3. Distribution</w:t>
      </w:r>
    </w:p>
    <w:p w14:paraId="1FDA8172" w14:textId="77777777" w:rsidR="0094170B" w:rsidRDefault="0094170B">
      <w:pPr>
        <w:pStyle w:val="NormalWeb"/>
      </w:pPr>
      <w:r>
        <w:t>Setelah likuiditas terkumpul, harga bergerak kuat ke arah sebenarnya.</w:t>
      </w:r>
    </w:p>
    <w:p w14:paraId="1CA4AD29" w14:textId="77777777" w:rsidR="0094170B" w:rsidRDefault="0094170B">
      <w:pPr>
        <w:pStyle w:val="NormalWeb"/>
      </w:pPr>
      <w:r>
        <w:t xml:space="preserve">Inilah fase </w:t>
      </w:r>
      <w:r>
        <w:rPr>
          <w:rStyle w:val="Kuat"/>
        </w:rPr>
        <w:t>pergerakan besar (expansion)</w:t>
      </w:r>
      <w:r>
        <w:t>.</w:t>
      </w:r>
    </w:p>
    <w:p w14:paraId="7493C0F4" w14:textId="77777777" w:rsidR="0094170B" w:rsidRDefault="009417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B4F0BA" wp14:editId="3D83EECE">
                <wp:extent cx="6463665" cy="1270"/>
                <wp:effectExtent l="0" t="31750" r="0" b="36830"/>
                <wp:docPr id="1567558644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BE775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5E4048" w14:textId="77777777" w:rsidR="0094170B" w:rsidRDefault="0094170B">
      <w:pPr>
        <w:pStyle w:val="Judul1"/>
        <w:rPr>
          <w:rFonts w:eastAsia="Times New Roman"/>
        </w:rPr>
      </w:pPr>
      <w:r>
        <w:rPr>
          <w:rFonts w:eastAsia="Times New Roman"/>
        </w:rPr>
        <w:t>6. Inti Pemahaman Bab 1</w:t>
      </w:r>
    </w:p>
    <w:p w14:paraId="31D4FCB9" w14:textId="77777777" w:rsidR="0094170B" w:rsidRDefault="0094170B">
      <w:pPr>
        <w:pStyle w:val="NormalWeb"/>
      </w:pPr>
      <w:r>
        <w:t>Jika memahami Smart Money Concepts, cara melihat grafik akan berubah.</w:t>
      </w:r>
    </w:p>
    <w:p w14:paraId="52F014A1" w14:textId="77777777" w:rsidR="0094170B" w:rsidRDefault="0094170B">
      <w:pPr>
        <w:pStyle w:val="NormalWeb"/>
      </w:pPr>
      <w:r>
        <w:t>Trader tidak lagi fokus pada:</w:t>
      </w:r>
    </w:p>
    <w:p w14:paraId="5F545302" w14:textId="77777777" w:rsidR="0094170B" w:rsidRDefault="0094170B" w:rsidP="00083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indikator</w:t>
      </w:r>
    </w:p>
    <w:p w14:paraId="41014A7E" w14:textId="77777777" w:rsidR="0094170B" w:rsidRDefault="0094170B" w:rsidP="00083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pola candlestick</w:t>
      </w:r>
    </w:p>
    <w:p w14:paraId="6993AAA6" w14:textId="77777777" w:rsidR="0094170B" w:rsidRDefault="0094170B">
      <w:pPr>
        <w:pStyle w:val="NormalWeb"/>
      </w:pPr>
      <w:r>
        <w:t>Tetapi fokus pada:</w:t>
      </w:r>
    </w:p>
    <w:p w14:paraId="61068B34" w14:textId="77777777" w:rsidR="0094170B" w:rsidRDefault="0094170B" w:rsidP="00083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likuiditas berada</w:t>
      </w:r>
    </w:p>
    <w:p w14:paraId="53172F1E" w14:textId="77777777" w:rsidR="0094170B" w:rsidRDefault="0094170B" w:rsidP="00083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Apakah likuiditas sudah diambil</w:t>
      </w:r>
    </w:p>
    <w:p w14:paraId="3B777AF3" w14:textId="77777777" w:rsidR="0094170B" w:rsidRDefault="0094170B" w:rsidP="00083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Apakah terjadi perubahan struktur pasar</w:t>
      </w:r>
    </w:p>
    <w:p w14:paraId="71B48913" w14:textId="77777777" w:rsidR="0094170B" w:rsidRDefault="0094170B" w:rsidP="00083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Apakah harga mulai bergerak dengan displacement</w:t>
      </w:r>
    </w:p>
    <w:p w14:paraId="35FBA513" w14:textId="77777777" w:rsidR="0094170B" w:rsidRDefault="0094170B">
      <w:pPr>
        <w:pStyle w:val="NormalWeb"/>
      </w:pPr>
      <w:r>
        <w:t>Tujuan akhirnya adalah:</w:t>
      </w:r>
    </w:p>
    <w:p w14:paraId="11F89775" w14:textId="77777777" w:rsidR="0094170B" w:rsidRDefault="0094170B">
      <w:pPr>
        <w:pStyle w:val="NormalWeb"/>
      </w:pPr>
      <w:r>
        <w:rPr>
          <w:rStyle w:val="Kuat"/>
        </w:rPr>
        <w:t>mengikuti arah pergerakan institusi, bukan melawan mereka.</w:t>
      </w:r>
    </w:p>
    <w:p w14:paraId="591CD812" w14:textId="338058AA" w:rsidR="0094170B" w:rsidRPr="00730054" w:rsidRDefault="0094170B" w:rsidP="0073005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6D2982" wp14:editId="3BDE1D72">
                <wp:extent cx="6463665" cy="1270"/>
                <wp:effectExtent l="0" t="31750" r="0" b="36830"/>
                <wp:docPr id="1302809473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1304B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0873EC" w14:textId="08CAF679" w:rsidR="00FA5E8E" w:rsidRPr="00922EC4" w:rsidRDefault="00C70483" w:rsidP="00922EC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5B174" wp14:editId="70D593D7">
                <wp:extent cx="6463665" cy="1270"/>
                <wp:effectExtent l="0" t="31750" r="0" b="36830"/>
                <wp:docPr id="1629618332" name="Persegi Panjang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CFFB4" id="Persegi Panjang 2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5408B1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04F6ED" wp14:editId="4D81A47C">
                <wp:extent cx="6463665" cy="1270"/>
                <wp:effectExtent l="0" t="31750" r="0" b="36830"/>
                <wp:docPr id="1363936630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E60E4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DE2D9E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BAB 2</w:t>
      </w:r>
    </w:p>
    <w:p w14:paraId="4188CC88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Fondasi Struktur Pasar (Market Structure)</w:t>
      </w:r>
    </w:p>
    <w:p w14:paraId="381B57D8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00058" wp14:editId="0C69D48A">
                <wp:extent cx="6463665" cy="1270"/>
                <wp:effectExtent l="0" t="31750" r="0" b="36830"/>
                <wp:docPr id="969233334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0813D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05DC87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1. Apa Itu Struktur Pasar</w:t>
      </w:r>
    </w:p>
    <w:p w14:paraId="57E9DF76" w14:textId="77777777" w:rsidR="00FA5E8E" w:rsidRDefault="00FA5E8E">
      <w:pPr>
        <w:pStyle w:val="NormalWeb"/>
      </w:pPr>
      <w:r>
        <w:t xml:space="preserve">Struktur pasar adalah </w:t>
      </w:r>
      <w:r>
        <w:rPr>
          <w:rStyle w:val="Kuat"/>
        </w:rPr>
        <w:t>cara harga bergerak membentuk pola high dan low</w:t>
      </w:r>
      <w:r>
        <w:t xml:space="preserve"> dari waktu ke waktu.</w:t>
      </w:r>
    </w:p>
    <w:p w14:paraId="422EA974" w14:textId="77777777" w:rsidR="00FA5E8E" w:rsidRDefault="00FA5E8E">
      <w:pPr>
        <w:pStyle w:val="NormalWeb"/>
      </w:pPr>
      <w:r>
        <w:t>Dengan membaca struktur ini, trader bisa memahami:</w:t>
      </w:r>
    </w:p>
    <w:p w14:paraId="13279D16" w14:textId="77777777" w:rsidR="00FA5E8E" w:rsidRDefault="00FA5E8E" w:rsidP="00083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apakah pasar sedang </w:t>
      </w:r>
      <w:r>
        <w:rPr>
          <w:rStyle w:val="Kuat"/>
          <w:rFonts w:eastAsia="Times New Roman"/>
        </w:rPr>
        <w:t>naik</w:t>
      </w:r>
    </w:p>
    <w:p w14:paraId="71C21594" w14:textId="77777777" w:rsidR="00FA5E8E" w:rsidRDefault="00FA5E8E" w:rsidP="00083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apakah pasar sedang </w:t>
      </w:r>
      <w:r>
        <w:rPr>
          <w:rStyle w:val="Kuat"/>
          <w:rFonts w:eastAsia="Times New Roman"/>
        </w:rPr>
        <w:t>turun</w:t>
      </w:r>
    </w:p>
    <w:p w14:paraId="3DC2BEA2" w14:textId="77777777" w:rsidR="00FA5E8E" w:rsidRDefault="00FA5E8E" w:rsidP="00083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atau apakah pasar sedang </w:t>
      </w:r>
      <w:r>
        <w:rPr>
          <w:rStyle w:val="Kuat"/>
          <w:rFonts w:eastAsia="Times New Roman"/>
        </w:rPr>
        <w:t>sideways</w:t>
      </w:r>
    </w:p>
    <w:p w14:paraId="73182E08" w14:textId="77777777" w:rsidR="00FA5E8E" w:rsidRDefault="00FA5E8E">
      <w:pPr>
        <w:pStyle w:val="NormalWeb"/>
      </w:pPr>
      <w:r>
        <w:t>Jadi sebelum mencari entry, trader harus menjawab dulu:</w:t>
      </w:r>
    </w:p>
    <w:p w14:paraId="01AAD94E" w14:textId="77777777" w:rsidR="00FA5E8E" w:rsidRDefault="00FA5E8E">
      <w:pPr>
        <w:pStyle w:val="NormalWeb"/>
      </w:pPr>
      <w:r>
        <w:rPr>
          <w:rStyle w:val="Kuat"/>
        </w:rPr>
        <w:t>Market sekarang sedang trending atau ranging?</w:t>
      </w:r>
    </w:p>
    <w:p w14:paraId="125F2422" w14:textId="77777777" w:rsidR="00FA5E8E" w:rsidRDefault="00FA5E8E">
      <w:pPr>
        <w:pStyle w:val="NormalWeb"/>
      </w:pPr>
      <w:r>
        <w:t>Struktur pasar membantu kita menjawab pertanyaan itu.</w:t>
      </w:r>
    </w:p>
    <w:p w14:paraId="66F9F8EE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B57D2" wp14:editId="753506A3">
                <wp:extent cx="6463665" cy="1270"/>
                <wp:effectExtent l="0" t="31750" r="0" b="36830"/>
                <wp:docPr id="1311386031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F491E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CFA55E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2. Titik Dasar Struktur: Swing High dan Swing Low</w:t>
      </w:r>
    </w:p>
    <w:p w14:paraId="1F07D800" w14:textId="77777777" w:rsidR="00FA5E8E" w:rsidRDefault="00FA5E8E">
      <w:pPr>
        <w:pStyle w:val="NormalWeb"/>
      </w:pPr>
      <w:r>
        <w:t xml:space="preserve">Struktur pasar dibangun dari titik ayunan harga yang disebut </w:t>
      </w:r>
      <w:r>
        <w:rPr>
          <w:rStyle w:val="Kuat"/>
        </w:rPr>
        <w:t>Swing Points</w:t>
      </w:r>
      <w:r>
        <w:t>.</w:t>
      </w:r>
    </w:p>
    <w:p w14:paraId="0AF62B1B" w14:textId="77777777" w:rsidR="00FA5E8E" w:rsidRDefault="00FA5E8E">
      <w:pPr>
        <w:pStyle w:val="NormalWeb"/>
      </w:pPr>
      <w:r>
        <w:t>Ada dua jenis swing utama:</w:t>
      </w:r>
    </w:p>
    <w:p w14:paraId="20E059A4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CA0AA" wp14:editId="2CBC6091">
                <wp:extent cx="6463665" cy="1270"/>
                <wp:effectExtent l="0" t="31750" r="0" b="36830"/>
                <wp:docPr id="843281648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F0BB0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DBB035" w14:textId="77777777" w:rsidR="00FA5E8E" w:rsidRDefault="00FA5E8E">
      <w:pPr>
        <w:pStyle w:val="Judul2"/>
        <w:rPr>
          <w:rFonts w:eastAsia="Times New Roman"/>
        </w:rPr>
      </w:pPr>
      <w:r>
        <w:rPr>
          <w:rFonts w:eastAsia="Times New Roman"/>
        </w:rPr>
        <w:t>1. Swing High</w:t>
      </w:r>
    </w:p>
    <w:p w14:paraId="5C03D3F8" w14:textId="77777777" w:rsidR="00FA5E8E" w:rsidRDefault="00FA5E8E">
      <w:pPr>
        <w:pStyle w:val="NormalWeb"/>
      </w:pPr>
      <w:r>
        <w:t>Swing High adalah titik puncak harga.</w:t>
      </w:r>
    </w:p>
    <w:p w14:paraId="19E7AE75" w14:textId="77777777" w:rsidR="00FA5E8E" w:rsidRDefault="00FA5E8E">
      <w:pPr>
        <w:pStyle w:val="NormalWeb"/>
      </w:pPr>
      <w:r>
        <w:t>Ciri-cirinya:</w:t>
      </w:r>
    </w:p>
    <w:p w14:paraId="681C7E6A" w14:textId="77777777" w:rsidR="00FA5E8E" w:rsidRDefault="00FA5E8E" w:rsidP="00083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 </w:t>
      </w:r>
      <w:r>
        <w:rPr>
          <w:rStyle w:val="Kuat"/>
          <w:rFonts w:eastAsia="Times New Roman"/>
        </w:rPr>
        <w:t>satu candle high</w:t>
      </w:r>
    </w:p>
    <w:p w14:paraId="282AA664" w14:textId="77777777" w:rsidR="00FA5E8E" w:rsidRDefault="00FA5E8E" w:rsidP="00083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 kiri dan kanan terdapat </w:t>
      </w:r>
      <w:r>
        <w:rPr>
          <w:rStyle w:val="Kuat"/>
          <w:rFonts w:eastAsia="Times New Roman"/>
        </w:rPr>
        <w:t>high yang lebih rendah</w:t>
      </w:r>
    </w:p>
    <w:p w14:paraId="073E03CD" w14:textId="77777777" w:rsidR="00FA5E8E" w:rsidRDefault="00FA5E8E">
      <w:pPr>
        <w:pStyle w:val="NormalWeb"/>
      </w:pPr>
      <w:r>
        <w:t>Contoh sederhana:</w:t>
      </w:r>
    </w:p>
    <w:p w14:paraId="71248F29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  High</w:t>
      </w:r>
    </w:p>
    <w:p w14:paraId="229500DF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494F30EB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LH  SH  LH</w:t>
      </w:r>
    </w:p>
    <w:p w14:paraId="7E149344" w14:textId="77777777" w:rsidR="00FA5E8E" w:rsidRDefault="00FA5E8E">
      <w:pPr>
        <w:pStyle w:val="NormalWeb"/>
      </w:pPr>
      <w:r>
        <w:t xml:space="preserve">Artinya harga naik, lalu </w:t>
      </w:r>
      <w:r>
        <w:rPr>
          <w:rStyle w:val="Kuat"/>
        </w:rPr>
        <w:t>kehabisan tenaga dan mulai turun</w:t>
      </w:r>
      <w:r>
        <w:t>.</w:t>
      </w:r>
    </w:p>
    <w:p w14:paraId="7662871E" w14:textId="77777777" w:rsidR="00FA5E8E" w:rsidRDefault="00FA5E8E">
      <w:pPr>
        <w:pStyle w:val="NormalWeb"/>
      </w:pPr>
      <w:r>
        <w:t>Swing High sering menjadi:</w:t>
      </w:r>
    </w:p>
    <w:p w14:paraId="3CE68DFF" w14:textId="77777777" w:rsidR="00FA5E8E" w:rsidRDefault="00FA5E8E" w:rsidP="00083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resistance</w:t>
      </w:r>
    </w:p>
    <w:p w14:paraId="73E25277" w14:textId="77777777" w:rsidR="00FA5E8E" w:rsidRDefault="00FA5E8E" w:rsidP="00083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buy-side liquidity</w:t>
      </w:r>
    </w:p>
    <w:p w14:paraId="4C828F79" w14:textId="77777777" w:rsidR="00FA5E8E" w:rsidRDefault="00FA5E8E">
      <w:pPr>
        <w:pStyle w:val="NormalWeb"/>
      </w:pPr>
      <w:r>
        <w:t>Karena banyak trader meletakkan stop loss di atasnya.</w:t>
      </w:r>
    </w:p>
    <w:p w14:paraId="47C6F28B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D1671A" wp14:editId="696D34C6">
                <wp:extent cx="6463665" cy="1270"/>
                <wp:effectExtent l="0" t="31750" r="0" b="36830"/>
                <wp:docPr id="2044251622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02B87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539351" w14:textId="77777777" w:rsidR="00FA5E8E" w:rsidRDefault="00FA5E8E">
      <w:pPr>
        <w:pStyle w:val="Judul2"/>
        <w:rPr>
          <w:rFonts w:eastAsia="Times New Roman"/>
        </w:rPr>
      </w:pPr>
      <w:r>
        <w:rPr>
          <w:rFonts w:eastAsia="Times New Roman"/>
        </w:rPr>
        <w:t>2. Swing Low</w:t>
      </w:r>
    </w:p>
    <w:p w14:paraId="3F475594" w14:textId="77777777" w:rsidR="00FA5E8E" w:rsidRDefault="00FA5E8E">
      <w:pPr>
        <w:pStyle w:val="NormalWeb"/>
      </w:pPr>
      <w:r>
        <w:t>Swing Low adalah titik dasar harga.</w:t>
      </w:r>
    </w:p>
    <w:p w14:paraId="2EAAEFB9" w14:textId="77777777" w:rsidR="00FA5E8E" w:rsidRDefault="00FA5E8E">
      <w:pPr>
        <w:pStyle w:val="NormalWeb"/>
      </w:pPr>
      <w:r>
        <w:t>Ciri-cirinya:</w:t>
      </w:r>
    </w:p>
    <w:p w14:paraId="6EBB67B1" w14:textId="77777777" w:rsidR="00FA5E8E" w:rsidRDefault="00FA5E8E" w:rsidP="00083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 </w:t>
      </w:r>
      <w:r>
        <w:rPr>
          <w:rStyle w:val="Kuat"/>
          <w:rFonts w:eastAsia="Times New Roman"/>
        </w:rPr>
        <w:t>satu candle low</w:t>
      </w:r>
    </w:p>
    <w:p w14:paraId="2685E930" w14:textId="77777777" w:rsidR="00FA5E8E" w:rsidRDefault="00FA5E8E" w:rsidP="00083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 kiri dan kanan terdapat </w:t>
      </w:r>
      <w:r>
        <w:rPr>
          <w:rStyle w:val="Kuat"/>
          <w:rFonts w:eastAsia="Times New Roman"/>
        </w:rPr>
        <w:t>low yang lebih tinggi</w:t>
      </w:r>
    </w:p>
    <w:p w14:paraId="7A4FA1E3" w14:textId="77777777" w:rsidR="00FA5E8E" w:rsidRDefault="00FA5E8E">
      <w:pPr>
        <w:pStyle w:val="NormalWeb"/>
      </w:pPr>
      <w:r>
        <w:t>Contoh sederhana:</w:t>
      </w:r>
    </w:p>
    <w:p w14:paraId="5C027E4B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HL  SL  HL</w:t>
      </w:r>
    </w:p>
    <w:p w14:paraId="66B3F49C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20BBFE0F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   Low</w:t>
      </w:r>
    </w:p>
    <w:p w14:paraId="670E42D0" w14:textId="77777777" w:rsidR="00FA5E8E" w:rsidRDefault="00FA5E8E">
      <w:pPr>
        <w:pStyle w:val="NormalWeb"/>
      </w:pPr>
      <w:r>
        <w:t xml:space="preserve">Artinya harga turun, lalu </w:t>
      </w:r>
      <w:r>
        <w:rPr>
          <w:rStyle w:val="Kuat"/>
        </w:rPr>
        <w:t>kehabisan tenaga dan mulai naik</w:t>
      </w:r>
      <w:r>
        <w:t>.</w:t>
      </w:r>
    </w:p>
    <w:p w14:paraId="29261CB3" w14:textId="77777777" w:rsidR="00FA5E8E" w:rsidRDefault="00FA5E8E">
      <w:pPr>
        <w:pStyle w:val="NormalWeb"/>
      </w:pPr>
      <w:r>
        <w:t>Swing Low sering menjadi:</w:t>
      </w:r>
    </w:p>
    <w:p w14:paraId="3627D186" w14:textId="77777777" w:rsidR="00FA5E8E" w:rsidRDefault="00FA5E8E" w:rsidP="00083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support</w:t>
      </w:r>
    </w:p>
    <w:p w14:paraId="309DDAFF" w14:textId="77777777" w:rsidR="00FA5E8E" w:rsidRDefault="00FA5E8E" w:rsidP="00083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sell-side liquidity</w:t>
      </w:r>
    </w:p>
    <w:p w14:paraId="32E72FE5" w14:textId="77777777" w:rsidR="00FA5E8E" w:rsidRDefault="00FA5E8E">
      <w:pPr>
        <w:pStyle w:val="NormalWeb"/>
      </w:pPr>
      <w:r>
        <w:t>Karena banyak stop loss trader berada di bawahnya.</w:t>
      </w:r>
    </w:p>
    <w:p w14:paraId="6A253410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E7217" wp14:editId="7CBB8DE1">
                <wp:extent cx="6463665" cy="1270"/>
                <wp:effectExtent l="0" t="31750" r="0" b="36830"/>
                <wp:docPr id="460479008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96780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4B3BC8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3. Struktur Tren Pasar</w:t>
      </w:r>
    </w:p>
    <w:p w14:paraId="514125B2" w14:textId="77777777" w:rsidR="00FA5E8E" w:rsidRDefault="00FA5E8E">
      <w:pPr>
        <w:pStyle w:val="NormalWeb"/>
      </w:pPr>
      <w:r>
        <w:t xml:space="preserve">Arah pasar ditentukan dari </w:t>
      </w:r>
      <w:r>
        <w:rPr>
          <w:rStyle w:val="Kuat"/>
        </w:rPr>
        <w:t>hubungan antara swing high dan swing low</w:t>
      </w:r>
      <w:r>
        <w:t>.</w:t>
      </w:r>
    </w:p>
    <w:p w14:paraId="4B5006CA" w14:textId="77777777" w:rsidR="00FA5E8E" w:rsidRDefault="00FA5E8E">
      <w:pPr>
        <w:pStyle w:val="NormalWeb"/>
      </w:pPr>
      <w:r>
        <w:t>Ada dua struktur tren utama.</w:t>
      </w:r>
    </w:p>
    <w:p w14:paraId="58214727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EF36A" wp14:editId="040CFAF5">
                <wp:extent cx="6463665" cy="1270"/>
                <wp:effectExtent l="0" t="31750" r="0" b="36830"/>
                <wp:docPr id="674541681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F5634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B37FDC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1. Struktur Bullish (Uptrend)</w:t>
      </w:r>
    </w:p>
    <w:p w14:paraId="743CC27B" w14:textId="77777777" w:rsidR="00FA5E8E" w:rsidRDefault="00FA5E8E">
      <w:pPr>
        <w:pStyle w:val="NormalWeb"/>
      </w:pPr>
      <w:r>
        <w:t xml:space="preserve">Pasar disebut </w:t>
      </w:r>
      <w:r>
        <w:rPr>
          <w:rStyle w:val="Kuat"/>
        </w:rPr>
        <w:t>bullish</w:t>
      </w:r>
      <w:r>
        <w:t xml:space="preserve"> jika harga terus membuat:</w:t>
      </w:r>
    </w:p>
    <w:p w14:paraId="59FDE54A" w14:textId="77777777" w:rsidR="00FA5E8E" w:rsidRDefault="00FA5E8E" w:rsidP="00083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Higher High (HH)</w:t>
      </w:r>
    </w:p>
    <w:p w14:paraId="7C52246A" w14:textId="77777777" w:rsidR="00FA5E8E" w:rsidRDefault="00FA5E8E" w:rsidP="00083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Higher Low (HL)</w:t>
      </w:r>
    </w:p>
    <w:p w14:paraId="764C0338" w14:textId="77777777" w:rsidR="00FA5E8E" w:rsidRDefault="00FA5E8E">
      <w:pPr>
        <w:pStyle w:val="NormalWeb"/>
      </w:pPr>
      <w:r>
        <w:t>Contoh pola:</w:t>
      </w:r>
    </w:p>
    <w:p w14:paraId="5D248031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HL → HH → HL → HH → HL → HH</w:t>
      </w:r>
    </w:p>
    <w:p w14:paraId="5C56B396" w14:textId="77777777" w:rsidR="00FA5E8E" w:rsidRDefault="00FA5E8E">
      <w:pPr>
        <w:pStyle w:val="NormalWeb"/>
      </w:pPr>
      <w:r>
        <w:t>Artinya:</w:t>
      </w:r>
    </w:p>
    <w:p w14:paraId="05346EE4" w14:textId="77777777" w:rsidR="00FA5E8E" w:rsidRDefault="00FA5E8E" w:rsidP="00083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setiap high baru lebih tinggi</w:t>
      </w:r>
    </w:p>
    <w:p w14:paraId="478EDBCC" w14:textId="77777777" w:rsidR="00FA5E8E" w:rsidRDefault="00FA5E8E" w:rsidP="00083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setiap low baru juga lebih tinggi</w:t>
      </w:r>
    </w:p>
    <w:p w14:paraId="4E92F913" w14:textId="77777777" w:rsidR="00FA5E8E" w:rsidRDefault="00FA5E8E">
      <w:pPr>
        <w:pStyle w:val="NormalWeb"/>
      </w:pPr>
      <w:r>
        <w:t xml:space="preserve">Ini menunjukkan </w:t>
      </w:r>
      <w:r>
        <w:rPr>
          <w:rStyle w:val="Kuat"/>
        </w:rPr>
        <w:t>buyer mengontrol pasar</w:t>
      </w:r>
      <w:r>
        <w:t>.</w:t>
      </w:r>
    </w:p>
    <w:p w14:paraId="776A312E" w14:textId="77777777" w:rsidR="00FA5E8E" w:rsidRDefault="00FA5E8E">
      <w:pPr>
        <w:pStyle w:val="NormalWeb"/>
      </w:pPr>
      <w:r>
        <w:t>Karena itu strategi utama biasanya:</w:t>
      </w:r>
    </w:p>
    <w:p w14:paraId="3FEDA567" w14:textId="77777777" w:rsidR="00FA5E8E" w:rsidRDefault="00FA5E8E">
      <w:pPr>
        <w:pStyle w:val="NormalWeb"/>
      </w:pPr>
      <w:r>
        <w:rPr>
          <w:rStyle w:val="Kuat"/>
        </w:rPr>
        <w:t>mencari peluang BUY di area pullback.</w:t>
      </w:r>
    </w:p>
    <w:p w14:paraId="1AEF2548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044D7E" wp14:editId="1D1D8F00">
                <wp:extent cx="6463665" cy="1270"/>
                <wp:effectExtent l="0" t="31750" r="0" b="36830"/>
                <wp:docPr id="1123103223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AF76E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75EBDC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2. Struktur Bearish (Downtrend)</w:t>
      </w:r>
    </w:p>
    <w:p w14:paraId="3DE6334F" w14:textId="77777777" w:rsidR="00FA5E8E" w:rsidRDefault="00FA5E8E">
      <w:pPr>
        <w:pStyle w:val="NormalWeb"/>
      </w:pPr>
      <w:r>
        <w:t xml:space="preserve">Pasar disebut </w:t>
      </w:r>
      <w:r>
        <w:rPr>
          <w:rStyle w:val="Kuat"/>
        </w:rPr>
        <w:t>bearish</w:t>
      </w:r>
      <w:r>
        <w:t xml:space="preserve"> jika harga terus membuat:</w:t>
      </w:r>
    </w:p>
    <w:p w14:paraId="434B361D" w14:textId="77777777" w:rsidR="00FA5E8E" w:rsidRDefault="00FA5E8E" w:rsidP="00083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Lower High (LH)</w:t>
      </w:r>
    </w:p>
    <w:p w14:paraId="3767DD43" w14:textId="77777777" w:rsidR="00FA5E8E" w:rsidRDefault="00FA5E8E" w:rsidP="00083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Lower Low (LL)</w:t>
      </w:r>
    </w:p>
    <w:p w14:paraId="26A02E4E" w14:textId="77777777" w:rsidR="00FA5E8E" w:rsidRDefault="00FA5E8E">
      <w:pPr>
        <w:pStyle w:val="NormalWeb"/>
      </w:pPr>
      <w:r>
        <w:t>Contoh pola:</w:t>
      </w:r>
    </w:p>
    <w:p w14:paraId="6A1D2D71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LH → LL → LH → LL → LH → LL</w:t>
      </w:r>
    </w:p>
    <w:p w14:paraId="7C653059" w14:textId="77777777" w:rsidR="00FA5E8E" w:rsidRDefault="00FA5E8E">
      <w:pPr>
        <w:pStyle w:val="NormalWeb"/>
      </w:pPr>
      <w:r>
        <w:t>Artinya:</w:t>
      </w:r>
    </w:p>
    <w:p w14:paraId="50FCC08A" w14:textId="77777777" w:rsidR="00FA5E8E" w:rsidRDefault="00FA5E8E" w:rsidP="00083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setiap high semakin rendah</w:t>
      </w:r>
    </w:p>
    <w:p w14:paraId="0B7351DE" w14:textId="77777777" w:rsidR="00FA5E8E" w:rsidRDefault="00FA5E8E" w:rsidP="00083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setiap low juga semakin rendah</w:t>
      </w:r>
    </w:p>
    <w:p w14:paraId="62185C0E" w14:textId="77777777" w:rsidR="00FA5E8E" w:rsidRDefault="00FA5E8E">
      <w:pPr>
        <w:pStyle w:val="NormalWeb"/>
      </w:pPr>
      <w:r>
        <w:t xml:space="preserve">Ini menunjukkan </w:t>
      </w:r>
      <w:r>
        <w:rPr>
          <w:rStyle w:val="Kuat"/>
        </w:rPr>
        <w:t>seller mengontrol pasar</w:t>
      </w:r>
      <w:r>
        <w:t>.</w:t>
      </w:r>
    </w:p>
    <w:p w14:paraId="5B907DF2" w14:textId="77777777" w:rsidR="00FA5E8E" w:rsidRDefault="00FA5E8E">
      <w:pPr>
        <w:pStyle w:val="NormalWeb"/>
      </w:pPr>
      <w:r>
        <w:t>Strategi utama biasanya:</w:t>
      </w:r>
    </w:p>
    <w:p w14:paraId="513C863A" w14:textId="77777777" w:rsidR="00FA5E8E" w:rsidRDefault="00FA5E8E">
      <w:pPr>
        <w:pStyle w:val="NormalWeb"/>
      </w:pPr>
      <w:r>
        <w:rPr>
          <w:rStyle w:val="Kuat"/>
        </w:rPr>
        <w:t>mencari peluang SELL saat harga retrace naik.</w:t>
      </w:r>
    </w:p>
    <w:p w14:paraId="19F64CB1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03BDA2" wp14:editId="348EAB88">
                <wp:extent cx="6463665" cy="1270"/>
                <wp:effectExtent l="0" t="31750" r="0" b="36830"/>
                <wp:docPr id="1370302049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4CC04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E8F22D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4. Struktur Range (Konsolidasi)</w:t>
      </w:r>
    </w:p>
    <w:p w14:paraId="3B9F73F3" w14:textId="77777777" w:rsidR="00FA5E8E" w:rsidRDefault="00FA5E8E">
      <w:pPr>
        <w:pStyle w:val="NormalWeb"/>
      </w:pPr>
      <w:r>
        <w:t>Tidak semua kondisi pasar sedang tren.</w:t>
      </w:r>
    </w:p>
    <w:p w14:paraId="6F3015AE" w14:textId="77777777" w:rsidR="00FA5E8E" w:rsidRDefault="00FA5E8E">
      <w:pPr>
        <w:pStyle w:val="NormalWeb"/>
      </w:pPr>
      <w:r>
        <w:t xml:space="preserve">Kadang harga hanya bergerak </w:t>
      </w:r>
      <w:r>
        <w:rPr>
          <w:rStyle w:val="Kuat"/>
        </w:rPr>
        <w:t>naik turun dalam satu area</w:t>
      </w:r>
      <w:r>
        <w:t>.</w:t>
      </w:r>
    </w:p>
    <w:p w14:paraId="22BC9D56" w14:textId="77777777" w:rsidR="00FA5E8E" w:rsidRDefault="00FA5E8E">
      <w:pPr>
        <w:pStyle w:val="NormalWeb"/>
      </w:pPr>
      <w:r>
        <w:t>Kondisi ini disebut:</w:t>
      </w:r>
    </w:p>
    <w:p w14:paraId="38ECC016" w14:textId="77777777" w:rsidR="00FA5E8E" w:rsidRDefault="00FA5E8E">
      <w:pPr>
        <w:pStyle w:val="NormalWeb"/>
      </w:pPr>
      <w:r>
        <w:rPr>
          <w:rStyle w:val="Kuat"/>
        </w:rPr>
        <w:t>Range atau Konsolidasi</w:t>
      </w:r>
    </w:p>
    <w:p w14:paraId="6D91EFA5" w14:textId="77777777" w:rsidR="00FA5E8E" w:rsidRDefault="00FA5E8E">
      <w:pPr>
        <w:pStyle w:val="NormalWeb"/>
      </w:pPr>
      <w:r>
        <w:t>Ciri-cirinya:</w:t>
      </w:r>
    </w:p>
    <w:p w14:paraId="12A37D1D" w14:textId="77777777" w:rsidR="00FA5E8E" w:rsidRDefault="00FA5E8E" w:rsidP="00083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ada HH baru</w:t>
      </w:r>
    </w:p>
    <w:p w14:paraId="250371DE" w14:textId="77777777" w:rsidR="00FA5E8E" w:rsidRDefault="00FA5E8E" w:rsidP="00083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ada LL baru</w:t>
      </w:r>
    </w:p>
    <w:p w14:paraId="10340B32" w14:textId="77777777" w:rsidR="00FA5E8E" w:rsidRDefault="00FA5E8E" w:rsidP="00083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bergerak bolak-balik dalam satu area</w:t>
      </w:r>
    </w:p>
    <w:p w14:paraId="379E43D3" w14:textId="77777777" w:rsidR="00FA5E8E" w:rsidRDefault="00FA5E8E">
      <w:pPr>
        <w:pStyle w:val="NormalWeb"/>
      </w:pPr>
      <w:r>
        <w:t>Contoh:</w:t>
      </w:r>
    </w:p>
    <w:p w14:paraId="4D9CB424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Resistance</w:t>
      </w:r>
    </w:p>
    <w:p w14:paraId="0FB7B5A7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15C082B7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↑ ↓ ↑ ↓</w:t>
      </w:r>
    </w:p>
    <w:p w14:paraId="15635F0E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 xml:space="preserve">   ↑ ↓ ↑ ↓</w:t>
      </w:r>
    </w:p>
    <w:p w14:paraId="204254E2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2BBF2FCE" w14:textId="77777777" w:rsidR="00FA5E8E" w:rsidRDefault="00FA5E8E">
      <w:pPr>
        <w:pStyle w:val="HTMLSudahDiformat"/>
        <w:rPr>
          <w:rStyle w:val="KodeHTML"/>
        </w:rPr>
      </w:pPr>
      <w:r>
        <w:rPr>
          <w:rStyle w:val="KodeHTML"/>
        </w:rPr>
        <w:t>Support</w:t>
      </w:r>
    </w:p>
    <w:p w14:paraId="6099B32C" w14:textId="77777777" w:rsidR="00FA5E8E" w:rsidRDefault="00FA5E8E">
      <w:pPr>
        <w:pStyle w:val="NormalWeb"/>
      </w:pPr>
      <w:r>
        <w:t>Pada fase ini biasanya terjadi:</w:t>
      </w:r>
    </w:p>
    <w:p w14:paraId="037B87D0" w14:textId="77777777" w:rsidR="00FA5E8E" w:rsidRDefault="00FA5E8E" w:rsidP="00083B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akumulasi posisi oleh institusi</w:t>
      </w:r>
    </w:p>
    <w:p w14:paraId="3515EE76" w14:textId="77777777" w:rsidR="00FA5E8E" w:rsidRDefault="00FA5E8E" w:rsidP="00083B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pengumpulan likuiditas</w:t>
      </w:r>
    </w:p>
    <w:p w14:paraId="2569EBAD" w14:textId="77777777" w:rsidR="00FA5E8E" w:rsidRDefault="00FA5E8E">
      <w:pPr>
        <w:pStyle w:val="NormalWeb"/>
      </w:pPr>
      <w:r>
        <w:t>Setelah fase ini selesai, biasanya muncul:</w:t>
      </w:r>
    </w:p>
    <w:p w14:paraId="6B831846" w14:textId="77777777" w:rsidR="00FA5E8E" w:rsidRDefault="00FA5E8E">
      <w:pPr>
        <w:pStyle w:val="NormalWeb"/>
      </w:pPr>
      <w:r>
        <w:rPr>
          <w:rStyle w:val="Kuat"/>
        </w:rPr>
        <w:t>pergerakan kuat (expansion).</w:t>
      </w:r>
    </w:p>
    <w:p w14:paraId="1F4719C3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76106" wp14:editId="133218DC">
                <wp:extent cx="6463665" cy="1270"/>
                <wp:effectExtent l="0" t="31750" r="0" b="36830"/>
                <wp:docPr id="1728918663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F98D5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B409B6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5. Struktur Pasar Bersifat Fraktal</w:t>
      </w:r>
    </w:p>
    <w:p w14:paraId="66E5439C" w14:textId="77777777" w:rsidR="00FA5E8E" w:rsidRDefault="00FA5E8E">
      <w:pPr>
        <w:pStyle w:val="NormalWeb"/>
      </w:pPr>
      <w:r>
        <w:t>Struktur pasar tidak hanya muncul di satu timeframe.</w:t>
      </w:r>
    </w:p>
    <w:p w14:paraId="045FB63B" w14:textId="77777777" w:rsidR="00FA5E8E" w:rsidRDefault="00FA5E8E">
      <w:pPr>
        <w:pStyle w:val="NormalWeb"/>
      </w:pPr>
      <w:r>
        <w:t xml:space="preserve">Struktur muncul di </w:t>
      </w:r>
      <w:r>
        <w:rPr>
          <w:rStyle w:val="Kuat"/>
        </w:rPr>
        <w:t>semua timeframe</w:t>
      </w:r>
      <w:r>
        <w:t>.</w:t>
      </w:r>
    </w:p>
    <w:p w14:paraId="66DEA0E4" w14:textId="77777777" w:rsidR="00FA5E8E" w:rsidRDefault="00FA5E8E">
      <w:pPr>
        <w:pStyle w:val="NormalWeb"/>
      </w:pPr>
      <w:r>
        <w:t xml:space="preserve">Ini disebut sifat </w:t>
      </w:r>
      <w:r>
        <w:rPr>
          <w:rStyle w:val="Kuat"/>
        </w:rPr>
        <w:t>fraktal</w:t>
      </w:r>
      <w:r>
        <w:t>.</w:t>
      </w:r>
    </w:p>
    <w:p w14:paraId="05CF3228" w14:textId="77777777" w:rsidR="00FA5E8E" w:rsidRDefault="00FA5E8E">
      <w:pPr>
        <w:pStyle w:val="NormalWeb"/>
      </w:pPr>
      <w:r>
        <w:t>Contohnya:</w:t>
      </w:r>
    </w:p>
    <w:p w14:paraId="78C3EE83" w14:textId="77777777" w:rsidR="00FA5E8E" w:rsidRDefault="00FA5E8E" w:rsidP="00083B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punya struktur</w:t>
      </w:r>
    </w:p>
    <w:p w14:paraId="0FA20A75" w14:textId="77777777" w:rsidR="00FA5E8E" w:rsidRDefault="00FA5E8E" w:rsidP="00083B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H1 punya struktur</w:t>
      </w:r>
    </w:p>
    <w:p w14:paraId="5677EF83" w14:textId="77777777" w:rsidR="00FA5E8E" w:rsidRDefault="00FA5E8E" w:rsidP="00083B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 juga punya struktur</w:t>
      </w:r>
    </w:p>
    <w:p w14:paraId="522C5998" w14:textId="77777777" w:rsidR="00FA5E8E" w:rsidRDefault="00FA5E8E">
      <w:pPr>
        <w:pStyle w:val="NormalWeb"/>
      </w:pPr>
      <w:r>
        <w:t>Karena itu dalam analisis trading kita mengenal dua jenis struktur.</w:t>
      </w:r>
    </w:p>
    <w:p w14:paraId="0A75F05E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F05A7C" wp14:editId="36CC011E">
                <wp:extent cx="6463665" cy="1270"/>
                <wp:effectExtent l="0" t="31750" r="0" b="36830"/>
                <wp:docPr id="1673987297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CD90B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92F8F3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1. Struktur Eksternal (HTF)</w:t>
      </w:r>
    </w:p>
    <w:p w14:paraId="466561F6" w14:textId="77777777" w:rsidR="00FA5E8E" w:rsidRDefault="00FA5E8E">
      <w:pPr>
        <w:pStyle w:val="NormalWeb"/>
      </w:pPr>
      <w:r>
        <w:t xml:space="preserve">Struktur pada </w:t>
      </w:r>
      <w:r>
        <w:rPr>
          <w:rStyle w:val="Kuat"/>
        </w:rPr>
        <w:t>timeframe besar</w:t>
      </w:r>
      <w:r>
        <w:t>, seperti:</w:t>
      </w:r>
    </w:p>
    <w:p w14:paraId="3A6BF27C" w14:textId="77777777" w:rsidR="00FA5E8E" w:rsidRDefault="00FA5E8E" w:rsidP="00083B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14:paraId="5A4249E6" w14:textId="77777777" w:rsidR="00FA5E8E" w:rsidRDefault="00FA5E8E" w:rsidP="00083B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H4</w:t>
      </w:r>
    </w:p>
    <w:p w14:paraId="3C19E801" w14:textId="77777777" w:rsidR="00FA5E8E" w:rsidRDefault="00FA5E8E" w:rsidP="00083B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Weekly</w:t>
      </w:r>
    </w:p>
    <w:p w14:paraId="48E633F9" w14:textId="77777777" w:rsidR="00FA5E8E" w:rsidRDefault="00FA5E8E">
      <w:pPr>
        <w:pStyle w:val="NormalWeb"/>
      </w:pPr>
      <w:r>
        <w:t xml:space="preserve">Struktur ini menentukan </w:t>
      </w:r>
      <w:r>
        <w:rPr>
          <w:rStyle w:val="Kuat"/>
        </w:rPr>
        <w:t>arah utama pasar (bias).</w:t>
      </w:r>
    </w:p>
    <w:p w14:paraId="4264A77B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3ACF8" wp14:editId="641F9476">
                <wp:extent cx="6463665" cy="1270"/>
                <wp:effectExtent l="0" t="31750" r="0" b="36830"/>
                <wp:docPr id="10420144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AA2DD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79F339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2. Struktur Internal (LTF)</w:t>
      </w:r>
    </w:p>
    <w:p w14:paraId="2374ADDF" w14:textId="77777777" w:rsidR="00FA5E8E" w:rsidRDefault="00FA5E8E">
      <w:pPr>
        <w:pStyle w:val="NormalWeb"/>
      </w:pPr>
      <w:r>
        <w:t xml:space="preserve">Struktur pada </w:t>
      </w:r>
      <w:r>
        <w:rPr>
          <w:rStyle w:val="Kuat"/>
        </w:rPr>
        <w:t>timeframe kecil</w:t>
      </w:r>
      <w:r>
        <w:t>, seperti:</w:t>
      </w:r>
    </w:p>
    <w:p w14:paraId="4E3F0786" w14:textId="77777777" w:rsidR="00FA5E8E" w:rsidRDefault="00FA5E8E" w:rsidP="00083B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M15</w:t>
      </w:r>
    </w:p>
    <w:p w14:paraId="63106C68" w14:textId="77777777" w:rsidR="00FA5E8E" w:rsidRDefault="00FA5E8E" w:rsidP="00083B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081BABA0" w14:textId="77777777" w:rsidR="00FA5E8E" w:rsidRDefault="00FA5E8E" w:rsidP="00083B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2893C46F" w14:textId="77777777" w:rsidR="00FA5E8E" w:rsidRDefault="00FA5E8E">
      <w:pPr>
        <w:pStyle w:val="NormalWeb"/>
      </w:pPr>
      <w:r>
        <w:t>Struktur ini digunakan untuk:</w:t>
      </w:r>
    </w:p>
    <w:p w14:paraId="47E3AFB7" w14:textId="77777777" w:rsidR="00FA5E8E" w:rsidRDefault="00FA5E8E" w:rsidP="00083B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melihat detail pergerakan harga</w:t>
      </w:r>
    </w:p>
    <w:p w14:paraId="04D8CDB6" w14:textId="77777777" w:rsidR="00FA5E8E" w:rsidRDefault="00FA5E8E" w:rsidP="00083B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entry yang lebih presisi</w:t>
      </w:r>
    </w:p>
    <w:p w14:paraId="0C586483" w14:textId="77777777" w:rsidR="00FA5E8E" w:rsidRDefault="00FA5E8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F6210" wp14:editId="59B1C891">
                <wp:extent cx="6463665" cy="1270"/>
                <wp:effectExtent l="0" t="31750" r="0" b="36830"/>
                <wp:docPr id="1587867561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BE249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149B34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6. Hubungan Struktur HTF dan LTF</w:t>
      </w:r>
    </w:p>
    <w:p w14:paraId="4F92FAC6" w14:textId="77777777" w:rsidR="00FA5E8E" w:rsidRDefault="00FA5E8E">
      <w:pPr>
        <w:pStyle w:val="NormalWeb"/>
      </w:pPr>
      <w:r>
        <w:t xml:space="preserve">Struktur HTF selalu </w:t>
      </w:r>
      <w:r>
        <w:rPr>
          <w:rStyle w:val="Kuat"/>
        </w:rPr>
        <w:t>lebih kuat</w:t>
      </w:r>
      <w:r>
        <w:t xml:space="preserve"> daripada struktur LTF.</w:t>
      </w:r>
    </w:p>
    <w:p w14:paraId="54AB5273" w14:textId="77777777" w:rsidR="00FA5E8E" w:rsidRDefault="00FA5E8E">
      <w:pPr>
        <w:pStyle w:val="NormalWeb"/>
      </w:pPr>
      <w:r>
        <w:t>Contoh:</w:t>
      </w:r>
    </w:p>
    <w:p w14:paraId="4B86DB6C" w14:textId="77777777" w:rsidR="00FA5E8E" w:rsidRDefault="00FA5E8E">
      <w:pPr>
        <w:pStyle w:val="NormalWeb"/>
      </w:pPr>
      <w:r>
        <w:t xml:space="preserve">Jika </w:t>
      </w:r>
      <w:r>
        <w:rPr>
          <w:rStyle w:val="Kuat"/>
        </w:rPr>
        <w:t>Daily sedang bullish</w:t>
      </w:r>
      <w:r>
        <w:t>, lalu di M5 harga turun.</w:t>
      </w:r>
    </w:p>
    <w:p w14:paraId="0F9C8951" w14:textId="77777777" w:rsidR="00FA5E8E" w:rsidRDefault="00FA5E8E">
      <w:pPr>
        <w:pStyle w:val="NormalWeb"/>
      </w:pPr>
      <w:r>
        <w:t>Penurunan itu biasanya hanya:</w:t>
      </w:r>
    </w:p>
    <w:p w14:paraId="034C9C0E" w14:textId="77777777" w:rsidR="00FA5E8E" w:rsidRDefault="00FA5E8E">
      <w:pPr>
        <w:pStyle w:val="NormalWeb"/>
      </w:pPr>
      <w:r>
        <w:rPr>
          <w:rStyle w:val="Kuat"/>
        </w:rPr>
        <w:t>pullback internal</w:t>
      </w:r>
    </w:p>
    <w:p w14:paraId="2D0B7E55" w14:textId="77777777" w:rsidR="00FA5E8E" w:rsidRDefault="00FA5E8E">
      <w:pPr>
        <w:pStyle w:val="NormalWeb"/>
      </w:pPr>
      <w:r>
        <w:t>Bukan perubahan tren utama.</w:t>
      </w:r>
    </w:p>
    <w:p w14:paraId="2CFA5408" w14:textId="77777777" w:rsidR="00FA5E8E" w:rsidRDefault="00FA5E8E">
      <w:pPr>
        <w:pStyle w:val="NormalWeb"/>
      </w:pPr>
      <w:r>
        <w:t>Karena itu trader profesional selalu:</w:t>
      </w:r>
    </w:p>
    <w:p w14:paraId="1A767686" w14:textId="77777777" w:rsidR="00FA5E8E" w:rsidRDefault="00FA5E8E" w:rsidP="00083B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Tentukan arah di HTF</w:t>
      </w:r>
    </w:p>
    <w:p w14:paraId="4DADAE52" w14:textId="77777777" w:rsidR="00FA5E8E" w:rsidRDefault="00FA5E8E" w:rsidP="00083B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Cari entry di LTF</w:t>
      </w:r>
    </w:p>
    <w:p w14:paraId="1B05701C" w14:textId="77777777" w:rsidR="00FA5E8E" w:rsidRDefault="00FA5E8E">
      <w:pPr>
        <w:pStyle w:val="NormalWeb"/>
      </w:pPr>
      <w:r>
        <w:t>Jika keduanya searah, probabilitas trading menjadi lebih tinggi.</w:t>
      </w:r>
    </w:p>
    <w:p w14:paraId="3AAAA05D" w14:textId="77777777" w:rsidR="00FA5E8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84AD4" wp14:editId="000B6CEE">
                <wp:extent cx="6463665" cy="1270"/>
                <wp:effectExtent l="0" t="31750" r="0" b="36830"/>
                <wp:docPr id="157651283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D8816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D6E07C" w14:textId="77777777" w:rsidR="00FA5E8E" w:rsidRDefault="00FA5E8E">
      <w:pPr>
        <w:pStyle w:val="Judul1"/>
        <w:rPr>
          <w:rFonts w:eastAsia="Times New Roman"/>
        </w:rPr>
      </w:pPr>
      <w:r>
        <w:rPr>
          <w:rFonts w:eastAsia="Times New Roman"/>
        </w:rPr>
        <w:t>Inti Pemahaman Bab 2</w:t>
      </w:r>
    </w:p>
    <w:p w14:paraId="546EC093" w14:textId="77777777" w:rsidR="00FA5E8E" w:rsidRDefault="00FA5E8E">
      <w:pPr>
        <w:pStyle w:val="NormalWeb"/>
      </w:pPr>
      <w:r>
        <w:t>Sebelum mencari entry, trader harus memahami struktur pasar.</w:t>
      </w:r>
    </w:p>
    <w:p w14:paraId="37DEA4D7" w14:textId="77777777" w:rsidR="00FA5E8E" w:rsidRDefault="00FA5E8E">
      <w:pPr>
        <w:pStyle w:val="NormalWeb"/>
      </w:pPr>
      <w:r>
        <w:t>Langkah dasarnya:</w:t>
      </w:r>
    </w:p>
    <w:p w14:paraId="736692FC" w14:textId="77777777" w:rsidR="00FA5E8E" w:rsidRDefault="00FA5E8E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Identifikasi </w:t>
      </w:r>
      <w:r>
        <w:rPr>
          <w:rStyle w:val="Kuat"/>
        </w:rPr>
        <w:t>Swing High dan Swing Low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Tentukan apakah struktur </w:t>
      </w:r>
      <w:r>
        <w:rPr>
          <w:rStyle w:val="Kuat"/>
        </w:rPr>
        <w:t>bullish atau bearish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Periksa apakah market sedang </w:t>
      </w:r>
      <w:r>
        <w:rPr>
          <w:rStyle w:val="Kuat"/>
        </w:rPr>
        <w:t>trend atau range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HTF untuk bias</w:t>
      </w:r>
      <w:r>
        <w:br/>
        <w:t>5️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LTF untuk entry</w:t>
      </w:r>
    </w:p>
    <w:p w14:paraId="4121C74E" w14:textId="77777777" w:rsidR="00FA5E8E" w:rsidRDefault="00FA5E8E">
      <w:pPr>
        <w:pStyle w:val="NormalWeb"/>
      </w:pPr>
      <w:r>
        <w:t>Jika struktur pasar dipahami dengan benar, trader tidak lagi menebak arah harga.</w:t>
      </w:r>
    </w:p>
    <w:p w14:paraId="47E7DB9E" w14:textId="77777777" w:rsidR="00FA5E8E" w:rsidRDefault="00FA5E8E">
      <w:pPr>
        <w:pStyle w:val="NormalWeb"/>
      </w:pPr>
      <w:r>
        <w:t xml:space="preserve">Trader hanya </w:t>
      </w:r>
      <w:r>
        <w:rPr>
          <w:rStyle w:val="Kuat"/>
        </w:rPr>
        <w:t>mengikuti arah struktur yang sudah terbentuk</w:t>
      </w:r>
      <w:r>
        <w:t>.</w:t>
      </w:r>
    </w:p>
    <w:p w14:paraId="52694D63" w14:textId="0B450300" w:rsidR="008E1CFE" w:rsidRDefault="00FA5E8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5E85A1" wp14:editId="323960E9">
                <wp:extent cx="6463665" cy="1270"/>
                <wp:effectExtent l="0" t="31750" r="0" b="36830"/>
                <wp:docPr id="438804799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6BB97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  <w:r w:rsidR="008E1CF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AF648" wp14:editId="5BD70FDB">
                <wp:extent cx="6463665" cy="1270"/>
                <wp:effectExtent l="0" t="31750" r="0" b="36830"/>
                <wp:docPr id="1132938333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E0D9B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CA9EB1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BAB 3</w:t>
      </w:r>
    </w:p>
    <w:p w14:paraId="7436A9F7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Perubahan Struktur Pasar (Market Structure Shift)</w:t>
      </w:r>
    </w:p>
    <w:p w14:paraId="70235560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882D62" wp14:editId="5741E6DC">
                <wp:extent cx="6463665" cy="1270"/>
                <wp:effectExtent l="0" t="31750" r="0" b="36830"/>
                <wp:docPr id="459186838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79061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8F2C41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1. Tren Tidak Selalu Bertahan Selamanya</w:t>
      </w:r>
    </w:p>
    <w:p w14:paraId="0DA16E24" w14:textId="77777777" w:rsidR="008E1CFE" w:rsidRDefault="008E1CFE">
      <w:pPr>
        <w:pStyle w:val="NormalWeb"/>
      </w:pPr>
      <w:r>
        <w:t>Pada Bab 2 kita belajar bahwa pasar bisa:</w:t>
      </w:r>
    </w:p>
    <w:p w14:paraId="050B1B38" w14:textId="77777777" w:rsidR="008E1CFE" w:rsidRDefault="008E1CFE" w:rsidP="00083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Bullish</w:t>
      </w:r>
      <w:r>
        <w:rPr>
          <w:rFonts w:eastAsia="Times New Roman"/>
        </w:rPr>
        <w:t xml:space="preserve"> → HH dan HL</w:t>
      </w:r>
    </w:p>
    <w:p w14:paraId="161FF968" w14:textId="77777777" w:rsidR="008E1CFE" w:rsidRDefault="008E1CFE" w:rsidP="00083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Bearish</w:t>
      </w:r>
      <w:r>
        <w:rPr>
          <w:rFonts w:eastAsia="Times New Roman"/>
        </w:rPr>
        <w:t xml:space="preserve"> → LH dan LL</w:t>
      </w:r>
    </w:p>
    <w:p w14:paraId="63AFB7E3" w14:textId="77777777" w:rsidR="008E1CFE" w:rsidRDefault="008E1CFE" w:rsidP="00083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Range</w:t>
      </w:r>
      <w:r>
        <w:rPr>
          <w:rFonts w:eastAsia="Times New Roman"/>
        </w:rPr>
        <w:t xml:space="preserve"> → sideways</w:t>
      </w:r>
    </w:p>
    <w:p w14:paraId="672E66A4" w14:textId="77777777" w:rsidR="008E1CFE" w:rsidRDefault="008E1CFE">
      <w:pPr>
        <w:pStyle w:val="NormalWeb"/>
      </w:pPr>
      <w:r>
        <w:t>Namun tren tidak selalu berlangsung selamanya.</w:t>
      </w:r>
    </w:p>
    <w:p w14:paraId="7A247FFC" w14:textId="77777777" w:rsidR="008E1CFE" w:rsidRDefault="008E1CFE">
      <w:pPr>
        <w:pStyle w:val="NormalWeb"/>
      </w:pPr>
      <w:r>
        <w:t>Suatu saat tren akan:</w:t>
      </w:r>
    </w:p>
    <w:p w14:paraId="654EE1A7" w14:textId="77777777" w:rsidR="008E1CFE" w:rsidRDefault="008E1CFE" w:rsidP="00083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melanjutkan arah</w:t>
      </w:r>
    </w:p>
    <w:p w14:paraId="1E33AE4B" w14:textId="77777777" w:rsidR="008E1CFE" w:rsidRDefault="008E1CFE" w:rsidP="00083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atau </w:t>
      </w:r>
      <w:r>
        <w:rPr>
          <w:rStyle w:val="Kuat"/>
          <w:rFonts w:eastAsia="Times New Roman"/>
        </w:rPr>
        <w:t>berbalik arah</w:t>
      </w:r>
    </w:p>
    <w:p w14:paraId="3FB238EE" w14:textId="77777777" w:rsidR="008E1CFE" w:rsidRDefault="008E1CFE">
      <w:pPr>
        <w:pStyle w:val="NormalWeb"/>
      </w:pPr>
      <w:r>
        <w:t>Untuk memahami perubahan ini, dalam konsep ICT kita menggunakan tiga konsep utama:</w:t>
      </w:r>
    </w:p>
    <w:p w14:paraId="333ED974" w14:textId="77777777" w:rsidR="008E1CFE" w:rsidRDefault="008E1CFE" w:rsidP="00083B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Break of Structure (BOS)</w:t>
      </w:r>
    </w:p>
    <w:p w14:paraId="0D290C90" w14:textId="77777777" w:rsidR="008E1CFE" w:rsidRDefault="008E1CFE" w:rsidP="00083B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Market Structure Shift (MSS) / CHoCH</w:t>
      </w:r>
    </w:p>
    <w:p w14:paraId="7AD3A67B" w14:textId="77777777" w:rsidR="008E1CFE" w:rsidRDefault="008E1CFE" w:rsidP="00083B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Change in State of Delivery (CISD)</w:t>
      </w:r>
    </w:p>
    <w:p w14:paraId="24A6C967" w14:textId="77777777" w:rsidR="008E1CFE" w:rsidRDefault="008E1CFE">
      <w:pPr>
        <w:pStyle w:val="NormalWeb"/>
      </w:pPr>
      <w:r>
        <w:t>Konsep-konsep ini membantu trader mengetahui:</w:t>
      </w:r>
    </w:p>
    <w:p w14:paraId="2D892C8A" w14:textId="77777777" w:rsidR="008E1CFE" w:rsidRDefault="008E1CFE">
      <w:pPr>
        <w:pStyle w:val="NormalWeb"/>
      </w:pPr>
      <w:r>
        <w:rPr>
          <w:rStyle w:val="Kuat"/>
        </w:rPr>
        <w:t>apakah tren masih berlanjut atau sudah berubah.</w:t>
      </w:r>
    </w:p>
    <w:p w14:paraId="027E85D9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27318" wp14:editId="0E462C26">
                <wp:extent cx="6463665" cy="1270"/>
                <wp:effectExtent l="0" t="31750" r="0" b="36830"/>
                <wp:docPr id="1957423225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2EC1D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E195E5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2. Break of Structure (BOS)</w:t>
      </w:r>
    </w:p>
    <w:p w14:paraId="4B4057A5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Apa itu BOS?</w:t>
      </w:r>
    </w:p>
    <w:p w14:paraId="7E6F4388" w14:textId="77777777" w:rsidR="008E1CFE" w:rsidRDefault="008E1CFE">
      <w:pPr>
        <w:pStyle w:val="NormalWeb"/>
      </w:pPr>
      <w:r>
        <w:rPr>
          <w:rStyle w:val="Kuat"/>
        </w:rPr>
        <w:t>Break of Structure (BOS)</w:t>
      </w:r>
      <w:r>
        <w:t xml:space="preserve"> terjadi ketika harga </w:t>
      </w:r>
      <w:r>
        <w:rPr>
          <w:rStyle w:val="Kuat"/>
        </w:rPr>
        <w:t>menembus swing penting dalam arah tren yang sama</w:t>
      </w:r>
      <w:r>
        <w:t>.</w:t>
      </w:r>
    </w:p>
    <w:p w14:paraId="0D7EBC82" w14:textId="77777777" w:rsidR="008E1CFE" w:rsidRDefault="008E1CFE">
      <w:pPr>
        <w:pStyle w:val="NormalWeb"/>
      </w:pPr>
      <w:r>
        <w:t>Artinya struktur lama masih berlaku.</w:t>
      </w:r>
    </w:p>
    <w:p w14:paraId="521283B1" w14:textId="77777777" w:rsidR="008E1CFE" w:rsidRDefault="008E1CFE">
      <w:pPr>
        <w:pStyle w:val="NormalWeb"/>
      </w:pPr>
      <w:r>
        <w:t>BOS biasanya menandakan:</w:t>
      </w:r>
    </w:p>
    <w:p w14:paraId="2B530D8C" w14:textId="77777777" w:rsidR="008E1CFE" w:rsidRDefault="008E1CFE">
      <w:pPr>
        <w:pStyle w:val="NormalWeb"/>
      </w:pPr>
      <w:r>
        <w:rPr>
          <w:rStyle w:val="Kuat"/>
        </w:rPr>
        <w:t>tren masih kuat dan kemungkinan akan berlanjut.</w:t>
      </w:r>
    </w:p>
    <w:p w14:paraId="2C3B6B15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86BC5" wp14:editId="04EB46BA">
                <wp:extent cx="6463665" cy="1270"/>
                <wp:effectExtent l="0" t="31750" r="0" b="36830"/>
                <wp:docPr id="220805542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C0D2D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87D972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BOS dalam Tren Bullish</w:t>
      </w:r>
    </w:p>
    <w:p w14:paraId="3CADDBEE" w14:textId="77777777" w:rsidR="008E1CFE" w:rsidRDefault="008E1CFE">
      <w:pPr>
        <w:pStyle w:val="NormalWeb"/>
      </w:pPr>
      <w:r>
        <w:t>Dalam tren naik, struktur normal adalah:</w:t>
      </w:r>
    </w:p>
    <w:p w14:paraId="74DB1A7D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HL → HH → HL → HH</w:t>
      </w:r>
    </w:p>
    <w:p w14:paraId="1494363B" w14:textId="77777777" w:rsidR="008E1CFE" w:rsidRDefault="008E1CFE">
      <w:pPr>
        <w:pStyle w:val="NormalWeb"/>
      </w:pPr>
      <w:r>
        <w:t xml:space="preserve">Jika harga berhasil </w:t>
      </w:r>
      <w:r>
        <w:rPr>
          <w:rStyle w:val="Kuat"/>
        </w:rPr>
        <w:t>menembus swing high sebelumnya</w:t>
      </w:r>
      <w:r>
        <w:t>, maka itu disebut:</w:t>
      </w:r>
    </w:p>
    <w:p w14:paraId="14F142D6" w14:textId="77777777" w:rsidR="008E1CFE" w:rsidRDefault="008E1CFE">
      <w:pPr>
        <w:pStyle w:val="NormalWeb"/>
      </w:pPr>
      <w:r>
        <w:rPr>
          <w:rStyle w:val="Kuat"/>
        </w:rPr>
        <w:t>Bullish BOS</w:t>
      </w:r>
    </w:p>
    <w:p w14:paraId="069DD793" w14:textId="77777777" w:rsidR="008E1CFE" w:rsidRDefault="008E1CFE">
      <w:pPr>
        <w:pStyle w:val="NormalWeb"/>
      </w:pPr>
      <w:r>
        <w:t>Contoh:</w:t>
      </w:r>
    </w:p>
    <w:p w14:paraId="7063CEFB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HL → HH → HL → HH → BREAK</w:t>
      </w:r>
    </w:p>
    <w:p w14:paraId="4008764F" w14:textId="77777777" w:rsidR="008E1CFE" w:rsidRDefault="008E1CFE">
      <w:pPr>
        <w:pStyle w:val="NormalWeb"/>
      </w:pPr>
      <w:r>
        <w:t>Ini menandakan buyer masih mengontrol pasar.</w:t>
      </w:r>
    </w:p>
    <w:p w14:paraId="1FAF8998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4FF19" wp14:editId="47BB3E65">
                <wp:extent cx="6463665" cy="1270"/>
                <wp:effectExtent l="0" t="31750" r="0" b="36830"/>
                <wp:docPr id="1658445616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1B12A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3E5E57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BOS dalam Tren Bearish</w:t>
      </w:r>
    </w:p>
    <w:p w14:paraId="6FB60C70" w14:textId="77777777" w:rsidR="008E1CFE" w:rsidRDefault="008E1CFE">
      <w:pPr>
        <w:pStyle w:val="NormalWeb"/>
      </w:pPr>
      <w:r>
        <w:t>Dalam tren turun, struktur normal adalah:</w:t>
      </w:r>
    </w:p>
    <w:p w14:paraId="360826EA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 → LH → LL</w:t>
      </w:r>
    </w:p>
    <w:p w14:paraId="71C9AD01" w14:textId="77777777" w:rsidR="008E1CFE" w:rsidRDefault="008E1CFE">
      <w:pPr>
        <w:pStyle w:val="NormalWeb"/>
      </w:pPr>
      <w:r>
        <w:t xml:space="preserve">Jika harga berhasil </w:t>
      </w:r>
      <w:r>
        <w:rPr>
          <w:rStyle w:val="Kuat"/>
        </w:rPr>
        <w:t>menembus swing low sebelumnya</w:t>
      </w:r>
      <w:r>
        <w:t>, maka itu disebut:</w:t>
      </w:r>
    </w:p>
    <w:p w14:paraId="60FF02F0" w14:textId="77777777" w:rsidR="008E1CFE" w:rsidRDefault="008E1CFE">
      <w:pPr>
        <w:pStyle w:val="NormalWeb"/>
      </w:pPr>
      <w:r>
        <w:rPr>
          <w:rStyle w:val="Kuat"/>
        </w:rPr>
        <w:t>Bearish BOS</w:t>
      </w:r>
    </w:p>
    <w:p w14:paraId="32208987" w14:textId="77777777" w:rsidR="008E1CFE" w:rsidRDefault="008E1CFE">
      <w:pPr>
        <w:pStyle w:val="NormalWeb"/>
      </w:pPr>
      <w:r>
        <w:t>Contoh:</w:t>
      </w:r>
    </w:p>
    <w:p w14:paraId="2548DFCE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 → LH → LL → BREAK</w:t>
      </w:r>
    </w:p>
    <w:p w14:paraId="77BE9A8E" w14:textId="77777777" w:rsidR="008E1CFE" w:rsidRDefault="008E1CFE">
      <w:pPr>
        <w:pStyle w:val="NormalWeb"/>
      </w:pPr>
      <w:r>
        <w:t>Ini menunjukkan seller masih mendominasi.</w:t>
      </w:r>
    </w:p>
    <w:p w14:paraId="663C26AE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57A23" wp14:editId="6B3B7B8F">
                <wp:extent cx="6463665" cy="1270"/>
                <wp:effectExtent l="0" t="31750" r="0" b="36830"/>
                <wp:docPr id="1268339662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3CC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A4CD09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3. BOS yang Kuat (Displacement)</w:t>
      </w:r>
    </w:p>
    <w:p w14:paraId="495A945B" w14:textId="77777777" w:rsidR="008E1CFE" w:rsidRDefault="008E1CFE">
      <w:pPr>
        <w:pStyle w:val="NormalWeb"/>
      </w:pPr>
      <w:r>
        <w:t>Tidak semua BOS memiliki kekuatan yang sama.</w:t>
      </w:r>
    </w:p>
    <w:p w14:paraId="32FA48D7" w14:textId="77777777" w:rsidR="008E1CFE" w:rsidRDefault="008E1CFE">
      <w:pPr>
        <w:pStyle w:val="NormalWeb"/>
      </w:pPr>
      <w:r>
        <w:t>BOS yang paling kuat biasanya memiliki ciri:</w:t>
      </w:r>
    </w:p>
    <w:p w14:paraId="46C93B85" w14:textId="77777777" w:rsidR="008E1CFE" w:rsidRDefault="008E1CFE" w:rsidP="00083B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</w:t>
      </w:r>
    </w:p>
    <w:p w14:paraId="30FD27DF" w14:textId="77777777" w:rsidR="008E1CFE" w:rsidRDefault="008E1CFE" w:rsidP="00083B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</w:t>
      </w:r>
    </w:p>
    <w:p w14:paraId="7AEF6595" w14:textId="77777777" w:rsidR="008E1CFE" w:rsidRDefault="008E1CFE" w:rsidP="00083B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meninggalkan imbalance atau FVG</w:t>
      </w:r>
    </w:p>
    <w:p w14:paraId="4D190196" w14:textId="77777777" w:rsidR="008E1CFE" w:rsidRDefault="008E1CFE">
      <w:pPr>
        <w:pStyle w:val="NormalWeb"/>
      </w:pPr>
      <w:r>
        <w:t>Pergerakan seperti ini disebut:</w:t>
      </w:r>
    </w:p>
    <w:p w14:paraId="535EA617" w14:textId="77777777" w:rsidR="008E1CFE" w:rsidRDefault="008E1CFE">
      <w:pPr>
        <w:pStyle w:val="NormalWeb"/>
      </w:pPr>
      <w:r>
        <w:rPr>
          <w:rStyle w:val="Kuat"/>
        </w:rPr>
        <w:t>Displacement</w:t>
      </w:r>
    </w:p>
    <w:p w14:paraId="7116AEF2" w14:textId="77777777" w:rsidR="008E1CFE" w:rsidRDefault="008E1CFE">
      <w:pPr>
        <w:pStyle w:val="NormalWeb"/>
      </w:pPr>
      <w:r>
        <w:t xml:space="preserve">Displacement menandakan adanya </w:t>
      </w:r>
      <w:r>
        <w:rPr>
          <w:rStyle w:val="Kuat"/>
        </w:rPr>
        <w:t>aktivitas institusi besar di pasar</w:t>
      </w:r>
      <w:r>
        <w:t>.</w:t>
      </w:r>
    </w:p>
    <w:p w14:paraId="0E427E04" w14:textId="77777777" w:rsidR="008E1CFE" w:rsidRDefault="008E1CFE">
      <w:pPr>
        <w:pStyle w:val="NormalWeb"/>
      </w:pPr>
      <w:r>
        <w:t>Semakin kuat displacement, semakin valid BOS tersebut.</w:t>
      </w:r>
    </w:p>
    <w:p w14:paraId="27E91BEC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01DE6" wp14:editId="7387F19E">
                <wp:extent cx="6463665" cy="1270"/>
                <wp:effectExtent l="0" t="31750" r="0" b="36830"/>
                <wp:docPr id="624726935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86EBC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E0F69D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4. Change of Character (CHoCH)</w:t>
      </w:r>
    </w:p>
    <w:p w14:paraId="3561C29F" w14:textId="77777777" w:rsidR="008E1CFE" w:rsidRDefault="008E1CFE">
      <w:pPr>
        <w:pStyle w:val="NormalWeb"/>
      </w:pPr>
      <w:r>
        <w:t xml:space="preserve">CHoCH adalah </w:t>
      </w:r>
      <w:r>
        <w:rPr>
          <w:rStyle w:val="Kuat"/>
        </w:rPr>
        <w:t>tanda awal bahwa tren mungkin mulai berubah</w:t>
      </w:r>
      <w:r>
        <w:t>.</w:t>
      </w:r>
    </w:p>
    <w:p w14:paraId="02742296" w14:textId="77777777" w:rsidR="008E1CFE" w:rsidRDefault="008E1CFE">
      <w:pPr>
        <w:pStyle w:val="NormalWeb"/>
      </w:pPr>
      <w:r>
        <w:t xml:space="preserve">Biasanya CHoCH terjadi </w:t>
      </w:r>
      <w:r>
        <w:rPr>
          <w:rStyle w:val="Kuat"/>
        </w:rPr>
        <w:t>sebelum MSS</w:t>
      </w:r>
      <w:r>
        <w:t>.</w:t>
      </w:r>
    </w:p>
    <w:p w14:paraId="3C5F7948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D3E46" wp14:editId="4B5AD148">
                <wp:extent cx="6463665" cy="1270"/>
                <wp:effectExtent l="0" t="31750" r="0" b="36830"/>
                <wp:docPr id="1744814190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FBF4F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BCA01E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Contoh CHoCH dari Bearish ke Bullish</w:t>
      </w:r>
    </w:p>
    <w:p w14:paraId="20576B07" w14:textId="77777777" w:rsidR="008E1CFE" w:rsidRDefault="008E1CFE">
      <w:pPr>
        <w:pStyle w:val="NormalWeb"/>
      </w:pPr>
      <w:r>
        <w:t>Misalnya pasar sedang bearish:</w:t>
      </w:r>
    </w:p>
    <w:p w14:paraId="54B1B3FF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 → LH → LL</w:t>
      </w:r>
    </w:p>
    <w:p w14:paraId="40533047" w14:textId="77777777" w:rsidR="008E1CFE" w:rsidRDefault="008E1CFE">
      <w:pPr>
        <w:pStyle w:val="NormalWeb"/>
      </w:pPr>
      <w:r>
        <w:t xml:space="preserve">Lalu tiba-tiba harga </w:t>
      </w:r>
      <w:r>
        <w:rPr>
          <w:rStyle w:val="Kuat"/>
        </w:rPr>
        <w:t>membuat Higher High pertama</w:t>
      </w:r>
      <w:r>
        <w:t>.</w:t>
      </w:r>
    </w:p>
    <w:p w14:paraId="526FEA2F" w14:textId="77777777" w:rsidR="008E1CFE" w:rsidRDefault="008E1CFE">
      <w:pPr>
        <w:pStyle w:val="NormalWeb"/>
      </w:pPr>
      <w:r>
        <w:t>Contoh:</w:t>
      </w:r>
    </w:p>
    <w:p w14:paraId="2A77F779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 → LH → LL → HH</w:t>
      </w:r>
    </w:p>
    <w:p w14:paraId="575DB419" w14:textId="77777777" w:rsidR="008E1CFE" w:rsidRDefault="008E1CFE">
      <w:pPr>
        <w:pStyle w:val="NormalWeb"/>
      </w:pPr>
      <w:r>
        <w:t>Higher High pertama ini disebut:</w:t>
      </w:r>
    </w:p>
    <w:p w14:paraId="40D30670" w14:textId="77777777" w:rsidR="008E1CFE" w:rsidRDefault="008E1CFE">
      <w:pPr>
        <w:pStyle w:val="NormalWeb"/>
      </w:pPr>
      <w:r>
        <w:rPr>
          <w:rStyle w:val="Kuat"/>
        </w:rPr>
        <w:t>Change of Character (CHoCH)</w:t>
      </w:r>
    </w:p>
    <w:p w14:paraId="7AAACAFB" w14:textId="77777777" w:rsidR="008E1CFE" w:rsidRDefault="008E1CFE">
      <w:pPr>
        <w:pStyle w:val="NormalWeb"/>
      </w:pPr>
      <w:r>
        <w:t>Artinya:</w:t>
      </w:r>
    </w:p>
    <w:p w14:paraId="0539E64A" w14:textId="77777777" w:rsidR="008E1CFE" w:rsidRDefault="008E1CFE">
      <w:pPr>
        <w:pStyle w:val="NormalWeb"/>
      </w:pPr>
      <w:r>
        <w:t>struktur mulai berubah.</w:t>
      </w:r>
    </w:p>
    <w:p w14:paraId="194455F7" w14:textId="77777777" w:rsidR="008E1CFE" w:rsidRDefault="008E1CFE">
      <w:pPr>
        <w:pStyle w:val="NormalWeb"/>
      </w:pPr>
      <w:r>
        <w:t xml:space="preserve">Namun ini </w:t>
      </w:r>
      <w:r>
        <w:rPr>
          <w:rStyle w:val="Kuat"/>
        </w:rPr>
        <w:t>belum konfirmasi penuh</w:t>
      </w:r>
      <w:r>
        <w:t xml:space="preserve"> bahwa tren benar-benar berubah.</w:t>
      </w:r>
    </w:p>
    <w:p w14:paraId="6DA2973B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B866D" wp14:editId="19010A8C">
                <wp:extent cx="6463665" cy="1270"/>
                <wp:effectExtent l="0" t="31750" r="0" b="36830"/>
                <wp:docPr id="1512956809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3E3CD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909C9C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5. Market Structure Shift (MSS)</w:t>
      </w:r>
    </w:p>
    <w:p w14:paraId="73D4CEFB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Apa itu MSS?</w:t>
      </w:r>
    </w:p>
    <w:p w14:paraId="461569DF" w14:textId="77777777" w:rsidR="008E1CFE" w:rsidRDefault="008E1CFE">
      <w:pPr>
        <w:pStyle w:val="NormalWeb"/>
      </w:pPr>
      <w:r>
        <w:rPr>
          <w:rStyle w:val="Kuat"/>
        </w:rPr>
        <w:t>Market Structure Shift (MSS)</w:t>
      </w:r>
      <w:r>
        <w:t xml:space="preserve"> adalah konfirmasi bahwa struktur pasar benar-benar berubah.</w:t>
      </w:r>
    </w:p>
    <w:p w14:paraId="3E8B5F10" w14:textId="77777777" w:rsidR="008E1CFE" w:rsidRDefault="008E1CFE">
      <w:pPr>
        <w:pStyle w:val="NormalWeb"/>
      </w:pPr>
      <w:r>
        <w:t>MSS biasanya memiliki ciri:</w:t>
      </w:r>
    </w:p>
    <w:p w14:paraId="03CAB47E" w14:textId="77777777" w:rsidR="008E1CFE" w:rsidRDefault="008E1CFE" w:rsidP="00083B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 </w:t>
      </w:r>
      <w:r>
        <w:rPr>
          <w:rStyle w:val="Kuat"/>
          <w:rFonts w:eastAsia="Times New Roman"/>
        </w:rPr>
        <w:t>liquidity sweep</w:t>
      </w:r>
    </w:p>
    <w:p w14:paraId="127B0AC9" w14:textId="77777777" w:rsidR="008E1CFE" w:rsidRDefault="008E1CFE" w:rsidP="00083B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 </w:t>
      </w:r>
      <w:r>
        <w:rPr>
          <w:rStyle w:val="Kuat"/>
          <w:rFonts w:eastAsia="Times New Roman"/>
        </w:rPr>
        <w:t>displacement</w:t>
      </w:r>
    </w:p>
    <w:p w14:paraId="15597FAA" w14:textId="77777777" w:rsidR="008E1CFE" w:rsidRDefault="008E1CFE" w:rsidP="00083B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 </w:t>
      </w:r>
      <w:r>
        <w:rPr>
          <w:rStyle w:val="Kuat"/>
          <w:rFonts w:eastAsia="Times New Roman"/>
        </w:rPr>
        <w:t>break struktur penting</w:t>
      </w:r>
    </w:p>
    <w:p w14:paraId="25834A8A" w14:textId="77777777" w:rsidR="008E1CFE" w:rsidRDefault="008E1CFE">
      <w:pPr>
        <w:pStyle w:val="NormalWeb"/>
      </w:pPr>
      <w:r>
        <w:t>Ketika ini terjadi, berarti kontrol pasar berpindah dari:</w:t>
      </w:r>
    </w:p>
    <w:p w14:paraId="38CF694C" w14:textId="77777777" w:rsidR="008E1CFE" w:rsidRDefault="008E1CFE" w:rsidP="00083B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seller → buyer</w:t>
      </w:r>
      <w:r>
        <w:rPr>
          <w:rFonts w:eastAsia="Times New Roman"/>
        </w:rPr>
        <w:br/>
        <w:t>atau</w:t>
      </w:r>
    </w:p>
    <w:p w14:paraId="0807684C" w14:textId="77777777" w:rsidR="008E1CFE" w:rsidRDefault="008E1CFE" w:rsidP="00083B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buyer → seller</w:t>
      </w:r>
    </w:p>
    <w:p w14:paraId="1F38DD5D" w14:textId="77777777" w:rsidR="008E1CFE" w:rsidRDefault="008E1C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E5594" wp14:editId="5325FBDC">
                <wp:extent cx="6463665" cy="1270"/>
                <wp:effectExtent l="0" t="31750" r="0" b="36830"/>
                <wp:docPr id="1053235447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D50FB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9103A3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Contoh MSS Bearish → Bullish</w:t>
      </w:r>
    </w:p>
    <w:p w14:paraId="4D456FA9" w14:textId="77777777" w:rsidR="008E1CFE" w:rsidRDefault="008E1CFE">
      <w:pPr>
        <w:pStyle w:val="NormalWeb"/>
      </w:pPr>
      <w:r>
        <w:t>Pasar sebelumnya bearish:</w:t>
      </w:r>
    </w:p>
    <w:p w14:paraId="7BD9925D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 → LH → LL</w:t>
      </w:r>
    </w:p>
    <w:p w14:paraId="64D0F02C" w14:textId="77777777" w:rsidR="008E1CFE" w:rsidRDefault="008E1CFE">
      <w:pPr>
        <w:pStyle w:val="NormalWeb"/>
      </w:pPr>
      <w:r>
        <w:t>Kemudian terjadi:</w:t>
      </w:r>
    </w:p>
    <w:p w14:paraId="3E9AA186" w14:textId="77777777" w:rsidR="008E1CFE" w:rsidRDefault="008E1CFE" w:rsidP="00083B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mengambil liquidity bawah</w:t>
      </w:r>
    </w:p>
    <w:p w14:paraId="4D336DD7" w14:textId="77777777" w:rsidR="008E1CFE" w:rsidRDefault="008E1CFE" w:rsidP="00083B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muncul displacement naik</w:t>
      </w:r>
    </w:p>
    <w:p w14:paraId="4909BAFB" w14:textId="77777777" w:rsidR="008E1CFE" w:rsidRDefault="008E1CFE" w:rsidP="00083B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harga </w:t>
      </w:r>
      <w:r>
        <w:rPr>
          <w:rStyle w:val="Kuat"/>
          <w:rFonts w:eastAsia="Times New Roman"/>
        </w:rPr>
        <w:t>break swing high terakhir</w:t>
      </w:r>
    </w:p>
    <w:p w14:paraId="1556FBEA" w14:textId="77777777" w:rsidR="008E1CFE" w:rsidRDefault="008E1CFE">
      <w:pPr>
        <w:pStyle w:val="NormalWeb"/>
      </w:pPr>
      <w:r>
        <w:t>Struktur menjadi:</w:t>
      </w:r>
    </w:p>
    <w:p w14:paraId="450AF37C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LL → HH</w:t>
      </w:r>
    </w:p>
    <w:p w14:paraId="502BADB8" w14:textId="77777777" w:rsidR="008E1CFE" w:rsidRDefault="008E1CFE">
      <w:pPr>
        <w:pStyle w:val="NormalWeb"/>
      </w:pPr>
      <w:r>
        <w:t xml:space="preserve">Ini disebut </w:t>
      </w:r>
      <w:r>
        <w:rPr>
          <w:rStyle w:val="Kuat"/>
        </w:rPr>
        <w:t>Bullish MSS</w:t>
      </w:r>
      <w:r>
        <w:t>.</w:t>
      </w:r>
    </w:p>
    <w:p w14:paraId="36B4453C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C12BE" wp14:editId="62A7EB79">
                <wp:extent cx="6463665" cy="1270"/>
                <wp:effectExtent l="0" t="31750" r="0" b="36830"/>
                <wp:docPr id="1106487650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9C78C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D0DD06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Contoh MSS Bullish → Bearish</w:t>
      </w:r>
    </w:p>
    <w:p w14:paraId="33BBFAEF" w14:textId="77777777" w:rsidR="008E1CFE" w:rsidRDefault="008E1CFE">
      <w:pPr>
        <w:pStyle w:val="NormalWeb"/>
      </w:pPr>
      <w:r>
        <w:t>Pasar sebelumnya bullish:</w:t>
      </w:r>
    </w:p>
    <w:p w14:paraId="4D966ECD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HL → HH → HL → HH</w:t>
      </w:r>
    </w:p>
    <w:p w14:paraId="1F258F5B" w14:textId="77777777" w:rsidR="008E1CFE" w:rsidRDefault="008E1CFE">
      <w:pPr>
        <w:pStyle w:val="NormalWeb"/>
      </w:pPr>
      <w:r>
        <w:t>Lalu terjadi:</w:t>
      </w:r>
    </w:p>
    <w:p w14:paraId="7EF96A93" w14:textId="77777777" w:rsidR="008E1CFE" w:rsidRDefault="008E1CFE" w:rsidP="00083B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sweep liquidity atas</w:t>
      </w:r>
    </w:p>
    <w:p w14:paraId="417A8569" w14:textId="77777777" w:rsidR="008E1CFE" w:rsidRDefault="008E1CFE" w:rsidP="00083B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 turun</w:t>
      </w:r>
    </w:p>
    <w:p w14:paraId="145CD84D" w14:textId="77777777" w:rsidR="008E1CFE" w:rsidRDefault="008E1CFE" w:rsidP="00083B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 swing low terakhir</w:t>
      </w:r>
    </w:p>
    <w:p w14:paraId="48E2BC91" w14:textId="77777777" w:rsidR="008E1CFE" w:rsidRDefault="008E1CFE">
      <w:pPr>
        <w:pStyle w:val="NormalWeb"/>
      </w:pPr>
      <w:r>
        <w:t>Struktur berubah menjadi:</w:t>
      </w:r>
    </w:p>
    <w:p w14:paraId="3D68E22A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HH → LL</w:t>
      </w:r>
    </w:p>
    <w:p w14:paraId="7BB936C7" w14:textId="77777777" w:rsidR="008E1CFE" w:rsidRDefault="008E1CFE">
      <w:pPr>
        <w:pStyle w:val="NormalWeb"/>
      </w:pPr>
      <w:r>
        <w:t xml:space="preserve">Ini disebut </w:t>
      </w:r>
      <w:r>
        <w:rPr>
          <w:rStyle w:val="Kuat"/>
        </w:rPr>
        <w:t>Bearish MSS</w:t>
      </w:r>
      <w:r>
        <w:t>.</w:t>
      </w:r>
    </w:p>
    <w:p w14:paraId="0B77621D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0162BD" wp14:editId="5335C812">
                <wp:extent cx="6463665" cy="1270"/>
                <wp:effectExtent l="0" t="31750" r="0" b="36830"/>
                <wp:docPr id="303632218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781C5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FBA2B6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6. Change in State of Delivery (CISD)</w:t>
      </w:r>
    </w:p>
    <w:p w14:paraId="399E1874" w14:textId="77777777" w:rsidR="008E1CFE" w:rsidRDefault="008E1CFE">
      <w:pPr>
        <w:pStyle w:val="NormalWeb"/>
      </w:pPr>
      <w:r>
        <w:t xml:space="preserve">CISD adalah konsep yang lebih sering digunakan pada </w:t>
      </w:r>
      <w:r>
        <w:rPr>
          <w:rStyle w:val="Kuat"/>
        </w:rPr>
        <w:t>timeframe kecil</w:t>
      </w:r>
      <w:r>
        <w:t xml:space="preserve"> seperti:</w:t>
      </w:r>
    </w:p>
    <w:p w14:paraId="011CE90B" w14:textId="77777777" w:rsidR="008E1CFE" w:rsidRDefault="008E1CFE" w:rsidP="00083B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M15</w:t>
      </w:r>
    </w:p>
    <w:p w14:paraId="4D2508BD" w14:textId="77777777" w:rsidR="008E1CFE" w:rsidRDefault="008E1CFE" w:rsidP="00083B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20CD07EA" w14:textId="77777777" w:rsidR="008E1CFE" w:rsidRDefault="008E1CFE" w:rsidP="00083B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74B5655C" w14:textId="77777777" w:rsidR="008E1CFE" w:rsidRDefault="008E1CFE">
      <w:pPr>
        <w:pStyle w:val="NormalWeb"/>
      </w:pPr>
      <w:r>
        <w:t>CISD berarti:</w:t>
      </w:r>
    </w:p>
    <w:p w14:paraId="6DFE73F4" w14:textId="77777777" w:rsidR="008E1CFE" w:rsidRDefault="008E1CFE">
      <w:pPr>
        <w:pStyle w:val="NormalWeb"/>
      </w:pPr>
      <w:r>
        <w:rPr>
          <w:rStyle w:val="Kuat"/>
        </w:rPr>
        <w:t>perubahan cara algoritma mengirimkan harga.</w:t>
      </w:r>
    </w:p>
    <w:p w14:paraId="55B3494E" w14:textId="77777777" w:rsidR="008E1CFE" w:rsidRDefault="008E1CFE">
      <w:pPr>
        <w:pStyle w:val="NormalWeb"/>
      </w:pPr>
      <w:r>
        <w:t>Contohnya:</w:t>
      </w:r>
    </w:p>
    <w:p w14:paraId="5A10244E" w14:textId="77777777" w:rsidR="008E1CFE" w:rsidRDefault="008E1CFE" w:rsidP="00083B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sebelumnya harga bergerak naik stabil</w:t>
      </w:r>
    </w:p>
    <w:p w14:paraId="384D9E8D" w14:textId="77777777" w:rsidR="008E1CFE" w:rsidRDefault="008E1CFE" w:rsidP="00083B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tiba-tiba muncul candle kuat ke arah berlawanan</w:t>
      </w:r>
    </w:p>
    <w:p w14:paraId="14C85560" w14:textId="77777777" w:rsidR="008E1CFE" w:rsidRDefault="008E1CFE">
      <w:pPr>
        <w:pStyle w:val="NormalWeb"/>
      </w:pPr>
      <w:r>
        <w:t xml:space="preserve">Perubahan ini menunjukkan bahwa </w:t>
      </w:r>
      <w:r>
        <w:rPr>
          <w:rStyle w:val="Kuat"/>
        </w:rPr>
        <w:t>order flow mulai berubah</w:t>
      </w:r>
      <w:r>
        <w:t>.</w:t>
      </w:r>
    </w:p>
    <w:p w14:paraId="648008A8" w14:textId="77777777" w:rsidR="008E1CFE" w:rsidRDefault="008E1CFE">
      <w:pPr>
        <w:pStyle w:val="NormalWeb"/>
      </w:pPr>
      <w:r>
        <w:t>Biasanya CISD menjadi:</w:t>
      </w:r>
    </w:p>
    <w:p w14:paraId="1ED90B7F" w14:textId="77777777" w:rsidR="008E1CFE" w:rsidRDefault="008E1CFE">
      <w:pPr>
        <w:pStyle w:val="NormalWeb"/>
      </w:pPr>
      <w:r>
        <w:rPr>
          <w:rStyle w:val="Kuat"/>
        </w:rPr>
        <w:t>sinyal awal sebelum MSS terbentuk.</w:t>
      </w:r>
      <w:r>
        <w:t xml:space="preserve"> </w:t>
      </w:r>
    </w:p>
    <w:p w14:paraId="079AC149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494B75" wp14:editId="03E09715">
                <wp:extent cx="6463665" cy="1270"/>
                <wp:effectExtent l="0" t="31750" r="0" b="36830"/>
                <wp:docPr id="2034222145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DAE62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F5BF32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7. Protected High dan Protected Low</w:t>
      </w:r>
    </w:p>
    <w:p w14:paraId="2CB4CB6A" w14:textId="77777777" w:rsidR="008E1CFE" w:rsidRDefault="008E1CFE">
      <w:pPr>
        <w:pStyle w:val="NormalWeb"/>
      </w:pPr>
      <w:r>
        <w:t>Dalam struktur pasar, tidak semua high dan low memiliki kekuatan yang sama.</w:t>
      </w:r>
    </w:p>
    <w:p w14:paraId="2EEC6AB7" w14:textId="77777777" w:rsidR="008E1CFE" w:rsidRDefault="008E1CFE">
      <w:pPr>
        <w:pStyle w:val="NormalWeb"/>
      </w:pPr>
      <w:r>
        <w:t>Ada level yang disebut:</w:t>
      </w:r>
    </w:p>
    <w:p w14:paraId="3EC6B3B7" w14:textId="77777777" w:rsidR="008E1CFE" w:rsidRDefault="008E1CFE" w:rsidP="00083B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Protected High</w:t>
      </w:r>
    </w:p>
    <w:p w14:paraId="67E94706" w14:textId="77777777" w:rsidR="008E1CFE" w:rsidRDefault="008E1CFE" w:rsidP="00083B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Protected Low</w:t>
      </w:r>
    </w:p>
    <w:p w14:paraId="7B569F52" w14:textId="77777777" w:rsidR="008E1CFE" w:rsidRDefault="008E1C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0B05B" wp14:editId="4D4A87F2">
                <wp:extent cx="6463665" cy="1270"/>
                <wp:effectExtent l="0" t="31750" r="0" b="36830"/>
                <wp:docPr id="1150599944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E1A2D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2B0D71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Protected Low (dalam tren bullish)</w:t>
      </w:r>
    </w:p>
    <w:p w14:paraId="1FAF7D3F" w14:textId="77777777" w:rsidR="008E1CFE" w:rsidRDefault="008E1CFE">
      <w:pPr>
        <w:pStyle w:val="NormalWeb"/>
      </w:pPr>
      <w:r>
        <w:t xml:space="preserve">Dalam tren naik, level yang dilindungi adalah </w:t>
      </w:r>
      <w:r>
        <w:rPr>
          <w:rStyle w:val="Kuat"/>
        </w:rPr>
        <w:t>low terakhir sebelum harga naik kuat</w:t>
      </w:r>
      <w:r>
        <w:t>.</w:t>
      </w:r>
    </w:p>
    <w:p w14:paraId="2A64A185" w14:textId="77777777" w:rsidR="008E1CFE" w:rsidRDefault="008E1CFE">
      <w:pPr>
        <w:pStyle w:val="NormalWeb"/>
      </w:pPr>
      <w:r>
        <w:t>Contoh:</w:t>
      </w:r>
    </w:p>
    <w:p w14:paraId="719537AA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HL → HH</w:t>
      </w:r>
    </w:p>
    <w:p w14:paraId="0485787C" w14:textId="77777777" w:rsidR="008E1CFE" w:rsidRDefault="008E1CFE">
      <w:pPr>
        <w:pStyle w:val="NormalWeb"/>
      </w:pPr>
      <w:r>
        <w:t xml:space="preserve">Low tersebut dianggap </w:t>
      </w:r>
      <w:r>
        <w:rPr>
          <w:rStyle w:val="Kuat"/>
        </w:rPr>
        <w:t>protected low</w:t>
      </w:r>
      <w:r>
        <w:t>.</w:t>
      </w:r>
    </w:p>
    <w:p w14:paraId="0F6BECF7" w14:textId="77777777" w:rsidR="008E1CFE" w:rsidRDefault="008E1CFE">
      <w:pPr>
        <w:pStyle w:val="NormalWeb"/>
      </w:pPr>
      <w:r>
        <w:t>Jika level ini ditembus, maka:</w:t>
      </w:r>
    </w:p>
    <w:p w14:paraId="3A6E70E2" w14:textId="77777777" w:rsidR="008E1CFE" w:rsidRDefault="008E1CFE">
      <w:pPr>
        <w:pStyle w:val="NormalWeb"/>
      </w:pPr>
      <w:r>
        <w:t xml:space="preserve">struktur bullish kemungkinan </w:t>
      </w:r>
      <w:r>
        <w:rPr>
          <w:rStyle w:val="Kuat"/>
        </w:rPr>
        <w:t>tidak valid lagi</w:t>
      </w:r>
      <w:r>
        <w:t>.</w:t>
      </w:r>
    </w:p>
    <w:p w14:paraId="39ED6DEF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E368A" wp14:editId="368F2DFD">
                <wp:extent cx="6463665" cy="1270"/>
                <wp:effectExtent l="0" t="31750" r="0" b="36830"/>
                <wp:docPr id="773943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F3179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9F4FE0" w14:textId="77777777" w:rsidR="008E1CFE" w:rsidRDefault="008E1CFE">
      <w:pPr>
        <w:pStyle w:val="Judul2"/>
        <w:rPr>
          <w:rFonts w:eastAsia="Times New Roman"/>
        </w:rPr>
      </w:pPr>
      <w:r>
        <w:rPr>
          <w:rFonts w:eastAsia="Times New Roman"/>
        </w:rPr>
        <w:t>Protected High (dalam tren bearish)</w:t>
      </w:r>
    </w:p>
    <w:p w14:paraId="4EC82D59" w14:textId="77777777" w:rsidR="008E1CFE" w:rsidRDefault="008E1CFE">
      <w:pPr>
        <w:pStyle w:val="NormalWeb"/>
      </w:pPr>
      <w:r>
        <w:t xml:space="preserve">Dalam tren turun, level yang dilindungi adalah </w:t>
      </w:r>
      <w:r>
        <w:rPr>
          <w:rStyle w:val="Kuat"/>
        </w:rPr>
        <w:t>high terakhir sebelum harga turun kuat</w:t>
      </w:r>
      <w:r>
        <w:t>.</w:t>
      </w:r>
    </w:p>
    <w:p w14:paraId="70809B87" w14:textId="77777777" w:rsidR="008E1CFE" w:rsidRDefault="008E1CFE">
      <w:pPr>
        <w:pStyle w:val="NormalWeb"/>
      </w:pPr>
      <w:r>
        <w:t>Contoh:</w:t>
      </w:r>
    </w:p>
    <w:p w14:paraId="10DB6EF9" w14:textId="77777777" w:rsidR="008E1CFE" w:rsidRDefault="008E1CFE">
      <w:pPr>
        <w:pStyle w:val="HTMLSudahDiformat"/>
        <w:rPr>
          <w:rStyle w:val="KodeHTML"/>
        </w:rPr>
      </w:pPr>
      <w:r>
        <w:rPr>
          <w:rStyle w:val="KodeHTML"/>
        </w:rPr>
        <w:t>LH → LL</w:t>
      </w:r>
    </w:p>
    <w:p w14:paraId="4D3D13B5" w14:textId="77777777" w:rsidR="008E1CFE" w:rsidRDefault="008E1CFE">
      <w:pPr>
        <w:pStyle w:val="NormalWeb"/>
      </w:pPr>
      <w:r>
        <w:t>Jika protected high ditembus, maka:</w:t>
      </w:r>
    </w:p>
    <w:p w14:paraId="3B29EB02" w14:textId="77777777" w:rsidR="008E1CFE" w:rsidRDefault="008E1CFE">
      <w:pPr>
        <w:pStyle w:val="NormalWeb"/>
      </w:pPr>
      <w:r>
        <w:t xml:space="preserve">struktur bearish kemungkinan </w:t>
      </w:r>
      <w:r>
        <w:rPr>
          <w:rStyle w:val="Kuat"/>
        </w:rPr>
        <w:t>berakhir</w:t>
      </w:r>
      <w:r>
        <w:t>.</w:t>
      </w:r>
    </w:p>
    <w:p w14:paraId="522986EA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4254B" wp14:editId="247774AE">
                <wp:extent cx="6463665" cy="1270"/>
                <wp:effectExtent l="0" t="31750" r="0" b="36830"/>
                <wp:docPr id="1504761717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DBE73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299B06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8. Kenapa Protected Structure Penting?</w:t>
      </w:r>
    </w:p>
    <w:p w14:paraId="3D2CEAC1" w14:textId="77777777" w:rsidR="008E1CFE" w:rsidRDefault="008E1CFE">
      <w:pPr>
        <w:pStyle w:val="NormalWeb"/>
      </w:pPr>
      <w:r>
        <w:t>Protected High dan Low sangat penting karena digunakan untuk:</w:t>
      </w:r>
    </w:p>
    <w:p w14:paraId="7F36C314" w14:textId="77777777" w:rsidR="008E1CFE" w:rsidRDefault="008E1CFE" w:rsidP="00083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menentukan invalidasi trading</w:t>
      </w:r>
    </w:p>
    <w:p w14:paraId="72E6D5B7" w14:textId="77777777" w:rsidR="008E1CFE" w:rsidRDefault="008E1CFE" w:rsidP="00083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menentukan stop loss</w:t>
      </w:r>
    </w:p>
    <w:p w14:paraId="1CA1CCA3" w14:textId="77777777" w:rsidR="008E1CFE" w:rsidRDefault="008E1CFE" w:rsidP="00083B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memahami apakah tren masih valid</w:t>
      </w:r>
    </w:p>
    <w:p w14:paraId="06344623" w14:textId="77777777" w:rsidR="008E1CFE" w:rsidRDefault="008E1CFE">
      <w:pPr>
        <w:pStyle w:val="NormalWeb"/>
      </w:pPr>
      <w:r>
        <w:t>Jika protected level ditembus, biasanya berarti:</w:t>
      </w:r>
    </w:p>
    <w:p w14:paraId="1E7353AE" w14:textId="77777777" w:rsidR="008E1CFE" w:rsidRDefault="008E1CFE">
      <w:pPr>
        <w:pStyle w:val="NormalWeb"/>
      </w:pPr>
      <w:r>
        <w:rPr>
          <w:rStyle w:val="Kuat"/>
        </w:rPr>
        <w:t>struktur pasar sudah berubah.</w:t>
      </w:r>
    </w:p>
    <w:p w14:paraId="495DFF12" w14:textId="77777777" w:rsidR="008E1CFE" w:rsidRDefault="008E1C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4072A" wp14:editId="1C538278">
                <wp:extent cx="6463665" cy="1270"/>
                <wp:effectExtent l="0" t="31750" r="0" b="36830"/>
                <wp:docPr id="15401114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043FC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0F2C9B" w14:textId="77777777" w:rsidR="008E1CFE" w:rsidRDefault="008E1CFE">
      <w:pPr>
        <w:pStyle w:val="Judul1"/>
        <w:rPr>
          <w:rFonts w:eastAsia="Times New Roman"/>
        </w:rPr>
      </w:pPr>
      <w:r>
        <w:rPr>
          <w:rFonts w:eastAsia="Times New Roman"/>
        </w:rPr>
        <w:t>Inti Pemahaman Bab 3</w:t>
      </w:r>
    </w:p>
    <w:p w14:paraId="7F2F12B1" w14:textId="77777777" w:rsidR="008E1CFE" w:rsidRDefault="008E1CFE">
      <w:pPr>
        <w:pStyle w:val="NormalWeb"/>
      </w:pPr>
      <w:r>
        <w:t>Untuk membaca perubahan tren, trader harus memahami tiga hal:</w:t>
      </w:r>
    </w:p>
    <w:p w14:paraId="4BED0F14" w14:textId="77777777" w:rsidR="008E1CFE" w:rsidRDefault="008E1CFE">
      <w:pPr>
        <w:pStyle w:val="Judul3"/>
        <w:rPr>
          <w:rFonts w:eastAsia="Times New Roman"/>
        </w:rPr>
      </w:pPr>
      <w:r>
        <w:rPr>
          <w:rFonts w:eastAsia="Times New Roman"/>
        </w:rPr>
        <w:t>1. BOS</w:t>
      </w:r>
    </w:p>
    <w:p w14:paraId="606858FE" w14:textId="77777777" w:rsidR="008E1CFE" w:rsidRDefault="008E1CFE">
      <w:pPr>
        <w:pStyle w:val="NormalWeb"/>
      </w:pPr>
      <w:r>
        <w:t xml:space="preserve">Menandakan </w:t>
      </w:r>
      <w:r>
        <w:rPr>
          <w:rStyle w:val="Kuat"/>
        </w:rPr>
        <w:t>tren masih berlanjut</w:t>
      </w:r>
      <w:r>
        <w:t>.</w:t>
      </w:r>
    </w:p>
    <w:p w14:paraId="1E2AE33D" w14:textId="77777777" w:rsidR="008E1CFE" w:rsidRDefault="008E1CFE">
      <w:pPr>
        <w:pStyle w:val="Judul3"/>
        <w:rPr>
          <w:rFonts w:eastAsia="Times New Roman"/>
        </w:rPr>
      </w:pPr>
      <w:r>
        <w:rPr>
          <w:rFonts w:eastAsia="Times New Roman"/>
        </w:rPr>
        <w:t>2. CHoCH / MSS</w:t>
      </w:r>
    </w:p>
    <w:p w14:paraId="6E5C6244" w14:textId="77777777" w:rsidR="008E1CFE" w:rsidRDefault="008E1CFE">
      <w:pPr>
        <w:pStyle w:val="NormalWeb"/>
      </w:pPr>
      <w:r>
        <w:t xml:space="preserve">Menandakan </w:t>
      </w:r>
      <w:r>
        <w:rPr>
          <w:rStyle w:val="Kuat"/>
        </w:rPr>
        <w:t>tren mulai berubah</w:t>
      </w:r>
      <w:r>
        <w:t>.</w:t>
      </w:r>
    </w:p>
    <w:p w14:paraId="6932B300" w14:textId="77777777" w:rsidR="008E1CFE" w:rsidRDefault="008E1CFE">
      <w:pPr>
        <w:pStyle w:val="Judul3"/>
        <w:rPr>
          <w:rFonts w:eastAsia="Times New Roman"/>
        </w:rPr>
      </w:pPr>
      <w:r>
        <w:rPr>
          <w:rFonts w:eastAsia="Times New Roman"/>
        </w:rPr>
        <w:t>3. CISD</w:t>
      </w:r>
    </w:p>
    <w:p w14:paraId="590A0135" w14:textId="77777777" w:rsidR="008E1CFE" w:rsidRDefault="008E1CFE">
      <w:pPr>
        <w:pStyle w:val="NormalWeb"/>
      </w:pPr>
      <w:r>
        <w:t xml:space="preserve">Memberikan </w:t>
      </w:r>
      <w:r>
        <w:rPr>
          <w:rStyle w:val="Kuat"/>
        </w:rPr>
        <w:t>sinyal awal perubahan order flow di timeframe kecil</w:t>
      </w:r>
      <w:r>
        <w:t>.</w:t>
      </w:r>
    </w:p>
    <w:p w14:paraId="6FDD31E8" w14:textId="77777777" w:rsidR="008E1CFE" w:rsidRDefault="008E1CFE">
      <w:pPr>
        <w:pStyle w:val="NormalWeb"/>
      </w:pPr>
      <w:r>
        <w:t>Jika konsep ini dipahami dengan benar, trader bisa membedakan:</w:t>
      </w:r>
    </w:p>
    <w:p w14:paraId="13D08174" w14:textId="77777777" w:rsidR="008E1CFE" w:rsidRDefault="008E1CFE" w:rsidP="00083B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pullback biasa</w:t>
      </w:r>
    </w:p>
    <w:p w14:paraId="4102EF78" w14:textId="77777777" w:rsidR="008E1CFE" w:rsidRDefault="008E1CFE" w:rsidP="00083B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perubahan tren yang sebenarnya</w:t>
      </w:r>
    </w:p>
    <w:p w14:paraId="28A9AE81" w14:textId="77777777" w:rsidR="008E1CFE" w:rsidRDefault="008E1CFE">
      <w:pPr>
        <w:pStyle w:val="NormalWeb"/>
      </w:pPr>
      <w:r>
        <w:t>Dengan begitu trader tidak mudah tertipu oleh pergerakan harga sementara.</w:t>
      </w:r>
    </w:p>
    <w:p w14:paraId="647A7798" w14:textId="62900F7F" w:rsidR="008E1CFE" w:rsidRPr="00AF2D1E" w:rsidRDefault="008E1CFE" w:rsidP="00AF2D1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0EF83" wp14:editId="66B15E16">
                <wp:extent cx="6463665" cy="1270"/>
                <wp:effectExtent l="0" t="31750" r="0" b="36830"/>
                <wp:docPr id="34534092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31D75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D294D1" w14:textId="6D93A196" w:rsidR="002E598C" w:rsidRPr="00B52993" w:rsidRDefault="00C70483" w:rsidP="00B5299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A4DC6" wp14:editId="7D068702">
                <wp:extent cx="6463665" cy="1270"/>
                <wp:effectExtent l="0" t="31750" r="0" b="36830"/>
                <wp:docPr id="1289987844" name="Persegi Panjang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6AF85" id="Persegi Panjang 1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A411C9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88514" wp14:editId="1E663B7E">
                <wp:extent cx="6463665" cy="1270"/>
                <wp:effectExtent l="0" t="31750" r="0" b="36830"/>
                <wp:docPr id="431256178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20B72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4B093D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BAB 4</w:t>
      </w:r>
    </w:p>
    <w:p w14:paraId="34AE2BFF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Dasar-Dasar Likuiditas di Market</w:t>
      </w:r>
    </w:p>
    <w:p w14:paraId="18DAB061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5017A" wp14:editId="021681B6">
                <wp:extent cx="6463665" cy="1270"/>
                <wp:effectExtent l="0" t="31750" r="0" b="36830"/>
                <wp:docPr id="1591361607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0A12C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AD2B71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1. Apa Itu Likuiditas</w:t>
      </w:r>
    </w:p>
    <w:p w14:paraId="46685C5A" w14:textId="77777777" w:rsidR="002E598C" w:rsidRDefault="002E598C">
      <w:pPr>
        <w:pStyle w:val="NormalWeb"/>
      </w:pPr>
      <w:r>
        <w:t xml:space="preserve">Dalam trading, </w:t>
      </w:r>
      <w:r>
        <w:rPr>
          <w:rStyle w:val="Kuat"/>
        </w:rPr>
        <w:t>likuiditas adalah kumpulan order yang menunggu untuk dieksekusi di pasar</w:t>
      </w:r>
      <w:r>
        <w:t>.</w:t>
      </w:r>
    </w:p>
    <w:p w14:paraId="2CABBB6B" w14:textId="77777777" w:rsidR="002E598C" w:rsidRDefault="002E598C">
      <w:pPr>
        <w:pStyle w:val="NormalWeb"/>
      </w:pPr>
      <w:r>
        <w:t>Order ini bisa berupa:</w:t>
      </w:r>
    </w:p>
    <w:p w14:paraId="5341BFBA" w14:textId="77777777" w:rsidR="002E598C" w:rsidRDefault="002E598C" w:rsidP="00083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</w:t>
      </w:r>
    </w:p>
    <w:p w14:paraId="1C6523D4" w14:textId="77777777" w:rsidR="002E598C" w:rsidRDefault="002E598C" w:rsidP="00083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order</w:t>
      </w:r>
    </w:p>
    <w:p w14:paraId="6F1C4D03" w14:textId="77777777" w:rsidR="002E598C" w:rsidRDefault="002E598C" w:rsidP="00083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breakout</w:t>
      </w:r>
    </w:p>
    <w:p w14:paraId="2BC3537E" w14:textId="77777777" w:rsidR="002E598C" w:rsidRDefault="002E598C" w:rsidP="00083B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institusi</w:t>
      </w:r>
    </w:p>
    <w:p w14:paraId="7F66D5B9" w14:textId="77777777" w:rsidR="002E598C" w:rsidRDefault="002E598C">
      <w:pPr>
        <w:pStyle w:val="NormalWeb"/>
      </w:pPr>
      <w:r>
        <w:t xml:space="preserve">Dalam konsep ICT, harga </w:t>
      </w:r>
      <w:r>
        <w:rPr>
          <w:rStyle w:val="Kuat"/>
        </w:rPr>
        <w:t>tidak bergerak secara acak</w:t>
      </w:r>
      <w:r>
        <w:t>.</w:t>
      </w:r>
    </w:p>
    <w:p w14:paraId="272208F4" w14:textId="77777777" w:rsidR="002E598C" w:rsidRDefault="002E598C">
      <w:pPr>
        <w:pStyle w:val="NormalWeb"/>
      </w:pPr>
      <w:r>
        <w:t xml:space="preserve">Harga bergerak untuk </w:t>
      </w:r>
      <w:r>
        <w:rPr>
          <w:rStyle w:val="Kuat"/>
        </w:rPr>
        <w:t>mencari likuiditas</w:t>
      </w:r>
      <w:r>
        <w:t>.</w:t>
      </w:r>
    </w:p>
    <w:p w14:paraId="5FBE3DF3" w14:textId="77777777" w:rsidR="002E598C" w:rsidRDefault="002E598C">
      <w:pPr>
        <w:pStyle w:val="NormalWeb"/>
      </w:pPr>
      <w:r>
        <w:t>Artinya:</w:t>
      </w:r>
    </w:p>
    <w:p w14:paraId="205B6DCB" w14:textId="77777777" w:rsidR="002E598C" w:rsidRDefault="002E598C">
      <w:pPr>
        <w:pStyle w:val="NormalWeb"/>
      </w:pPr>
      <w:r>
        <w:t>harga cenderung bergerak menuju area yang memiliki banyak order.</w:t>
      </w:r>
    </w:p>
    <w:p w14:paraId="6E8FC867" w14:textId="77777777" w:rsidR="002E598C" w:rsidRDefault="002E598C">
      <w:pPr>
        <w:pStyle w:val="NormalWeb"/>
      </w:pPr>
      <w:r>
        <w:t xml:space="preserve">Karena untuk membuka posisi besar, institusi membutuhkan </w:t>
      </w:r>
      <w:r>
        <w:rPr>
          <w:rStyle w:val="Kuat"/>
        </w:rPr>
        <w:t>lawan transaksi yang cukup</w:t>
      </w:r>
      <w:r>
        <w:t xml:space="preserve">. </w:t>
      </w:r>
    </w:p>
    <w:p w14:paraId="1D081872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AD52C" wp14:editId="6750B959">
                <wp:extent cx="6463665" cy="1270"/>
                <wp:effectExtent l="0" t="31750" r="0" b="36830"/>
                <wp:docPr id="175800133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CED60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9E9F02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2. Liquidity Pools</w:t>
      </w:r>
    </w:p>
    <w:p w14:paraId="12470884" w14:textId="77777777" w:rsidR="002E598C" w:rsidRDefault="002E598C">
      <w:pPr>
        <w:pStyle w:val="NormalWeb"/>
      </w:pPr>
      <w:r>
        <w:t>Area di grafik yang memiliki banyak order disebut:</w:t>
      </w:r>
    </w:p>
    <w:p w14:paraId="4A1E5BF0" w14:textId="77777777" w:rsidR="002E598C" w:rsidRDefault="002E598C">
      <w:pPr>
        <w:pStyle w:val="NormalWeb"/>
      </w:pPr>
      <w:r>
        <w:rPr>
          <w:rStyle w:val="Kuat"/>
        </w:rPr>
        <w:t>Liquidity Pools</w:t>
      </w:r>
    </w:p>
    <w:p w14:paraId="09B9D192" w14:textId="77777777" w:rsidR="002E598C" w:rsidRDefault="002E598C">
      <w:pPr>
        <w:pStyle w:val="NormalWeb"/>
      </w:pPr>
      <w:r>
        <w:t>Biasanya berada di:</w:t>
      </w:r>
    </w:p>
    <w:p w14:paraId="38A9772D" w14:textId="77777777" w:rsidR="002E598C" w:rsidRDefault="002E598C" w:rsidP="00083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584DC879" w14:textId="77777777" w:rsidR="002E598C" w:rsidRDefault="002E598C" w:rsidP="00083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3B109C9B" w14:textId="77777777" w:rsidR="002E598C" w:rsidRDefault="002E598C" w:rsidP="00083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0754A733" w14:textId="77777777" w:rsidR="002E598C" w:rsidRDefault="002E598C" w:rsidP="00083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559F0E8B" w14:textId="77777777" w:rsidR="002E598C" w:rsidRDefault="002E598C" w:rsidP="00083B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/ low sebelumnya</w:t>
      </w:r>
    </w:p>
    <w:p w14:paraId="51FDBB1E" w14:textId="77777777" w:rsidR="002E598C" w:rsidRDefault="002E598C">
      <w:pPr>
        <w:pStyle w:val="NormalWeb"/>
      </w:pPr>
      <w:r>
        <w:t>Institusi sering mendorong harga menuju area tersebut untuk:</w:t>
      </w:r>
    </w:p>
    <w:p w14:paraId="0E0058D3" w14:textId="77777777" w:rsidR="002E598C" w:rsidRDefault="002E598C" w:rsidP="00083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mengeksekusi order besar</w:t>
      </w:r>
    </w:p>
    <w:p w14:paraId="3E5C51D9" w14:textId="77777777" w:rsidR="002E598C" w:rsidRDefault="002E598C" w:rsidP="00083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stop loss trader ritel</w:t>
      </w:r>
    </w:p>
    <w:p w14:paraId="76BCB856" w14:textId="77777777" w:rsidR="002E598C" w:rsidRDefault="002E598C" w:rsidP="00083B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mendapatkan likuiditas tanpa slippage besar</w:t>
      </w:r>
    </w:p>
    <w:p w14:paraId="40F8B886" w14:textId="77777777" w:rsidR="002E598C" w:rsidRDefault="002E598C">
      <w:pPr>
        <w:pStyle w:val="NormalWeb"/>
      </w:pPr>
      <w:r>
        <w:t>Karena itu dalam Smart Money Concepts sering dikatakan:</w:t>
      </w:r>
    </w:p>
    <w:p w14:paraId="20CBBB22" w14:textId="77777777" w:rsidR="002E598C" w:rsidRDefault="002E598C">
      <w:pPr>
        <w:pStyle w:val="NormalWeb"/>
      </w:pPr>
      <w:r>
        <w:rPr>
          <w:rStyle w:val="Kuat"/>
        </w:rPr>
        <w:t>harga bergerak dari satu pool likuiditas ke pool likuiditas lainnya.</w:t>
      </w:r>
    </w:p>
    <w:p w14:paraId="42D6C1A5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37D4D" wp14:editId="184AB104">
                <wp:extent cx="6463665" cy="1270"/>
                <wp:effectExtent l="0" t="31750" r="0" b="36830"/>
                <wp:docPr id="1570623481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3409E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CFBCEB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3. Dua Jenis Likuiditas Utama</w:t>
      </w:r>
    </w:p>
    <w:p w14:paraId="138F6561" w14:textId="77777777" w:rsidR="002E598C" w:rsidRDefault="002E598C">
      <w:pPr>
        <w:pStyle w:val="NormalWeb"/>
      </w:pPr>
      <w:r>
        <w:t>Dalam market terdapat dua jenis likuiditas utama.</w:t>
      </w:r>
    </w:p>
    <w:p w14:paraId="7F310430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5A938" wp14:editId="30E976C0">
                <wp:extent cx="6463665" cy="1270"/>
                <wp:effectExtent l="0" t="31750" r="0" b="36830"/>
                <wp:docPr id="1361047240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8555B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7AB05B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1. Buy-Side Liquidity (BSL)</w:t>
      </w:r>
    </w:p>
    <w:p w14:paraId="7BCC63C1" w14:textId="77777777" w:rsidR="002E598C" w:rsidRDefault="002E598C">
      <w:pPr>
        <w:pStyle w:val="NormalWeb"/>
      </w:pPr>
      <w:r>
        <w:t xml:space="preserve">Buy-Side Liquidity adalah kumpulan </w:t>
      </w:r>
      <w:r>
        <w:rPr>
          <w:rStyle w:val="Kuat"/>
        </w:rPr>
        <w:t>buy stop order</w:t>
      </w:r>
      <w:r>
        <w:t xml:space="preserve"> yang berada </w:t>
      </w:r>
      <w:r>
        <w:rPr>
          <w:rStyle w:val="Kuat"/>
        </w:rPr>
        <w:t>di atas harga saat ini</w:t>
      </w:r>
      <w:r>
        <w:t>.</w:t>
      </w:r>
    </w:p>
    <w:p w14:paraId="6B1BD501" w14:textId="77777777" w:rsidR="002E598C" w:rsidRDefault="002E598C">
      <w:pPr>
        <w:pStyle w:val="NormalWeb"/>
      </w:pPr>
      <w:r>
        <w:t>Biasanya berada di atas:</w:t>
      </w:r>
    </w:p>
    <w:p w14:paraId="25C764CD" w14:textId="77777777" w:rsidR="002E598C" w:rsidRDefault="002E598C" w:rsidP="00083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6D72D36D" w14:textId="77777777" w:rsidR="002E598C" w:rsidRDefault="002E598C" w:rsidP="00083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6925FD53" w14:textId="77777777" w:rsidR="002E598C" w:rsidRDefault="002E598C" w:rsidP="00083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7174353D" w14:textId="77777777" w:rsidR="002E598C" w:rsidRDefault="002E598C" w:rsidP="00083B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122B4812" w14:textId="77777777" w:rsidR="002E598C" w:rsidRDefault="002E598C">
      <w:pPr>
        <w:pStyle w:val="NormalWeb"/>
      </w:pPr>
      <w:r>
        <w:t>Contoh:</w:t>
      </w:r>
    </w:p>
    <w:p w14:paraId="21788507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   BSL</w:t>
      </w:r>
    </w:p>
    <w:p w14:paraId="279410A5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764F5F22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High sebelumnya</w:t>
      </w:r>
    </w:p>
    <w:p w14:paraId="5E018958" w14:textId="77777777" w:rsidR="002E598C" w:rsidRDefault="002E598C">
      <w:pPr>
        <w:pStyle w:val="NormalWeb"/>
      </w:pPr>
      <w:r>
        <w:t>Order yang berada di sana biasanya berasal dari:</w:t>
      </w:r>
    </w:p>
    <w:p w14:paraId="7BFEE7AE" w14:textId="77777777" w:rsidR="002E598C" w:rsidRDefault="002E598C" w:rsidP="00083B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 yang sell</w:t>
      </w:r>
    </w:p>
    <w:p w14:paraId="7D0B01EE" w14:textId="77777777" w:rsidR="002E598C" w:rsidRDefault="002E598C" w:rsidP="00083B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breakout yang ingin buy</w:t>
      </w:r>
    </w:p>
    <w:p w14:paraId="2A56141A" w14:textId="77777777" w:rsidR="002E598C" w:rsidRDefault="002E598C">
      <w:pPr>
        <w:pStyle w:val="NormalWeb"/>
      </w:pPr>
      <w:r>
        <w:t xml:space="preserve">Karena itu harga sering </w:t>
      </w:r>
      <w:r>
        <w:rPr>
          <w:rStyle w:val="Kuat"/>
        </w:rPr>
        <w:t>naik ke atas dulu untuk mengambil BSL</w:t>
      </w:r>
      <w:r>
        <w:t xml:space="preserve"> sebelum bergerak ke arah berikutnya.</w:t>
      </w:r>
    </w:p>
    <w:p w14:paraId="434E0109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D8071" wp14:editId="74B5169C">
                <wp:extent cx="6463665" cy="1270"/>
                <wp:effectExtent l="0" t="31750" r="0" b="36830"/>
                <wp:docPr id="307261613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28CFA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8A9D13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2. Sell-Side Liquidity (SSL)</w:t>
      </w:r>
    </w:p>
    <w:p w14:paraId="3AB89D79" w14:textId="77777777" w:rsidR="002E598C" w:rsidRDefault="002E598C">
      <w:pPr>
        <w:pStyle w:val="NormalWeb"/>
      </w:pPr>
      <w:r>
        <w:t xml:space="preserve">Sell-Side Liquidity adalah kumpulan </w:t>
      </w:r>
      <w:r>
        <w:rPr>
          <w:rStyle w:val="Kuat"/>
        </w:rPr>
        <w:t>sell stop order</w:t>
      </w:r>
      <w:r>
        <w:t xml:space="preserve"> yang berada </w:t>
      </w:r>
      <w:r>
        <w:rPr>
          <w:rStyle w:val="Kuat"/>
        </w:rPr>
        <w:t>di bawah harga saat ini</w:t>
      </w:r>
      <w:r>
        <w:t>.</w:t>
      </w:r>
    </w:p>
    <w:p w14:paraId="577DEDF1" w14:textId="77777777" w:rsidR="002E598C" w:rsidRDefault="002E598C">
      <w:pPr>
        <w:pStyle w:val="NormalWeb"/>
      </w:pPr>
      <w:r>
        <w:t>Biasanya berada di bawah:</w:t>
      </w:r>
    </w:p>
    <w:p w14:paraId="151E1F3B" w14:textId="77777777" w:rsidR="002E598C" w:rsidRDefault="002E598C" w:rsidP="00083B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3FA0C465" w14:textId="77777777" w:rsidR="002E598C" w:rsidRDefault="002E598C" w:rsidP="00083B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159B25BE" w14:textId="77777777" w:rsidR="002E598C" w:rsidRDefault="002E598C" w:rsidP="00083B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low</w:t>
      </w:r>
    </w:p>
    <w:p w14:paraId="7C03B5B3" w14:textId="77777777" w:rsidR="002E598C" w:rsidRDefault="002E598C" w:rsidP="00083B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355E7F67" w14:textId="77777777" w:rsidR="002E598C" w:rsidRDefault="002E598C">
      <w:pPr>
        <w:pStyle w:val="NormalWeb"/>
      </w:pPr>
      <w:r>
        <w:t>Contoh:</w:t>
      </w:r>
    </w:p>
    <w:p w14:paraId="054A5123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Low sebelumnya</w:t>
      </w:r>
    </w:p>
    <w:p w14:paraId="0F176078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0EDC8A47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     SSL</w:t>
      </w:r>
    </w:p>
    <w:p w14:paraId="3DB17F7D" w14:textId="77777777" w:rsidR="002E598C" w:rsidRDefault="002E598C">
      <w:pPr>
        <w:pStyle w:val="NormalWeb"/>
      </w:pPr>
      <w:r>
        <w:t>Order di area ini biasanya berasal dari:</w:t>
      </w:r>
    </w:p>
    <w:p w14:paraId="5D74B301" w14:textId="77777777" w:rsidR="002E598C" w:rsidRDefault="002E598C" w:rsidP="00083B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 yang buy</w:t>
      </w:r>
    </w:p>
    <w:p w14:paraId="610409F9" w14:textId="77777777" w:rsidR="002E598C" w:rsidRDefault="002E598C" w:rsidP="00083B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breakout yang sell</w:t>
      </w:r>
    </w:p>
    <w:p w14:paraId="72FF82C6" w14:textId="77777777" w:rsidR="002E598C" w:rsidRDefault="002E598C">
      <w:pPr>
        <w:pStyle w:val="NormalWeb"/>
      </w:pPr>
      <w:r>
        <w:t xml:space="preserve">Harga sering turun untuk </w:t>
      </w:r>
      <w:r>
        <w:rPr>
          <w:rStyle w:val="Kuat"/>
        </w:rPr>
        <w:t>mengambil SSL</w:t>
      </w:r>
      <w:r>
        <w:t xml:space="preserve"> sebelum melakukan pergerakan besar berikutnya.</w:t>
      </w:r>
    </w:p>
    <w:p w14:paraId="4F48E6A8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15B47" wp14:editId="1A878F55">
                <wp:extent cx="6463665" cy="1270"/>
                <wp:effectExtent l="0" t="31750" r="0" b="36830"/>
                <wp:docPr id="740972344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81812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C5971E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4. Draw on Liquidity</w:t>
      </w:r>
    </w:p>
    <w:p w14:paraId="49433CCE" w14:textId="77777777" w:rsidR="002E598C" w:rsidRDefault="002E598C">
      <w:pPr>
        <w:pStyle w:val="NormalWeb"/>
      </w:pPr>
      <w:r>
        <w:t>Dalam ICT ada konsep penting yang disebut:</w:t>
      </w:r>
    </w:p>
    <w:p w14:paraId="33807BAF" w14:textId="77777777" w:rsidR="002E598C" w:rsidRDefault="002E598C">
      <w:pPr>
        <w:pStyle w:val="NormalWeb"/>
      </w:pPr>
      <w:r>
        <w:rPr>
          <w:rStyle w:val="Kuat"/>
        </w:rPr>
        <w:t>Draw on Liquidity</w:t>
      </w:r>
    </w:p>
    <w:p w14:paraId="6315C209" w14:textId="77777777" w:rsidR="002E598C" w:rsidRDefault="002E598C">
      <w:pPr>
        <w:pStyle w:val="NormalWeb"/>
      </w:pPr>
      <w:r>
        <w:t>Artinya:</w:t>
      </w:r>
    </w:p>
    <w:p w14:paraId="54C1CED3" w14:textId="77777777" w:rsidR="002E598C" w:rsidRDefault="002E598C">
      <w:pPr>
        <w:pStyle w:val="NormalWeb"/>
      </w:pPr>
      <w:r>
        <w:t>harga biasanya memiliki target likuiditas tertentu.</w:t>
      </w:r>
    </w:p>
    <w:p w14:paraId="2A2862A6" w14:textId="77777777" w:rsidR="002E598C" w:rsidRDefault="002E598C">
      <w:pPr>
        <w:pStyle w:val="NormalWeb"/>
      </w:pPr>
      <w:r>
        <w:t>Contohnya:</w:t>
      </w:r>
    </w:p>
    <w:p w14:paraId="6A5D46A8" w14:textId="77777777" w:rsidR="002E598C" w:rsidRDefault="002E598C">
      <w:pPr>
        <w:pStyle w:val="NormalWeb"/>
      </w:pPr>
      <w:r>
        <w:t xml:space="preserve">Jika likuiditas terbesar berada di atas harga, maka harga cenderung </w:t>
      </w:r>
      <w:r>
        <w:rPr>
          <w:rStyle w:val="Kuat"/>
        </w:rPr>
        <w:t>ditarik naik ke area tersebut</w:t>
      </w:r>
      <w:r>
        <w:t>.</w:t>
      </w:r>
    </w:p>
    <w:p w14:paraId="176C7865" w14:textId="77777777" w:rsidR="002E598C" w:rsidRDefault="002E598C">
      <w:pPr>
        <w:pStyle w:val="NormalWeb"/>
      </w:pPr>
      <w:r>
        <w:t xml:space="preserve">Jika likuiditas berada di bawah harga, maka harga sering </w:t>
      </w:r>
      <w:r>
        <w:rPr>
          <w:rStyle w:val="Kuat"/>
        </w:rPr>
        <w:t>ditarik turun terlebih dahulu</w:t>
      </w:r>
      <w:r>
        <w:t>.</w:t>
      </w:r>
    </w:p>
    <w:p w14:paraId="37537A9B" w14:textId="77777777" w:rsidR="002E598C" w:rsidRDefault="002E598C">
      <w:pPr>
        <w:pStyle w:val="NormalWeb"/>
      </w:pPr>
      <w:r>
        <w:t>Dengan memahami ini, trader bisa memperkirakan:</w:t>
      </w:r>
    </w:p>
    <w:p w14:paraId="189363D4" w14:textId="77777777" w:rsidR="002E598C" w:rsidRDefault="002E598C">
      <w:pPr>
        <w:pStyle w:val="NormalWeb"/>
      </w:pPr>
      <w:r>
        <w:rPr>
          <w:rStyle w:val="Kuat"/>
        </w:rPr>
        <w:t>ke mana harga kemungkinan bergerak selanjutnya.</w:t>
      </w:r>
    </w:p>
    <w:p w14:paraId="6969757C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26FDE" wp14:editId="55DA7622">
                <wp:extent cx="6463665" cy="1270"/>
                <wp:effectExtent l="0" t="31750" r="0" b="36830"/>
                <wp:docPr id="1866944832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80BB8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CCFC1A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5. Equal Highs dan Equal Lows</w:t>
      </w:r>
    </w:p>
    <w:p w14:paraId="0BF0340F" w14:textId="77777777" w:rsidR="002E598C" w:rsidRDefault="002E598C">
      <w:pPr>
        <w:pStyle w:val="NormalWeb"/>
      </w:pPr>
      <w:r>
        <w:t>Salah satu bentuk likuiditas yang paling sering muncul adalah:</w:t>
      </w:r>
    </w:p>
    <w:p w14:paraId="1909E949" w14:textId="77777777" w:rsidR="002E598C" w:rsidRDefault="002E598C" w:rsidP="00083B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Equal Highs (EQH)</w:t>
      </w:r>
    </w:p>
    <w:p w14:paraId="2C475416" w14:textId="77777777" w:rsidR="002E598C" w:rsidRDefault="002E598C" w:rsidP="00083B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Equal Lows (EQL)</w:t>
      </w:r>
    </w:p>
    <w:p w14:paraId="47719D2B" w14:textId="77777777" w:rsidR="002E598C" w:rsidRDefault="002E598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2D211" wp14:editId="5671963D">
                <wp:extent cx="6463665" cy="1270"/>
                <wp:effectExtent l="0" t="31750" r="0" b="36830"/>
                <wp:docPr id="609595793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CDC52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A757E8" w14:textId="77777777" w:rsidR="002E598C" w:rsidRDefault="002E598C">
      <w:pPr>
        <w:pStyle w:val="Judul2"/>
        <w:rPr>
          <w:rFonts w:eastAsia="Times New Roman"/>
        </w:rPr>
      </w:pPr>
      <w:r>
        <w:rPr>
          <w:rFonts w:eastAsia="Times New Roman"/>
        </w:rPr>
        <w:t>Equal Highs (EQH)</w:t>
      </w:r>
    </w:p>
    <w:p w14:paraId="6AE43E96" w14:textId="77777777" w:rsidR="002E598C" w:rsidRDefault="002E598C">
      <w:pPr>
        <w:pStyle w:val="NormalWeb"/>
      </w:pPr>
      <w:r>
        <w:t xml:space="preserve">Equal Highs terjadi ketika </w:t>
      </w:r>
      <w:r>
        <w:rPr>
          <w:rStyle w:val="Kuat"/>
        </w:rPr>
        <w:t>dua atau lebih puncak harga berada di level yang hampir sama</w:t>
      </w:r>
      <w:r>
        <w:t>.</w:t>
      </w:r>
    </w:p>
    <w:p w14:paraId="5142027E" w14:textId="77777777" w:rsidR="002E598C" w:rsidRDefault="002E598C">
      <w:pPr>
        <w:pStyle w:val="NormalWeb"/>
      </w:pPr>
      <w:r>
        <w:t>Contoh:</w:t>
      </w:r>
    </w:p>
    <w:p w14:paraId="6C667B4E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>High</w:t>
      </w:r>
    </w:p>
    <w:p w14:paraId="32954FE1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─────</w:t>
      </w:r>
    </w:p>
    <w:p w14:paraId="25263DD6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>High</w:t>
      </w:r>
    </w:p>
    <w:p w14:paraId="471EFF14" w14:textId="77777777" w:rsidR="002E598C" w:rsidRDefault="002E598C">
      <w:pPr>
        <w:pStyle w:val="NormalWeb"/>
      </w:pPr>
      <w:r>
        <w:t>Trader ritel biasanya menganggap ini sebagai:</w:t>
      </w:r>
    </w:p>
    <w:p w14:paraId="0B2C6EEC" w14:textId="77777777" w:rsidR="002E598C" w:rsidRDefault="002E598C">
      <w:pPr>
        <w:pStyle w:val="NormalWeb"/>
      </w:pPr>
      <w:r>
        <w:rPr>
          <w:rStyle w:val="Kuat"/>
        </w:rPr>
        <w:t>resistance kuat</w:t>
      </w:r>
    </w:p>
    <w:p w14:paraId="42A8003E" w14:textId="77777777" w:rsidR="002E598C" w:rsidRDefault="002E598C">
      <w:pPr>
        <w:pStyle w:val="NormalWeb"/>
      </w:pPr>
      <w:r>
        <w:t>Namun dalam konsep SMC, area ini justru menjadi:</w:t>
      </w:r>
    </w:p>
    <w:p w14:paraId="421E2051" w14:textId="77777777" w:rsidR="002E598C" w:rsidRDefault="002E598C">
      <w:pPr>
        <w:pStyle w:val="NormalWeb"/>
      </w:pPr>
      <w:r>
        <w:rPr>
          <w:rStyle w:val="Kuat"/>
        </w:rPr>
        <w:t>kumpulan buy-side liquidity.</w:t>
      </w:r>
    </w:p>
    <w:p w14:paraId="18CA9C71" w14:textId="77777777" w:rsidR="002E598C" w:rsidRDefault="002E598C">
      <w:pPr>
        <w:pStyle w:val="NormalWeb"/>
      </w:pPr>
      <w:r>
        <w:t>Karena banyak stop loss trader berada di atas level tersebut.</w:t>
      </w:r>
    </w:p>
    <w:p w14:paraId="2FE06CCD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D879D" wp14:editId="5C6869A0">
                <wp:extent cx="6463665" cy="1270"/>
                <wp:effectExtent l="0" t="31750" r="0" b="36830"/>
                <wp:docPr id="194252037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E7D0F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BAAE77" w14:textId="77777777" w:rsidR="002E598C" w:rsidRDefault="002E598C">
      <w:pPr>
        <w:pStyle w:val="Judul2"/>
        <w:rPr>
          <w:rFonts w:eastAsia="Times New Roman"/>
        </w:rPr>
      </w:pPr>
      <w:r>
        <w:rPr>
          <w:rFonts w:eastAsia="Times New Roman"/>
        </w:rPr>
        <w:t>Equal Lows (EQL)</w:t>
      </w:r>
    </w:p>
    <w:p w14:paraId="47C3FBB3" w14:textId="77777777" w:rsidR="002E598C" w:rsidRDefault="002E598C">
      <w:pPr>
        <w:pStyle w:val="NormalWeb"/>
      </w:pPr>
      <w:r>
        <w:t xml:space="preserve">Equal Lows terjadi ketika </w:t>
      </w:r>
      <w:r>
        <w:rPr>
          <w:rStyle w:val="Kuat"/>
        </w:rPr>
        <w:t>dua atau lebih low berada di level yang hampir sama</w:t>
      </w:r>
      <w:r>
        <w:t>.</w:t>
      </w:r>
    </w:p>
    <w:p w14:paraId="449BCE28" w14:textId="77777777" w:rsidR="002E598C" w:rsidRDefault="002E598C">
      <w:pPr>
        <w:pStyle w:val="NormalWeb"/>
      </w:pPr>
      <w:r>
        <w:t>Contoh:</w:t>
      </w:r>
    </w:p>
    <w:p w14:paraId="28409CFD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>Low</w:t>
      </w:r>
    </w:p>
    <w:p w14:paraId="51D36230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 xml:space="preserve"> ─────</w:t>
      </w:r>
    </w:p>
    <w:p w14:paraId="356AA1D5" w14:textId="77777777" w:rsidR="002E598C" w:rsidRDefault="002E598C">
      <w:pPr>
        <w:pStyle w:val="HTMLSudahDiformat"/>
        <w:rPr>
          <w:rStyle w:val="KodeHTML"/>
        </w:rPr>
      </w:pPr>
      <w:r>
        <w:rPr>
          <w:rStyle w:val="KodeHTML"/>
        </w:rPr>
        <w:t>Low</w:t>
      </w:r>
    </w:p>
    <w:p w14:paraId="56CF2C6A" w14:textId="77777777" w:rsidR="002E598C" w:rsidRDefault="002E598C">
      <w:pPr>
        <w:pStyle w:val="NormalWeb"/>
      </w:pPr>
      <w:r>
        <w:t>Trader ritel sering menganggap ini sebagai:</w:t>
      </w:r>
    </w:p>
    <w:p w14:paraId="64E7B5A6" w14:textId="77777777" w:rsidR="002E598C" w:rsidRDefault="002E598C">
      <w:pPr>
        <w:pStyle w:val="NormalWeb"/>
      </w:pPr>
      <w:r>
        <w:rPr>
          <w:rStyle w:val="Kuat"/>
        </w:rPr>
        <w:t>support kuat</w:t>
      </w:r>
    </w:p>
    <w:p w14:paraId="283084A9" w14:textId="77777777" w:rsidR="002E598C" w:rsidRDefault="002E598C">
      <w:pPr>
        <w:pStyle w:val="NormalWeb"/>
      </w:pPr>
      <w:r>
        <w:t>Namun sebenarnya area ini adalah:</w:t>
      </w:r>
    </w:p>
    <w:p w14:paraId="685E1BB0" w14:textId="77777777" w:rsidR="002E598C" w:rsidRDefault="002E598C">
      <w:pPr>
        <w:pStyle w:val="NormalWeb"/>
      </w:pPr>
      <w:r>
        <w:rPr>
          <w:rStyle w:val="Kuat"/>
        </w:rPr>
        <w:t>sell-side liquidity</w:t>
      </w:r>
    </w:p>
    <w:p w14:paraId="7D591609" w14:textId="77777777" w:rsidR="002E598C" w:rsidRDefault="002E598C">
      <w:pPr>
        <w:pStyle w:val="NormalWeb"/>
      </w:pPr>
      <w:r>
        <w:t>Karena banyak stop loss trader berada di bawahnya.</w:t>
      </w:r>
    </w:p>
    <w:p w14:paraId="5DAF5513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905EE" wp14:editId="6B553707">
                <wp:extent cx="6463665" cy="1270"/>
                <wp:effectExtent l="0" t="31750" r="0" b="36830"/>
                <wp:docPr id="1388105819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76DF0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5F92D8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6. Liquidity Engineering</w:t>
      </w:r>
    </w:p>
    <w:p w14:paraId="2F913340" w14:textId="77777777" w:rsidR="002E598C" w:rsidRDefault="002E598C">
      <w:pPr>
        <w:pStyle w:val="NormalWeb"/>
      </w:pPr>
      <w:r>
        <w:t xml:space="preserve">Institusi sering </w:t>
      </w:r>
      <w:r>
        <w:rPr>
          <w:rStyle w:val="Kuat"/>
        </w:rPr>
        <w:t>menciptakan pola tertentu untuk menarik trader ritel</w:t>
      </w:r>
      <w:r>
        <w:t>.</w:t>
      </w:r>
    </w:p>
    <w:p w14:paraId="7067DC5D" w14:textId="77777777" w:rsidR="002E598C" w:rsidRDefault="002E598C">
      <w:pPr>
        <w:pStyle w:val="NormalWeb"/>
      </w:pPr>
      <w:r>
        <w:t>Contohnya:</w:t>
      </w:r>
    </w:p>
    <w:p w14:paraId="5B7DCBE0" w14:textId="77777777" w:rsidR="002E598C" w:rsidRDefault="002E598C" w:rsidP="00083B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top</w:t>
      </w:r>
    </w:p>
    <w:p w14:paraId="04034664" w14:textId="77777777" w:rsidR="002E598C" w:rsidRDefault="002E598C" w:rsidP="00083B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bottom</w:t>
      </w:r>
    </w:p>
    <w:p w14:paraId="0CB02107" w14:textId="77777777" w:rsidR="002E598C" w:rsidRDefault="002E598C" w:rsidP="00083B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5BEFD3F2" w14:textId="77777777" w:rsidR="002E598C" w:rsidRDefault="002E598C" w:rsidP="00083B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1AA2D2EB" w14:textId="77777777" w:rsidR="002E598C" w:rsidRDefault="002E598C">
      <w:pPr>
        <w:pStyle w:val="NormalWeb"/>
      </w:pPr>
      <w:r>
        <w:t>Trader ritel biasanya masuk posisi di area tersebut.</w:t>
      </w:r>
    </w:p>
    <w:p w14:paraId="73823957" w14:textId="77777777" w:rsidR="002E598C" w:rsidRDefault="002E598C">
      <w:pPr>
        <w:pStyle w:val="NormalWeb"/>
      </w:pPr>
      <w:r>
        <w:t>Akibatnya:</w:t>
      </w:r>
    </w:p>
    <w:p w14:paraId="65DEB2BE" w14:textId="77777777" w:rsidR="002E598C" w:rsidRDefault="002E598C" w:rsidP="00083B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stop loss terkumpul di satu tempat</w:t>
      </w:r>
    </w:p>
    <w:p w14:paraId="2B7C11B2" w14:textId="77777777" w:rsidR="002E598C" w:rsidRDefault="002E598C" w:rsidP="00083B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likuiditas menjadi besar</w:t>
      </w:r>
    </w:p>
    <w:p w14:paraId="51BF9801" w14:textId="77777777" w:rsidR="002E598C" w:rsidRDefault="002E598C">
      <w:pPr>
        <w:pStyle w:val="NormalWeb"/>
      </w:pPr>
      <w:r>
        <w:t xml:space="preserve">Institusi kemudian mendorong harga untuk </w:t>
      </w:r>
      <w:r>
        <w:rPr>
          <w:rStyle w:val="Kuat"/>
        </w:rPr>
        <w:t>mengambil likuiditas tersebut</w:t>
      </w:r>
      <w:r>
        <w:t>.</w:t>
      </w:r>
    </w:p>
    <w:p w14:paraId="3E373D00" w14:textId="77777777" w:rsidR="002E598C" w:rsidRDefault="002E598C">
      <w:pPr>
        <w:pStyle w:val="NormalWeb"/>
      </w:pPr>
      <w:r>
        <w:t>Proses ini disebut:</w:t>
      </w:r>
    </w:p>
    <w:p w14:paraId="682BEC49" w14:textId="77777777" w:rsidR="002E598C" w:rsidRDefault="002E598C">
      <w:pPr>
        <w:pStyle w:val="NormalWeb"/>
      </w:pPr>
      <w:r>
        <w:rPr>
          <w:rStyle w:val="Kuat"/>
        </w:rPr>
        <w:t>Liquidity Engineering</w:t>
      </w:r>
    </w:p>
    <w:p w14:paraId="78148AB4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CF0E4" wp14:editId="3A224381">
                <wp:extent cx="6463665" cy="1270"/>
                <wp:effectExtent l="0" t="31750" r="0" b="36830"/>
                <wp:docPr id="175878948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AEC37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1A0198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7. Kenapa Likuiditas Penting</w:t>
      </w:r>
    </w:p>
    <w:p w14:paraId="4BBBF4C4" w14:textId="77777777" w:rsidR="002E598C" w:rsidRDefault="002E598C">
      <w:pPr>
        <w:pStyle w:val="NormalWeb"/>
      </w:pPr>
      <w:r>
        <w:t>Trader yang memahami likuiditas tidak lagi melihat grafik sebagai garis acak.</w:t>
      </w:r>
    </w:p>
    <w:p w14:paraId="04A9E729" w14:textId="77777777" w:rsidR="002E598C" w:rsidRDefault="002E598C">
      <w:pPr>
        <w:pStyle w:val="NormalWeb"/>
      </w:pPr>
      <w:r>
        <w:t>Sebaliknya, grafik dilihat sebagai:</w:t>
      </w:r>
    </w:p>
    <w:p w14:paraId="0515CF36" w14:textId="77777777" w:rsidR="002E598C" w:rsidRDefault="002E598C">
      <w:pPr>
        <w:pStyle w:val="NormalWeb"/>
      </w:pPr>
      <w:r>
        <w:rPr>
          <w:rStyle w:val="Kuat"/>
        </w:rPr>
        <w:t>peta lokasi likuiditas di pasar.</w:t>
      </w:r>
    </w:p>
    <w:p w14:paraId="30BB10C0" w14:textId="77777777" w:rsidR="002E598C" w:rsidRDefault="002E598C">
      <w:pPr>
        <w:pStyle w:val="NormalWeb"/>
      </w:pPr>
      <w:r>
        <w:t>Dengan memahami likuiditas, trader dapat:</w:t>
      </w:r>
    </w:p>
    <w:p w14:paraId="137E7031" w14:textId="77777777" w:rsidR="002E598C" w:rsidRDefault="002E598C" w:rsidP="00083B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memprediksi target harga berikutnya</w:t>
      </w:r>
    </w:p>
    <w:p w14:paraId="74A2C47D" w14:textId="77777777" w:rsidR="002E598C" w:rsidRDefault="002E598C" w:rsidP="00083B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memahami manipulasi harga</w:t>
      </w:r>
    </w:p>
    <w:p w14:paraId="2358F48F" w14:textId="77777777" w:rsidR="002E598C" w:rsidRDefault="002E598C" w:rsidP="00083B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jebakan stop loss</w:t>
      </w:r>
    </w:p>
    <w:p w14:paraId="26AAE340" w14:textId="77777777" w:rsidR="002E598C" w:rsidRDefault="002E598C">
      <w:pPr>
        <w:pStyle w:val="NormalWeb"/>
      </w:pPr>
      <w:r>
        <w:t>Tujuannya adalah:</w:t>
      </w:r>
    </w:p>
    <w:p w14:paraId="04DCC4CD" w14:textId="77777777" w:rsidR="002E598C" w:rsidRDefault="002E598C">
      <w:pPr>
        <w:pStyle w:val="NormalWeb"/>
      </w:pPr>
      <w:r>
        <w:rPr>
          <w:rStyle w:val="Kuat"/>
        </w:rPr>
        <w:t>berhenti menjadi sumber likuiditas, dan mulai mengikuti aliran Smart Money.</w:t>
      </w:r>
    </w:p>
    <w:p w14:paraId="2476A8F1" w14:textId="77777777" w:rsidR="002E598C" w:rsidRDefault="002E598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47C30" wp14:editId="289D0C7D">
                <wp:extent cx="6463665" cy="1270"/>
                <wp:effectExtent l="0" t="31750" r="0" b="36830"/>
                <wp:docPr id="447922209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6BDB9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3BEF6D" w14:textId="77777777" w:rsidR="002E598C" w:rsidRDefault="002E598C">
      <w:pPr>
        <w:pStyle w:val="Judul1"/>
        <w:rPr>
          <w:rFonts w:eastAsia="Times New Roman"/>
        </w:rPr>
      </w:pPr>
      <w:r>
        <w:rPr>
          <w:rFonts w:eastAsia="Times New Roman"/>
        </w:rPr>
        <w:t>Inti Pemahaman Bab 4</w:t>
      </w:r>
    </w:p>
    <w:p w14:paraId="515D2C8C" w14:textId="77777777" w:rsidR="002E598C" w:rsidRDefault="002E598C">
      <w:pPr>
        <w:pStyle w:val="NormalWeb"/>
      </w:pPr>
      <w:r>
        <w:t>Beberapa hal penting yang harus dipahami:</w:t>
      </w:r>
    </w:p>
    <w:p w14:paraId="7E82CBC0" w14:textId="77777777" w:rsidR="002E598C" w:rsidRDefault="002E598C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Harga bergerak menuju </w:t>
      </w:r>
      <w:r>
        <w:rPr>
          <w:rStyle w:val="Kuat"/>
        </w:rPr>
        <w:t>likuiditas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Likuiditas biasanya berada di </w:t>
      </w:r>
      <w:r>
        <w:rPr>
          <w:rStyle w:val="Kuat"/>
        </w:rPr>
        <w:t>high dan low penting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Ada dua jenis likuiditas utama:</w:t>
      </w:r>
    </w:p>
    <w:p w14:paraId="7ACF7D3B" w14:textId="77777777" w:rsidR="002E598C" w:rsidRDefault="002E598C" w:rsidP="00083B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Buy-Side Liquidity</w:t>
      </w:r>
    </w:p>
    <w:p w14:paraId="050443A3" w14:textId="77777777" w:rsidR="002E598C" w:rsidRDefault="002E598C" w:rsidP="00083B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Sell-Side Liquidity</w:t>
      </w:r>
    </w:p>
    <w:p w14:paraId="0FA379CB" w14:textId="77777777" w:rsidR="002E598C" w:rsidRDefault="002E598C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Equal High dan Equal Low sering menjadi </w:t>
      </w:r>
      <w:r>
        <w:rPr>
          <w:rStyle w:val="Kuat"/>
        </w:rPr>
        <w:t>jebakan bagi trader ritel</w:t>
      </w:r>
    </w:p>
    <w:p w14:paraId="0D840F5B" w14:textId="77777777" w:rsidR="002E598C" w:rsidRDefault="002E598C">
      <w:pPr>
        <w:pStyle w:val="NormalWeb"/>
      </w:pPr>
      <w:r>
        <w:t xml:space="preserve">Jika trader bisa membaca likuiditas dengan benar, maka arah pergerakan harga menjadi </w:t>
      </w:r>
      <w:r>
        <w:rPr>
          <w:rStyle w:val="Kuat"/>
        </w:rPr>
        <w:t>lebih mudah dipahami</w:t>
      </w:r>
      <w:r>
        <w:t>.</w:t>
      </w:r>
    </w:p>
    <w:p w14:paraId="7B7F87C5" w14:textId="6B8C3A95" w:rsidR="002E598C" w:rsidRPr="00B52993" w:rsidRDefault="002E598C" w:rsidP="00B529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F4E317" wp14:editId="6CB8AE5D">
                <wp:extent cx="6463665" cy="1270"/>
                <wp:effectExtent l="0" t="31750" r="0" b="36830"/>
                <wp:docPr id="436309863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CA2BF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853DA7" w14:textId="099133B4" w:rsidR="00EF436C" w:rsidRPr="00585C9A" w:rsidRDefault="00C70483" w:rsidP="00585C9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64F02" wp14:editId="1BC20686">
                <wp:extent cx="6463665" cy="1270"/>
                <wp:effectExtent l="0" t="31750" r="0" b="36830"/>
                <wp:docPr id="391666126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2B869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9B1259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837B8" wp14:editId="228E5EB2">
                <wp:extent cx="6463665" cy="1270"/>
                <wp:effectExtent l="0" t="31750" r="0" b="36830"/>
                <wp:docPr id="1459136981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340DC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1BC2B6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BAB 5</w:t>
      </w:r>
    </w:p>
    <w:p w14:paraId="7509ACFC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Perilaku Likuiditas di Market</w:t>
      </w:r>
    </w:p>
    <w:p w14:paraId="0F3E3CD5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385C4" wp14:editId="2FBF8566">
                <wp:extent cx="6463665" cy="1270"/>
                <wp:effectExtent l="0" t="31750" r="0" b="36830"/>
                <wp:docPr id="314464544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95F2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B05F77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1. Harga Bergerak Mengambil Likuiditas</w:t>
      </w:r>
    </w:p>
    <w:p w14:paraId="464B38E3" w14:textId="77777777" w:rsidR="00EF436C" w:rsidRDefault="00EF436C">
      <w:pPr>
        <w:pStyle w:val="NormalWeb"/>
      </w:pPr>
      <w:r>
        <w:t>Dalam konsep ICT, harga tidak bergerak secara acak.</w:t>
      </w:r>
    </w:p>
    <w:p w14:paraId="4ED24271" w14:textId="77777777" w:rsidR="00EF436C" w:rsidRDefault="00EF436C">
      <w:pPr>
        <w:pStyle w:val="NormalWeb"/>
      </w:pPr>
      <w:r>
        <w:t>Harga selalu bergerak untuk:</w:t>
      </w:r>
    </w:p>
    <w:p w14:paraId="734BCB0E" w14:textId="77777777" w:rsidR="00EF436C" w:rsidRDefault="00EF436C" w:rsidP="00083B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</w:t>
      </w:r>
    </w:p>
    <w:p w14:paraId="3DB9C867" w14:textId="77777777" w:rsidR="00EF436C" w:rsidRDefault="00EF436C" w:rsidP="00083B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mengumpulkan order</w:t>
      </w:r>
    </w:p>
    <w:p w14:paraId="1B49FC0D" w14:textId="77777777" w:rsidR="00EF436C" w:rsidRDefault="00EF436C" w:rsidP="00083B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kemudian bergerak menuju target berikutnya</w:t>
      </w:r>
    </w:p>
    <w:p w14:paraId="00573008" w14:textId="77777777" w:rsidR="00EF436C" w:rsidRDefault="00EF436C">
      <w:pPr>
        <w:pStyle w:val="NormalWeb"/>
      </w:pPr>
      <w:r>
        <w:t>Karena itu pergerakan harga sering mengikuti pola seperti ini:</w:t>
      </w:r>
    </w:p>
    <w:p w14:paraId="2BDA43F4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>Ambil Likuiditas → Kumpulkan Order → Expansion</w:t>
      </w:r>
    </w:p>
    <w:p w14:paraId="6F6D9F16" w14:textId="77777777" w:rsidR="00EF436C" w:rsidRDefault="00EF436C">
      <w:pPr>
        <w:pStyle w:val="NormalWeb"/>
      </w:pPr>
      <w:r>
        <w:t xml:space="preserve">Bab ini membahas bagaimana </w:t>
      </w:r>
      <w:r>
        <w:rPr>
          <w:rStyle w:val="Kuat"/>
        </w:rPr>
        <w:t>algoritma pasar berinteraksi dengan likuiditas</w:t>
      </w:r>
      <w:r>
        <w:t>.</w:t>
      </w:r>
    </w:p>
    <w:p w14:paraId="5B7D071A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D61AF" wp14:editId="3C49694A">
                <wp:extent cx="6463665" cy="1270"/>
                <wp:effectExtent l="0" t="31750" r="0" b="36830"/>
                <wp:docPr id="1075240796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38D4C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8650E0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2. Liquidity Sweep</w:t>
      </w:r>
    </w:p>
    <w:p w14:paraId="49D998CF" w14:textId="77777777" w:rsidR="00EF436C" w:rsidRDefault="00EF436C">
      <w:pPr>
        <w:pStyle w:val="NormalWeb"/>
      </w:pPr>
      <w:r>
        <w:rPr>
          <w:rStyle w:val="Kuat"/>
        </w:rPr>
        <w:t>Liquidity Sweep</w:t>
      </w:r>
      <w:r>
        <w:t xml:space="preserve"> terjadi ketika harga </w:t>
      </w:r>
      <w:r>
        <w:rPr>
          <w:rStyle w:val="Kuat"/>
        </w:rPr>
        <w:t>menyentuh atau sedikit melewati high atau low penting</w:t>
      </w:r>
      <w:r>
        <w:t>, lalu segera berbalik arah.</w:t>
      </w:r>
    </w:p>
    <w:p w14:paraId="3BC82B92" w14:textId="77777777" w:rsidR="00EF436C" w:rsidRDefault="00EF436C">
      <w:pPr>
        <w:pStyle w:val="NormalWeb"/>
      </w:pPr>
      <w:r>
        <w:t>Contohnya:</w:t>
      </w:r>
    </w:p>
    <w:p w14:paraId="093C48DF" w14:textId="77777777" w:rsidR="00EF436C" w:rsidRDefault="00EF436C" w:rsidP="00083B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naik sedikit di atas swing high</w:t>
      </w:r>
    </w:p>
    <w:p w14:paraId="68C45BC4" w14:textId="77777777" w:rsidR="00EF436C" w:rsidRDefault="00EF436C" w:rsidP="00083B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stop loss trader</w:t>
      </w:r>
    </w:p>
    <w:p w14:paraId="5001565A" w14:textId="77777777" w:rsidR="00EF436C" w:rsidRDefault="00EF436C" w:rsidP="00083B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lalu turun kembali</w:t>
      </w:r>
    </w:p>
    <w:p w14:paraId="5E5AA6F7" w14:textId="77777777" w:rsidR="00EF436C" w:rsidRDefault="00EF436C">
      <w:pPr>
        <w:pStyle w:val="NormalWeb"/>
      </w:pPr>
      <w:r>
        <w:t>Contoh sederhana:</w:t>
      </w:r>
    </w:p>
    <w:p w14:paraId="56C43DA0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 BSL</w:t>
      </w:r>
    </w:p>
    <w:p w14:paraId="417D128B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763D3C27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>High ──┐</w:t>
      </w:r>
    </w:p>
    <w:p w14:paraId="2639A652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  │  ← Sweep</w:t>
      </w:r>
    </w:p>
    <w:p w14:paraId="0CAE5EE6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187B5F7F" w14:textId="77777777" w:rsidR="00EF436C" w:rsidRDefault="00EF436C">
      <w:pPr>
        <w:pStyle w:val="NormalWeb"/>
      </w:pPr>
      <w:r>
        <w:t>Ciri-ciri Liquidity Sweep:</w:t>
      </w:r>
    </w:p>
    <w:p w14:paraId="500B389E" w14:textId="77777777" w:rsidR="00EF436C" w:rsidRDefault="00EF436C" w:rsidP="00083B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terjadi di swing high atau swing low</w:t>
      </w:r>
    </w:p>
    <w:p w14:paraId="5987E90D" w14:textId="77777777" w:rsidR="00EF436C" w:rsidRDefault="00EF436C" w:rsidP="00083B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muncul wick panjang</w:t>
      </w:r>
    </w:p>
    <w:p w14:paraId="4E0487E4" w14:textId="77777777" w:rsidR="00EF436C" w:rsidRDefault="00EF436C" w:rsidP="00083B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cepat kembali ke dalam range</w:t>
      </w:r>
    </w:p>
    <w:p w14:paraId="1EDE0C73" w14:textId="77777777" w:rsidR="00EF436C" w:rsidRDefault="00EF436C">
      <w:pPr>
        <w:pStyle w:val="NormalWeb"/>
      </w:pPr>
      <w:r>
        <w:t xml:space="preserve">Ini menunjukkan bahwa </w:t>
      </w:r>
      <w:r>
        <w:rPr>
          <w:rStyle w:val="Kuat"/>
        </w:rPr>
        <w:t>likuiditas sudah diambil</w:t>
      </w:r>
      <w:r>
        <w:t>.</w:t>
      </w:r>
    </w:p>
    <w:p w14:paraId="47904A5B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59193E" wp14:editId="602A45CD">
                <wp:extent cx="6463665" cy="1270"/>
                <wp:effectExtent l="0" t="31750" r="0" b="36830"/>
                <wp:docPr id="504150814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B9652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814FD7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3. Liquidity Grab</w:t>
      </w:r>
    </w:p>
    <w:p w14:paraId="4CE0A938" w14:textId="77777777" w:rsidR="00EF436C" w:rsidRDefault="00EF436C">
      <w:pPr>
        <w:pStyle w:val="NormalWeb"/>
      </w:pPr>
      <w:r>
        <w:rPr>
          <w:rStyle w:val="Kuat"/>
        </w:rPr>
        <w:t>Liquidity Grab</w:t>
      </w:r>
      <w:r>
        <w:t xml:space="preserve"> sebenarnya adalah </w:t>
      </w:r>
      <w:r>
        <w:rPr>
          <w:rStyle w:val="Kuat"/>
        </w:rPr>
        <w:t>tindakan institusi untuk mengambil likuiditas secara sengaja</w:t>
      </w:r>
      <w:r>
        <w:t>.</w:t>
      </w:r>
    </w:p>
    <w:p w14:paraId="61C8B96F" w14:textId="77777777" w:rsidR="00EF436C" w:rsidRDefault="00EF436C">
      <w:pPr>
        <w:pStyle w:val="NormalWeb"/>
      </w:pPr>
      <w:r>
        <w:t>Tujuannya:</w:t>
      </w:r>
    </w:p>
    <w:p w14:paraId="6C7ECD55" w14:textId="77777777" w:rsidR="00EF436C" w:rsidRDefault="00EF436C" w:rsidP="00083B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memicu stop loss</w:t>
      </w:r>
    </w:p>
    <w:p w14:paraId="5798394D" w14:textId="77777777" w:rsidR="00EF436C" w:rsidRDefault="00EF436C" w:rsidP="00083B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mendapatkan order lawan</w:t>
      </w:r>
    </w:p>
    <w:p w14:paraId="05DB2FBE" w14:textId="77777777" w:rsidR="00EF436C" w:rsidRDefault="00EF436C" w:rsidP="00083B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mengisi posisi besar</w:t>
      </w:r>
    </w:p>
    <w:p w14:paraId="44C34DA9" w14:textId="77777777" w:rsidR="00EF436C" w:rsidRDefault="00EF436C">
      <w:pPr>
        <w:pStyle w:val="NormalWeb"/>
      </w:pPr>
      <w:r>
        <w:t>Biasanya liquidity grab terjadi:</w:t>
      </w:r>
    </w:p>
    <w:p w14:paraId="13872ABB" w14:textId="77777777" w:rsidR="00EF436C" w:rsidRDefault="00EF436C" w:rsidP="00083B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menyentuh area likuiditas</w:t>
      </w:r>
    </w:p>
    <w:p w14:paraId="437F15B6" w14:textId="77777777" w:rsidR="00EF436C" w:rsidRDefault="00EF436C" w:rsidP="00083B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 terpancing</w:t>
      </w:r>
    </w:p>
    <w:p w14:paraId="7D70AF6B" w14:textId="77777777" w:rsidR="00EF436C" w:rsidRDefault="00EF436C" w:rsidP="00083B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institusi menggunakan order tersebut untuk membuka posisi</w:t>
      </w:r>
    </w:p>
    <w:p w14:paraId="6706A6F0" w14:textId="77777777" w:rsidR="00EF436C" w:rsidRDefault="00EF436C">
      <w:pPr>
        <w:pStyle w:val="NormalWeb"/>
      </w:pPr>
      <w:r>
        <w:t>Setelah itu harga sering bergerak ke arah yang berlawanan.</w:t>
      </w:r>
    </w:p>
    <w:p w14:paraId="053F23D3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4A0FD" wp14:editId="2260E9BF">
                <wp:extent cx="6463665" cy="1270"/>
                <wp:effectExtent l="0" t="31750" r="0" b="36830"/>
                <wp:docPr id="1258838906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F9C9F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4E18F0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4. Stop Hunt</w:t>
      </w:r>
    </w:p>
    <w:p w14:paraId="691F8D5F" w14:textId="77777777" w:rsidR="00EF436C" w:rsidRDefault="00EF436C">
      <w:pPr>
        <w:pStyle w:val="NormalWeb"/>
      </w:pPr>
      <w:r>
        <w:rPr>
          <w:rStyle w:val="Kuat"/>
        </w:rPr>
        <w:t>Stop Hunt</w:t>
      </w:r>
      <w:r>
        <w:t xml:space="preserve"> adalah proses ketika harga sengaja didorong menuju area stop loss trader.</w:t>
      </w:r>
    </w:p>
    <w:p w14:paraId="7A7F5BB6" w14:textId="77777777" w:rsidR="00EF436C" w:rsidRDefault="00EF436C">
      <w:pPr>
        <w:pStyle w:val="NormalWeb"/>
      </w:pPr>
      <w:r>
        <w:t>Biasanya terjadi di:</w:t>
      </w:r>
    </w:p>
    <w:p w14:paraId="02EE4C08" w14:textId="77777777" w:rsidR="00EF436C" w:rsidRDefault="00EF436C" w:rsidP="00083B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</w:t>
      </w:r>
    </w:p>
    <w:p w14:paraId="0AE78C93" w14:textId="77777777" w:rsidR="00EF436C" w:rsidRDefault="00EF436C" w:rsidP="00083B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</w:t>
      </w:r>
    </w:p>
    <w:p w14:paraId="7008A9AF" w14:textId="77777777" w:rsidR="00EF436C" w:rsidRDefault="00EF436C" w:rsidP="00083B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17629DF2" w14:textId="77777777" w:rsidR="00EF436C" w:rsidRDefault="00EF436C" w:rsidP="00083B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3D520F60" w14:textId="77777777" w:rsidR="00EF436C" w:rsidRDefault="00EF436C">
      <w:pPr>
        <w:pStyle w:val="NormalWeb"/>
      </w:pPr>
      <w:r>
        <w:t>Contohnya:</w:t>
      </w:r>
    </w:p>
    <w:p w14:paraId="1024B423" w14:textId="77777777" w:rsidR="00EF436C" w:rsidRDefault="00EF436C">
      <w:pPr>
        <w:pStyle w:val="NormalWeb"/>
      </w:pPr>
      <w:r>
        <w:t xml:space="preserve">Trader melihat resistance dan mulai </w:t>
      </w:r>
      <w:r>
        <w:rPr>
          <w:rStyle w:val="Kuat"/>
        </w:rPr>
        <w:t>sell</w:t>
      </w:r>
      <w:r>
        <w:t>.</w:t>
      </w:r>
    </w:p>
    <w:p w14:paraId="6B1F6985" w14:textId="77777777" w:rsidR="00EF436C" w:rsidRDefault="00EF436C">
      <w:pPr>
        <w:pStyle w:val="NormalWeb"/>
      </w:pPr>
      <w:r>
        <w:t xml:space="preserve">Stop loss mereka biasanya berada </w:t>
      </w:r>
      <w:r>
        <w:rPr>
          <w:rStyle w:val="Kuat"/>
        </w:rPr>
        <w:t>di atas resistance</w:t>
      </w:r>
      <w:r>
        <w:t>.</w:t>
      </w:r>
    </w:p>
    <w:p w14:paraId="2F20061C" w14:textId="77777777" w:rsidR="00EF436C" w:rsidRDefault="00EF436C">
      <w:pPr>
        <w:pStyle w:val="NormalWeb"/>
      </w:pPr>
      <w:r>
        <w:t xml:space="preserve">Institusi kemudian mendorong harga </w:t>
      </w:r>
      <w:r>
        <w:rPr>
          <w:rStyle w:val="Kuat"/>
        </w:rPr>
        <w:t>sedikit di atas resistance</w:t>
      </w:r>
      <w:r>
        <w:t xml:space="preserve"> untuk mengambil stop loss tersebut.</w:t>
      </w:r>
    </w:p>
    <w:p w14:paraId="7A971E22" w14:textId="77777777" w:rsidR="00EF436C" w:rsidRDefault="00EF436C">
      <w:pPr>
        <w:pStyle w:val="NormalWeb"/>
      </w:pPr>
      <w:r>
        <w:t xml:space="preserve">Setelah likuiditas diambil, harga sering </w:t>
      </w:r>
      <w:r>
        <w:rPr>
          <w:rStyle w:val="Kuat"/>
        </w:rPr>
        <w:t>berbalik arah</w:t>
      </w:r>
      <w:r>
        <w:t>.</w:t>
      </w:r>
    </w:p>
    <w:p w14:paraId="126C06E0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F40413" wp14:editId="7E4D35E0">
                <wp:extent cx="6463665" cy="1270"/>
                <wp:effectExtent l="0" t="31750" r="0" b="36830"/>
                <wp:docPr id="196472136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66674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5070E7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5. Inducement</w:t>
      </w:r>
    </w:p>
    <w:p w14:paraId="0A082A3C" w14:textId="77777777" w:rsidR="00EF436C" w:rsidRDefault="00EF436C">
      <w:pPr>
        <w:pStyle w:val="NormalWeb"/>
      </w:pPr>
      <w:r>
        <w:rPr>
          <w:rStyle w:val="Kuat"/>
        </w:rPr>
        <w:t>Inducement</w:t>
      </w:r>
      <w:r>
        <w:t xml:space="preserve"> adalah gerakan harga yang sengaja dibuat untuk </w:t>
      </w:r>
      <w:r>
        <w:rPr>
          <w:rStyle w:val="Kuat"/>
        </w:rPr>
        <w:t>memancing trader masuk posisi yang salah</w:t>
      </w:r>
      <w:r>
        <w:t>.</w:t>
      </w:r>
    </w:p>
    <w:p w14:paraId="7648EAE1" w14:textId="77777777" w:rsidR="00EF436C" w:rsidRDefault="00EF436C">
      <w:pPr>
        <w:pStyle w:val="NormalWeb"/>
      </w:pPr>
      <w:r>
        <w:t>Biasanya inducement terjadi sebelum pergerakan besar.</w:t>
      </w:r>
    </w:p>
    <w:p w14:paraId="6667A496" w14:textId="77777777" w:rsidR="00EF436C" w:rsidRDefault="00EF436C">
      <w:pPr>
        <w:pStyle w:val="NormalWeb"/>
      </w:pPr>
      <w:r>
        <w:t>Contoh:</w:t>
      </w:r>
    </w:p>
    <w:p w14:paraId="3121E915" w14:textId="77777777" w:rsidR="00EF436C" w:rsidRDefault="00EF436C">
      <w:pPr>
        <w:pStyle w:val="NormalWeb"/>
      </w:pPr>
      <w:r>
        <w:t xml:space="preserve">Harga membuat </w:t>
      </w:r>
      <w:r>
        <w:rPr>
          <w:rStyle w:val="Kuat"/>
        </w:rPr>
        <w:t>pullback kecil</w:t>
      </w:r>
      <w:r>
        <w:t xml:space="preserve"> yang terlihat seperti awal tren baru.</w:t>
      </w:r>
    </w:p>
    <w:p w14:paraId="7CF79541" w14:textId="77777777" w:rsidR="00EF436C" w:rsidRDefault="00EF436C">
      <w:pPr>
        <w:pStyle w:val="NormalWeb"/>
      </w:pPr>
      <w:r>
        <w:t>Trader ritel kemudian masuk posisi.</w:t>
      </w:r>
    </w:p>
    <w:p w14:paraId="4125DB85" w14:textId="77777777" w:rsidR="00EF436C" w:rsidRDefault="00EF436C">
      <w:pPr>
        <w:pStyle w:val="NormalWeb"/>
      </w:pPr>
      <w:r>
        <w:t xml:space="preserve">Namun sebenarnya gerakan itu hanya </w:t>
      </w:r>
      <w:r>
        <w:rPr>
          <w:rStyle w:val="Kuat"/>
        </w:rPr>
        <w:t>umpan untuk mengumpulkan likuiditas</w:t>
      </w:r>
      <w:r>
        <w:t>.</w:t>
      </w:r>
    </w:p>
    <w:p w14:paraId="64634F5C" w14:textId="77777777" w:rsidR="00EF436C" w:rsidRDefault="00EF436C">
      <w:pPr>
        <w:pStyle w:val="NormalWeb"/>
      </w:pPr>
      <w:r>
        <w:t>Setelah likuiditas terkumpul, harga justru bergerak ke arah sebaliknya.</w:t>
      </w:r>
    </w:p>
    <w:p w14:paraId="50E878A7" w14:textId="77777777" w:rsidR="00EF436C" w:rsidRDefault="00EF436C">
      <w:pPr>
        <w:pStyle w:val="NormalWeb"/>
      </w:pPr>
      <w:r>
        <w:t>Jadi inducement bisa dianggap sebagai:</w:t>
      </w:r>
    </w:p>
    <w:p w14:paraId="01697EA8" w14:textId="77777777" w:rsidR="00EF436C" w:rsidRDefault="00EF436C">
      <w:pPr>
        <w:pStyle w:val="NormalWeb"/>
      </w:pPr>
      <w:r>
        <w:rPr>
          <w:rStyle w:val="Kuat"/>
        </w:rPr>
        <w:t>jebakan sebelum pergerakan utama.</w:t>
      </w:r>
    </w:p>
    <w:p w14:paraId="472C9A4B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18BEA5" wp14:editId="1756ABEA">
                <wp:extent cx="6463665" cy="1270"/>
                <wp:effectExtent l="0" t="31750" r="0" b="36830"/>
                <wp:docPr id="198591340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B75B2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280FFC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6. Liquidity Run</w:t>
      </w:r>
    </w:p>
    <w:p w14:paraId="3CF9E23B" w14:textId="77777777" w:rsidR="00EF436C" w:rsidRDefault="00EF436C">
      <w:pPr>
        <w:pStyle w:val="NormalWeb"/>
      </w:pPr>
      <w:r>
        <w:t>Setelah likuiditas diambil, pasar biasanya memasuki fase:</w:t>
      </w:r>
    </w:p>
    <w:p w14:paraId="5968C74D" w14:textId="77777777" w:rsidR="00EF436C" w:rsidRDefault="00EF436C">
      <w:pPr>
        <w:pStyle w:val="NormalWeb"/>
      </w:pPr>
      <w:r>
        <w:rPr>
          <w:rStyle w:val="Kuat"/>
        </w:rPr>
        <w:t>Liquidity Run</w:t>
      </w:r>
    </w:p>
    <w:p w14:paraId="23B2B4F5" w14:textId="77777777" w:rsidR="00EF436C" w:rsidRDefault="00EF436C">
      <w:pPr>
        <w:pStyle w:val="NormalWeb"/>
      </w:pPr>
      <w:r>
        <w:t xml:space="preserve">Ini adalah fase ketika harga bergerak </w:t>
      </w:r>
      <w:r>
        <w:rPr>
          <w:rStyle w:val="Kuat"/>
        </w:rPr>
        <w:t>kuat dan cepat menuju target likuiditas berikutnya</w:t>
      </w:r>
      <w:r>
        <w:t>.</w:t>
      </w:r>
    </w:p>
    <w:p w14:paraId="19D4E8A2" w14:textId="77777777" w:rsidR="00EF436C" w:rsidRDefault="00EF436C">
      <w:pPr>
        <w:pStyle w:val="NormalWeb"/>
      </w:pPr>
      <w:r>
        <w:t>Ciri-cirinya:</w:t>
      </w:r>
    </w:p>
    <w:p w14:paraId="17ED4939" w14:textId="77777777" w:rsidR="00EF436C" w:rsidRDefault="00EF436C" w:rsidP="00083B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</w:t>
      </w:r>
    </w:p>
    <w:p w14:paraId="051ED64B" w14:textId="77777777" w:rsidR="00EF436C" w:rsidRDefault="00EF436C" w:rsidP="00083B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kuat</w:t>
      </w:r>
    </w:p>
    <w:p w14:paraId="0B0FB2C6" w14:textId="77777777" w:rsidR="00EF436C" w:rsidRDefault="00EF436C" w:rsidP="00083B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</w:t>
      </w:r>
    </w:p>
    <w:p w14:paraId="7449F9E4" w14:textId="77777777" w:rsidR="00EF436C" w:rsidRDefault="00EF436C" w:rsidP="00083B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meninggalkan imbalance (FVG)</w:t>
      </w:r>
    </w:p>
    <w:p w14:paraId="5504A739" w14:textId="77777777" w:rsidR="00EF436C" w:rsidRDefault="00EF436C">
      <w:pPr>
        <w:pStyle w:val="NormalWeb"/>
      </w:pPr>
      <w:r>
        <w:t>Contoh alur pergerakan harga:</w:t>
      </w:r>
    </w:p>
    <w:p w14:paraId="2E90183D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>Inducement</w:t>
      </w:r>
    </w:p>
    <w:p w14:paraId="68FEB087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0DC7191E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2A1B40DB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7293EACC" w14:textId="77777777" w:rsidR="00EF436C" w:rsidRDefault="00EF436C">
      <w:pPr>
        <w:pStyle w:val="HTMLSudahDiformat"/>
        <w:rPr>
          <w:rStyle w:val="KodeHTML"/>
        </w:rPr>
      </w:pPr>
      <w:r>
        <w:rPr>
          <w:rStyle w:val="KodeHTML"/>
        </w:rPr>
        <w:t>Liquidity Run</w:t>
      </w:r>
    </w:p>
    <w:p w14:paraId="2FA37AC3" w14:textId="77777777" w:rsidR="00EF436C" w:rsidRDefault="00EF436C">
      <w:pPr>
        <w:pStyle w:val="NormalWeb"/>
      </w:pPr>
      <w:r>
        <w:t>Ini adalah pola yang sering terjadi dalam pergerakan harga.</w:t>
      </w:r>
    </w:p>
    <w:p w14:paraId="2DA95ED6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E001A" wp14:editId="7B26EC50">
                <wp:extent cx="6463665" cy="1270"/>
                <wp:effectExtent l="0" t="31750" r="0" b="36830"/>
                <wp:docPr id="1714317841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D4509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A802F8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7. Turtle Soup (Liquidity Raid)</w:t>
      </w:r>
    </w:p>
    <w:p w14:paraId="2986CC05" w14:textId="77777777" w:rsidR="00EF436C" w:rsidRDefault="00EF436C">
      <w:pPr>
        <w:pStyle w:val="NormalWeb"/>
      </w:pPr>
      <w:r>
        <w:rPr>
          <w:rStyle w:val="Kuat"/>
        </w:rPr>
        <w:t>Turtle Soup</w:t>
      </w:r>
      <w:r>
        <w:t xml:space="preserve"> adalah strategi yang memanfaatkan </w:t>
      </w:r>
      <w:r>
        <w:rPr>
          <w:rStyle w:val="Kuat"/>
        </w:rPr>
        <w:t>perburuan likuiditas</w:t>
      </w:r>
      <w:r>
        <w:t>.</w:t>
      </w:r>
    </w:p>
    <w:p w14:paraId="334DB32F" w14:textId="77777777" w:rsidR="00EF436C" w:rsidRDefault="00EF436C">
      <w:pPr>
        <w:pStyle w:val="NormalWeb"/>
      </w:pPr>
      <w:r>
        <w:t>Konsepnya sederhana:</w:t>
      </w:r>
    </w:p>
    <w:p w14:paraId="46DFE3F9" w14:textId="77777777" w:rsidR="00EF436C" w:rsidRDefault="00EF436C" w:rsidP="00083B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mengambil likuiditas di high atau low penting</w:t>
      </w:r>
    </w:p>
    <w:p w14:paraId="16398F64" w14:textId="77777777" w:rsidR="00EF436C" w:rsidRDefault="00EF436C" w:rsidP="00083B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gagal bertahan di luar level tersebut</w:t>
      </w:r>
    </w:p>
    <w:p w14:paraId="393EB131" w14:textId="77777777" w:rsidR="00EF436C" w:rsidRDefault="00EF436C" w:rsidP="00083B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trader masuk posisi </w:t>
      </w:r>
      <w:r>
        <w:rPr>
          <w:rStyle w:val="Kuat"/>
          <w:rFonts w:eastAsia="Times New Roman"/>
        </w:rPr>
        <w:t>berlawanan arah</w:t>
      </w:r>
    </w:p>
    <w:p w14:paraId="352071AE" w14:textId="77777777" w:rsidR="00EF436C" w:rsidRDefault="00EF436C">
      <w:pPr>
        <w:pStyle w:val="NormalWeb"/>
      </w:pPr>
      <w:r>
        <w:t>Contoh:</w:t>
      </w:r>
    </w:p>
    <w:p w14:paraId="38B5E1A0" w14:textId="77777777" w:rsidR="00EF436C" w:rsidRDefault="00EF436C">
      <w:pPr>
        <w:pStyle w:val="NormalWeb"/>
      </w:pPr>
      <w:r>
        <w:t xml:space="preserve">Harga menembus </w:t>
      </w:r>
      <w:r>
        <w:rPr>
          <w:rStyle w:val="Kuat"/>
        </w:rPr>
        <w:t>previous day high</w:t>
      </w:r>
      <w:r>
        <w:t>.</w:t>
      </w:r>
    </w:p>
    <w:p w14:paraId="349D808E" w14:textId="77777777" w:rsidR="00EF436C" w:rsidRDefault="00EF436C">
      <w:pPr>
        <w:pStyle w:val="NormalWeb"/>
      </w:pPr>
      <w:r>
        <w:t xml:space="preserve">Trader breakout mulai </w:t>
      </w:r>
      <w:r>
        <w:rPr>
          <w:rStyle w:val="Kuat"/>
        </w:rPr>
        <w:t>buy</w:t>
      </w:r>
      <w:r>
        <w:t>.</w:t>
      </w:r>
    </w:p>
    <w:p w14:paraId="1959A1BA" w14:textId="77777777" w:rsidR="00EF436C" w:rsidRDefault="00EF436C">
      <w:pPr>
        <w:pStyle w:val="NormalWeb"/>
      </w:pPr>
      <w:r>
        <w:t>Namun harga tidak melanjutkan naik dan malah turun kembali.</w:t>
      </w:r>
    </w:p>
    <w:p w14:paraId="1E9E23C1" w14:textId="77777777" w:rsidR="00EF436C" w:rsidRDefault="00EF436C">
      <w:pPr>
        <w:pStyle w:val="NormalWeb"/>
      </w:pPr>
      <w:r>
        <w:t>Dalam strategi Turtle Soup:</w:t>
      </w:r>
    </w:p>
    <w:p w14:paraId="33CE6C05" w14:textId="77777777" w:rsidR="00EF436C" w:rsidRDefault="00EF436C" w:rsidP="00083B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trader justru </w:t>
      </w:r>
      <w:r>
        <w:rPr>
          <w:rStyle w:val="Kuat"/>
          <w:rFonts w:eastAsia="Times New Roman"/>
        </w:rPr>
        <w:t>sell setelah sweep tersebut</w:t>
      </w:r>
      <w:r>
        <w:rPr>
          <w:rFonts w:eastAsia="Times New Roman"/>
        </w:rPr>
        <w:t>.</w:t>
      </w:r>
    </w:p>
    <w:p w14:paraId="1112CB8B" w14:textId="77777777" w:rsidR="00EF436C" w:rsidRDefault="00EF436C">
      <w:pPr>
        <w:pStyle w:val="NormalWeb"/>
      </w:pPr>
      <w:r>
        <w:t>Karena setelah likuiditas diambil, sering kali tidak ada alasan bagi harga untuk terus bergerak ke arah tersebut.</w:t>
      </w:r>
    </w:p>
    <w:p w14:paraId="1917512A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4B778" wp14:editId="2A3F3A8E">
                <wp:extent cx="6463665" cy="1270"/>
                <wp:effectExtent l="0" t="31750" r="0" b="36830"/>
                <wp:docPr id="31302209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2FFE2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917E8B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8. Kenapa Trader Sering Terjebak</w:t>
      </w:r>
    </w:p>
    <w:p w14:paraId="1EB05C83" w14:textId="77777777" w:rsidR="00EF436C" w:rsidRDefault="00EF436C">
      <w:pPr>
        <w:pStyle w:val="NormalWeb"/>
      </w:pPr>
      <w:r>
        <w:t>Banyak trader ritel terjebak karena mereka:</w:t>
      </w:r>
    </w:p>
    <w:p w14:paraId="6ED9C20A" w14:textId="77777777" w:rsidR="00EF436C" w:rsidRDefault="00EF436C" w:rsidP="00083B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menganggap breakout selalu valid</w:t>
      </w:r>
    </w:p>
    <w:p w14:paraId="32F5D92B" w14:textId="77777777" w:rsidR="00EF436C" w:rsidRDefault="00EF436C" w:rsidP="00083B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terlalu cepat</w:t>
      </w:r>
    </w:p>
    <w:p w14:paraId="1C9910E1" w14:textId="77777777" w:rsidR="00EF436C" w:rsidRDefault="00EF436C" w:rsidP="00083B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memperhatikan likuiditas</w:t>
      </w:r>
    </w:p>
    <w:p w14:paraId="37293B71" w14:textId="77777777" w:rsidR="00EF436C" w:rsidRDefault="00EF436C">
      <w:pPr>
        <w:pStyle w:val="NormalWeb"/>
      </w:pPr>
      <w:r>
        <w:t>Padahal sering kali level teknikal seperti:</w:t>
      </w:r>
    </w:p>
    <w:p w14:paraId="43DA1E44" w14:textId="77777777" w:rsidR="00EF436C" w:rsidRDefault="00EF436C" w:rsidP="00083B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</w:t>
      </w:r>
    </w:p>
    <w:p w14:paraId="21C7E3BB" w14:textId="77777777" w:rsidR="00EF436C" w:rsidRDefault="00EF436C" w:rsidP="00083B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</w:t>
      </w:r>
    </w:p>
    <w:p w14:paraId="0C784C49" w14:textId="77777777" w:rsidR="00EF436C" w:rsidRDefault="00EF436C" w:rsidP="00083B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top</w:t>
      </w:r>
    </w:p>
    <w:p w14:paraId="7E134DB4" w14:textId="77777777" w:rsidR="00EF436C" w:rsidRDefault="00EF436C" w:rsidP="00083B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bottom</w:t>
      </w:r>
    </w:p>
    <w:p w14:paraId="4598F3A4" w14:textId="77777777" w:rsidR="00EF436C" w:rsidRDefault="00EF436C">
      <w:pPr>
        <w:pStyle w:val="NormalWeb"/>
      </w:pPr>
      <w:r>
        <w:t xml:space="preserve">sebenarnya hanya menjadi </w:t>
      </w:r>
      <w:r>
        <w:rPr>
          <w:rStyle w:val="Kuat"/>
        </w:rPr>
        <w:t>tempat pengumpulan likuiditas</w:t>
      </w:r>
      <w:r>
        <w:t>.</w:t>
      </w:r>
    </w:p>
    <w:p w14:paraId="17C7C128" w14:textId="77777777" w:rsidR="00EF436C" w:rsidRDefault="00EF43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B629C2" wp14:editId="256CDEF4">
                <wp:extent cx="6463665" cy="1270"/>
                <wp:effectExtent l="0" t="31750" r="0" b="36830"/>
                <wp:docPr id="487436277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2AF23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49E88E" w14:textId="77777777" w:rsidR="00EF436C" w:rsidRDefault="00EF436C">
      <w:pPr>
        <w:pStyle w:val="Judul1"/>
        <w:rPr>
          <w:rFonts w:eastAsia="Times New Roman"/>
        </w:rPr>
      </w:pPr>
      <w:r>
        <w:rPr>
          <w:rFonts w:eastAsia="Times New Roman"/>
        </w:rPr>
        <w:t>Inti Pemahaman Bab 5</w:t>
      </w:r>
    </w:p>
    <w:p w14:paraId="5F6B854C" w14:textId="77777777" w:rsidR="00EF436C" w:rsidRDefault="00EF436C">
      <w:pPr>
        <w:pStyle w:val="NormalWeb"/>
      </w:pPr>
      <w:r>
        <w:t>Beberapa konsep penting yang harus dipahami:</w:t>
      </w:r>
    </w:p>
    <w:p w14:paraId="3AE59C29" w14:textId="77777777" w:rsidR="00EF436C" w:rsidRDefault="00EF436C">
      <w:pPr>
        <w:pStyle w:val="Judul3"/>
        <w:rPr>
          <w:rFonts w:eastAsia="Times New Roman"/>
        </w:rPr>
      </w:pPr>
      <w:r>
        <w:rPr>
          <w:rFonts w:eastAsia="Times New Roman"/>
        </w:rPr>
        <w:t>1. Liquidity Sweep</w:t>
      </w:r>
    </w:p>
    <w:p w14:paraId="15A4ABC9" w14:textId="77777777" w:rsidR="00EF436C" w:rsidRDefault="00EF436C">
      <w:pPr>
        <w:pStyle w:val="NormalWeb"/>
      </w:pPr>
      <w:r>
        <w:t>Harga menyapu high atau low untuk mengambil stop loss.</w:t>
      </w:r>
    </w:p>
    <w:p w14:paraId="695EFE28" w14:textId="77777777" w:rsidR="00EF436C" w:rsidRDefault="00EF436C">
      <w:pPr>
        <w:pStyle w:val="Judul3"/>
        <w:rPr>
          <w:rFonts w:eastAsia="Times New Roman"/>
        </w:rPr>
      </w:pPr>
      <w:r>
        <w:rPr>
          <w:rFonts w:eastAsia="Times New Roman"/>
        </w:rPr>
        <w:t>2. Stop Hunt</w:t>
      </w:r>
    </w:p>
    <w:p w14:paraId="7C4930F3" w14:textId="77777777" w:rsidR="00EF436C" w:rsidRDefault="00EF436C">
      <w:pPr>
        <w:pStyle w:val="NormalWeb"/>
      </w:pPr>
      <w:r>
        <w:t>Harga sengaja didorong ke area stop loss trader.</w:t>
      </w:r>
    </w:p>
    <w:p w14:paraId="1EE7D41D" w14:textId="77777777" w:rsidR="00EF436C" w:rsidRDefault="00EF436C">
      <w:pPr>
        <w:pStyle w:val="Judul3"/>
        <w:rPr>
          <w:rFonts w:eastAsia="Times New Roman"/>
        </w:rPr>
      </w:pPr>
      <w:r>
        <w:rPr>
          <w:rFonts w:eastAsia="Times New Roman"/>
        </w:rPr>
        <w:t>3. Inducement</w:t>
      </w:r>
    </w:p>
    <w:p w14:paraId="3EC11D59" w14:textId="77777777" w:rsidR="00EF436C" w:rsidRDefault="00EF436C">
      <w:pPr>
        <w:pStyle w:val="NormalWeb"/>
      </w:pPr>
      <w:r>
        <w:t>Gerakan kecil yang memancing trader masuk posisi salah.</w:t>
      </w:r>
    </w:p>
    <w:p w14:paraId="118FBDBF" w14:textId="77777777" w:rsidR="00EF436C" w:rsidRDefault="00EF436C">
      <w:pPr>
        <w:pStyle w:val="Judul3"/>
        <w:rPr>
          <w:rFonts w:eastAsia="Times New Roman"/>
        </w:rPr>
      </w:pPr>
      <w:r>
        <w:rPr>
          <w:rFonts w:eastAsia="Times New Roman"/>
        </w:rPr>
        <w:t>4. Liquidity Run</w:t>
      </w:r>
    </w:p>
    <w:p w14:paraId="526EF6C4" w14:textId="77777777" w:rsidR="00EF436C" w:rsidRDefault="00EF436C">
      <w:pPr>
        <w:pStyle w:val="NormalWeb"/>
      </w:pPr>
      <w:r>
        <w:t>Pergerakan kuat setelah likuiditas terkumpul.</w:t>
      </w:r>
    </w:p>
    <w:p w14:paraId="05FDA7C1" w14:textId="77777777" w:rsidR="00EF436C" w:rsidRDefault="00EF436C">
      <w:pPr>
        <w:pStyle w:val="NormalWeb"/>
      </w:pPr>
      <w:r>
        <w:t>Jika memahami konsep ini, trader bisa:</w:t>
      </w:r>
    </w:p>
    <w:p w14:paraId="6F1955D3" w14:textId="77777777" w:rsidR="00EF436C" w:rsidRDefault="00EF436C" w:rsidP="00083B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jebakan pasar</w:t>
      </w:r>
    </w:p>
    <w:p w14:paraId="39FE8121" w14:textId="77777777" w:rsidR="00EF436C" w:rsidRDefault="00EF436C" w:rsidP="00083B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memahami manipulasi harga</w:t>
      </w:r>
    </w:p>
    <w:p w14:paraId="73ACA407" w14:textId="77777777" w:rsidR="00EF436C" w:rsidRDefault="00EF436C" w:rsidP="00083B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mengikuti arah pergerakan institusi</w:t>
      </w:r>
    </w:p>
    <w:p w14:paraId="411DA6F7" w14:textId="77777777" w:rsidR="00EF436C" w:rsidRDefault="00EF436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20A8F" wp14:editId="354BFA93">
                <wp:extent cx="6463665" cy="1270"/>
                <wp:effectExtent l="0" t="31750" r="0" b="36830"/>
                <wp:docPr id="477423795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6C04E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CFBB11" w14:textId="0CB2BFF1" w:rsidR="00EF436C" w:rsidRDefault="00EF436C" w:rsidP="00585C9A">
      <w:pPr>
        <w:spacing w:before="100" w:beforeAutospacing="1" w:after="100" w:afterAutospacing="1" w:line="240" w:lineRule="auto"/>
        <w:rPr>
          <w:rFonts w:eastAsia="Times New Roman"/>
        </w:rPr>
      </w:pPr>
    </w:p>
    <w:p w14:paraId="562D60BD" w14:textId="5F144E77" w:rsidR="00E5720E" w:rsidRPr="007508B9" w:rsidRDefault="00C70483" w:rsidP="007508B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113D3" wp14:editId="5BE27AFD">
                <wp:extent cx="6463665" cy="1270"/>
                <wp:effectExtent l="0" t="31750" r="0" b="36830"/>
                <wp:docPr id="1191883177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61E85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E507B5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FC014" wp14:editId="40688865">
                <wp:extent cx="6463665" cy="1270"/>
                <wp:effectExtent l="0" t="31750" r="0" b="36830"/>
                <wp:docPr id="1885691843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2A476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656472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BAB 6</w:t>
      </w:r>
    </w:p>
    <w:p w14:paraId="72CB645E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Pembentukan Likuiditas (Liquidity Formation)</w:t>
      </w:r>
    </w:p>
    <w:p w14:paraId="7FD66D1F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56F53" wp14:editId="53CC7474">
                <wp:extent cx="6463665" cy="1270"/>
                <wp:effectExtent l="0" t="31750" r="0" b="36830"/>
                <wp:docPr id="4377127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D9344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252B95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1. Likuiditas Tidak Muncul Secara Acak</w:t>
      </w:r>
    </w:p>
    <w:p w14:paraId="0D05CD92" w14:textId="77777777" w:rsidR="00E5720E" w:rsidRDefault="00E5720E">
      <w:pPr>
        <w:pStyle w:val="NormalWeb"/>
      </w:pPr>
      <w:r>
        <w:t xml:space="preserve">Dalam market, likuiditas </w:t>
      </w:r>
      <w:r>
        <w:rPr>
          <w:rStyle w:val="Kuat"/>
        </w:rPr>
        <w:t>tidak muncul tiba-tiba</w:t>
      </w:r>
      <w:r>
        <w:t>.</w:t>
      </w:r>
    </w:p>
    <w:p w14:paraId="32AC16BB" w14:textId="77777777" w:rsidR="00E5720E" w:rsidRDefault="00E5720E">
      <w:pPr>
        <w:pStyle w:val="NormalWeb"/>
      </w:pPr>
      <w:r>
        <w:t xml:space="preserve">Likuiditas biasanya </w:t>
      </w:r>
      <w:r>
        <w:rPr>
          <w:rStyle w:val="Kuat"/>
        </w:rPr>
        <w:t>dibangun terlebih dahulu oleh pergerakan harga</w:t>
      </w:r>
      <w:r>
        <w:t>.</w:t>
      </w:r>
    </w:p>
    <w:p w14:paraId="0EF0E2B9" w14:textId="77777777" w:rsidR="00E5720E" w:rsidRDefault="00E5720E">
      <w:pPr>
        <w:pStyle w:val="NormalWeb"/>
      </w:pPr>
      <w:r>
        <w:t>Sebelum terjadi pergerakan besar, pasar biasanya melalui fase:</w:t>
      </w:r>
    </w:p>
    <w:p w14:paraId="4A367E11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Build Liquidity → Sweep Liquidity → Expansion</w:t>
      </w:r>
    </w:p>
    <w:p w14:paraId="278F281F" w14:textId="77777777" w:rsidR="00E5720E" w:rsidRDefault="00E5720E">
      <w:pPr>
        <w:pStyle w:val="NormalWeb"/>
      </w:pPr>
      <w:r>
        <w:t>Artinya:</w:t>
      </w:r>
    </w:p>
    <w:p w14:paraId="3A02EDDA" w14:textId="77777777" w:rsidR="00E5720E" w:rsidRDefault="00E5720E" w:rsidP="00083B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pasar membangun likuiditas</w:t>
      </w:r>
    </w:p>
    <w:p w14:paraId="1D6B8DB4" w14:textId="77777777" w:rsidR="00E5720E" w:rsidRDefault="00E5720E" w:rsidP="00083B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likuiditas diambil</w:t>
      </w:r>
    </w:p>
    <w:p w14:paraId="4227ED22" w14:textId="77777777" w:rsidR="00E5720E" w:rsidRDefault="00E5720E" w:rsidP="00083B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bergerak kuat</w:t>
      </w:r>
    </w:p>
    <w:p w14:paraId="10C11AC7" w14:textId="77777777" w:rsidR="00E5720E" w:rsidRDefault="00E5720E">
      <w:pPr>
        <w:pStyle w:val="NormalWeb"/>
      </w:pPr>
      <w:r>
        <w:t xml:space="preserve">Bab ini menjelaskan </w:t>
      </w:r>
      <w:r>
        <w:rPr>
          <w:rStyle w:val="Kuat"/>
        </w:rPr>
        <w:t>bagaimana likuiditas tersebut terbentuk.</w:t>
      </w:r>
    </w:p>
    <w:p w14:paraId="5B2D0D92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C73E9" wp14:editId="3E178F75">
                <wp:extent cx="6463665" cy="1270"/>
                <wp:effectExtent l="0" t="31750" r="0" b="36830"/>
                <wp:docPr id="1119261670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6752F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6E8C9A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2. Liquidity Build (Pembangunan Likuiditas)</w:t>
      </w:r>
    </w:p>
    <w:p w14:paraId="2E14E5BC" w14:textId="77777777" w:rsidR="00E5720E" w:rsidRDefault="00E5720E">
      <w:pPr>
        <w:pStyle w:val="NormalWeb"/>
      </w:pPr>
      <w:r>
        <w:rPr>
          <w:rStyle w:val="Kuat"/>
        </w:rPr>
        <w:t>Liquidity Build</w:t>
      </w:r>
      <w:r>
        <w:t xml:space="preserve"> adalah proses ketika pasar </w:t>
      </w:r>
      <w:r>
        <w:rPr>
          <w:rStyle w:val="Kuat"/>
        </w:rPr>
        <w:t>membangun kumpulan order di suatu area</w:t>
      </w:r>
      <w:r>
        <w:t>.</w:t>
      </w:r>
    </w:p>
    <w:p w14:paraId="72BE2573" w14:textId="77777777" w:rsidR="00E5720E" w:rsidRDefault="00E5720E">
      <w:pPr>
        <w:pStyle w:val="NormalWeb"/>
      </w:pPr>
      <w:r>
        <w:t xml:space="preserve">Biasanya terjadi ketika harga bergerak </w:t>
      </w:r>
      <w:r>
        <w:rPr>
          <w:rStyle w:val="Kuat"/>
        </w:rPr>
        <w:t>sideways atau konsolidasi</w:t>
      </w:r>
      <w:r>
        <w:t>.</w:t>
      </w:r>
    </w:p>
    <w:p w14:paraId="03AFA9E9" w14:textId="77777777" w:rsidR="00E5720E" w:rsidRDefault="00E5720E">
      <w:pPr>
        <w:pStyle w:val="NormalWeb"/>
      </w:pPr>
      <w:r>
        <w:t>Contoh:</w:t>
      </w:r>
    </w:p>
    <w:p w14:paraId="05161029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Resistance</w:t>
      </w:r>
    </w:p>
    <w:p w14:paraId="3A76B76E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7767DC30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 xml:space="preserve">   ↑ ↓ ↑ ↓</w:t>
      </w:r>
    </w:p>
    <w:p w14:paraId="6677067C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 xml:space="preserve">   ↑ ↓ ↑ ↓</w:t>
      </w:r>
    </w:p>
    <w:p w14:paraId="7F40B635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709B166C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Support</w:t>
      </w:r>
    </w:p>
    <w:p w14:paraId="08B82127" w14:textId="77777777" w:rsidR="00E5720E" w:rsidRDefault="00E5720E">
      <w:pPr>
        <w:pStyle w:val="NormalWeb"/>
      </w:pPr>
      <w:r>
        <w:t>Selama fase ini terjadi beberapa hal:</w:t>
      </w:r>
    </w:p>
    <w:p w14:paraId="1ADC88A5" w14:textId="77777777" w:rsidR="00E5720E" w:rsidRDefault="00E5720E" w:rsidP="00083B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buy di support</w:t>
      </w:r>
    </w:p>
    <w:p w14:paraId="1972F39E" w14:textId="77777777" w:rsidR="00E5720E" w:rsidRDefault="00E5720E" w:rsidP="00083B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sell di resistance</w:t>
      </w:r>
    </w:p>
    <w:p w14:paraId="69F8A76C" w14:textId="77777777" w:rsidR="00E5720E" w:rsidRDefault="00E5720E" w:rsidP="00083B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terkumpul di atas dan di bawah range</w:t>
      </w:r>
    </w:p>
    <w:p w14:paraId="033BCED4" w14:textId="77777777" w:rsidR="00E5720E" w:rsidRDefault="00E5720E">
      <w:pPr>
        <w:pStyle w:val="NormalWeb"/>
      </w:pPr>
      <w:r>
        <w:t>Akibatnya terbentuk dua area likuiditas:</w:t>
      </w:r>
    </w:p>
    <w:p w14:paraId="287A4068" w14:textId="77777777" w:rsidR="00E5720E" w:rsidRDefault="00E5720E" w:rsidP="00083B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Buy-Side Liquidity di atas range</w:t>
      </w:r>
    </w:p>
    <w:p w14:paraId="7505A1C2" w14:textId="77777777" w:rsidR="00E5720E" w:rsidRDefault="00E5720E" w:rsidP="00083B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Sell-Side Liquidity di bawah range</w:t>
      </w:r>
    </w:p>
    <w:p w14:paraId="741B875C" w14:textId="77777777" w:rsidR="00E5720E" w:rsidRDefault="00E5720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73EDE" wp14:editId="4A638970">
                <wp:extent cx="6463665" cy="1270"/>
                <wp:effectExtent l="0" t="31750" r="0" b="36830"/>
                <wp:docPr id="235571447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BCCB9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24C63D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3. Fase Akumulasi</w:t>
      </w:r>
    </w:p>
    <w:p w14:paraId="20D5E8B4" w14:textId="77777777" w:rsidR="00E5720E" w:rsidRDefault="00E5720E">
      <w:pPr>
        <w:pStyle w:val="NormalWeb"/>
      </w:pPr>
      <w:r>
        <w:t>Periode ketika market sedang membangun likuiditas disebut:</w:t>
      </w:r>
    </w:p>
    <w:p w14:paraId="494D135D" w14:textId="77777777" w:rsidR="00E5720E" w:rsidRDefault="00E5720E">
      <w:pPr>
        <w:pStyle w:val="NormalWeb"/>
      </w:pPr>
      <w:r>
        <w:rPr>
          <w:rStyle w:val="Kuat"/>
        </w:rPr>
        <w:t>Accumulation</w:t>
      </w:r>
    </w:p>
    <w:p w14:paraId="2CECA5B0" w14:textId="77777777" w:rsidR="00E5720E" w:rsidRDefault="00E5720E">
      <w:pPr>
        <w:pStyle w:val="NormalWeb"/>
      </w:pPr>
      <w:r>
        <w:t>Ciri-cirinya:</w:t>
      </w:r>
    </w:p>
    <w:p w14:paraId="0D9D0EAF" w14:textId="77777777" w:rsidR="00E5720E" w:rsidRDefault="00E5720E" w:rsidP="00083B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bergerak sempit</w:t>
      </w:r>
    </w:p>
    <w:p w14:paraId="5D48F676" w14:textId="77777777" w:rsidR="00E5720E" w:rsidRDefault="00E5720E" w:rsidP="00083B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volatilitas rendah</w:t>
      </w:r>
    </w:p>
    <w:p w14:paraId="5323F11F" w14:textId="77777777" w:rsidR="00E5720E" w:rsidRDefault="00E5720E" w:rsidP="00083B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candle kecil</w:t>
      </w:r>
    </w:p>
    <w:p w14:paraId="24E60D74" w14:textId="77777777" w:rsidR="00E5720E" w:rsidRDefault="00E5720E" w:rsidP="00083B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ada tren kuat</w:t>
      </w:r>
    </w:p>
    <w:p w14:paraId="289ED0CB" w14:textId="77777777" w:rsidR="00E5720E" w:rsidRDefault="00E5720E">
      <w:pPr>
        <w:pStyle w:val="NormalWeb"/>
      </w:pPr>
      <w:r>
        <w:t>Fase ini sering terjadi pada:</w:t>
      </w:r>
    </w:p>
    <w:p w14:paraId="6FBCB151" w14:textId="77777777" w:rsidR="00E5720E" w:rsidRDefault="00E5720E" w:rsidP="00083B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sesi Asia</w:t>
      </w:r>
    </w:p>
    <w:p w14:paraId="34EB6BC2" w14:textId="77777777" w:rsidR="00E5720E" w:rsidRDefault="00E5720E" w:rsidP="00083B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sebelum sesi London</w:t>
      </w:r>
    </w:p>
    <w:p w14:paraId="4691CA91" w14:textId="77777777" w:rsidR="00E5720E" w:rsidRDefault="00E5720E" w:rsidP="00083B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dekat harga pembukaan hari (midnight open)</w:t>
      </w:r>
    </w:p>
    <w:p w14:paraId="6214F564" w14:textId="77777777" w:rsidR="00E5720E" w:rsidRDefault="00E5720E">
      <w:pPr>
        <w:pStyle w:val="NormalWeb"/>
      </w:pPr>
      <w:r>
        <w:t xml:space="preserve">Pada fase ini institusi biasanya </w:t>
      </w:r>
      <w:r>
        <w:rPr>
          <w:rStyle w:val="Kuat"/>
        </w:rPr>
        <w:t>mengumpulkan posisi secara perlahan</w:t>
      </w:r>
      <w:r>
        <w:t>.</w:t>
      </w:r>
    </w:p>
    <w:p w14:paraId="5916D990" w14:textId="77777777" w:rsidR="00E5720E" w:rsidRDefault="00E5720E">
      <w:pPr>
        <w:pStyle w:val="NormalWeb"/>
      </w:pPr>
      <w:r>
        <w:t>Tujuannya:</w:t>
      </w:r>
    </w:p>
    <w:p w14:paraId="5CA55A27" w14:textId="77777777" w:rsidR="00E5720E" w:rsidRDefault="00E5720E">
      <w:pPr>
        <w:pStyle w:val="NormalWeb"/>
      </w:pPr>
      <w:r>
        <w:t>agar harga tidak bergerak terlalu jauh saat mereka membangun posisi besar.</w:t>
      </w:r>
    </w:p>
    <w:p w14:paraId="4E807923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C6FC4" wp14:editId="7778A97C">
                <wp:extent cx="6463665" cy="1270"/>
                <wp:effectExtent l="0" t="31750" r="0" b="36830"/>
                <wp:docPr id="1532663990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DB70D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B40DEE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4. Penumpukan Stop Loss</w:t>
      </w:r>
    </w:p>
    <w:p w14:paraId="6387319C" w14:textId="77777777" w:rsidR="00E5720E" w:rsidRDefault="00E5720E">
      <w:pPr>
        <w:pStyle w:val="NormalWeb"/>
      </w:pPr>
      <w:r>
        <w:t>Selama market konsolidasi, trader ritel biasanya melakukan hal berikut:</w:t>
      </w:r>
    </w:p>
    <w:p w14:paraId="548718D2" w14:textId="77777777" w:rsidR="00E5720E" w:rsidRDefault="00E5720E" w:rsidP="00083B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 di support</w:t>
      </w:r>
    </w:p>
    <w:p w14:paraId="5DD00063" w14:textId="77777777" w:rsidR="00E5720E" w:rsidRDefault="00E5720E" w:rsidP="00083B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 di resistance</w:t>
      </w:r>
    </w:p>
    <w:p w14:paraId="0FABB67A" w14:textId="77777777" w:rsidR="00E5720E" w:rsidRDefault="00E5720E">
      <w:pPr>
        <w:pStyle w:val="NormalWeb"/>
      </w:pPr>
      <w:r>
        <w:t>Stop loss mereka biasanya berada di:</w:t>
      </w:r>
    </w:p>
    <w:p w14:paraId="498417FF" w14:textId="77777777" w:rsidR="00E5720E" w:rsidRDefault="00E5720E" w:rsidP="00083B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 bawah support</w:t>
      </w:r>
    </w:p>
    <w:p w14:paraId="6B997BE2" w14:textId="77777777" w:rsidR="00E5720E" w:rsidRDefault="00E5720E" w:rsidP="00083B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 atas resistance</w:t>
      </w:r>
    </w:p>
    <w:p w14:paraId="7A327CAB" w14:textId="77777777" w:rsidR="00E5720E" w:rsidRDefault="00E5720E">
      <w:pPr>
        <w:pStyle w:val="NormalWeb"/>
      </w:pPr>
      <w:r>
        <w:t>Akibatnya terbentuk:</w:t>
      </w:r>
    </w:p>
    <w:p w14:paraId="7DE597CA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BSL di atas range</w:t>
      </w:r>
    </w:p>
    <w:p w14:paraId="6BFD2155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SSL di bawah range</w:t>
      </w:r>
    </w:p>
    <w:p w14:paraId="68F4AAF2" w14:textId="77777777" w:rsidR="00E5720E" w:rsidRDefault="00E5720E">
      <w:pPr>
        <w:pStyle w:val="NormalWeb"/>
      </w:pPr>
      <w:r>
        <w:t>Inilah yang disebut:</w:t>
      </w:r>
    </w:p>
    <w:p w14:paraId="0D4EE381" w14:textId="77777777" w:rsidR="00E5720E" w:rsidRDefault="00E5720E">
      <w:pPr>
        <w:pStyle w:val="NormalWeb"/>
      </w:pPr>
      <w:r>
        <w:rPr>
          <w:rStyle w:val="Kuat"/>
        </w:rPr>
        <w:t>Liquidity Build</w:t>
      </w:r>
    </w:p>
    <w:p w14:paraId="267A7A52" w14:textId="77777777" w:rsidR="00E5720E" w:rsidRDefault="00E5720E">
      <w:pPr>
        <w:pStyle w:val="NormalWeb"/>
      </w:pPr>
      <w:r>
        <w:t>Semakin lama range terjadi, biasanya semakin besar likuiditas yang terkumpul.</w:t>
      </w:r>
    </w:p>
    <w:p w14:paraId="43B366F1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B00D7" wp14:editId="202C2F9E">
                <wp:extent cx="6463665" cy="1270"/>
                <wp:effectExtent l="0" t="31750" r="0" b="36830"/>
                <wp:docPr id="984864014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F6371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810C82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5. Liquidity Engineering</w:t>
      </w:r>
    </w:p>
    <w:p w14:paraId="75C9B2B6" w14:textId="77777777" w:rsidR="00E5720E" w:rsidRDefault="00E5720E">
      <w:pPr>
        <w:pStyle w:val="NormalWeb"/>
      </w:pPr>
      <w:r>
        <w:t xml:space="preserve">Institusi sering </w:t>
      </w:r>
      <w:r>
        <w:rPr>
          <w:rStyle w:val="Kuat"/>
        </w:rPr>
        <w:t>menciptakan pola tertentu untuk membangun likuiditas</w:t>
      </w:r>
      <w:r>
        <w:t>.</w:t>
      </w:r>
    </w:p>
    <w:p w14:paraId="55D9E800" w14:textId="77777777" w:rsidR="00E5720E" w:rsidRDefault="00E5720E">
      <w:pPr>
        <w:pStyle w:val="NormalWeb"/>
      </w:pPr>
      <w:r>
        <w:t>Proses ini disebut:</w:t>
      </w:r>
    </w:p>
    <w:p w14:paraId="23A639D1" w14:textId="77777777" w:rsidR="00E5720E" w:rsidRDefault="00E5720E">
      <w:pPr>
        <w:pStyle w:val="NormalWeb"/>
      </w:pPr>
      <w:r>
        <w:rPr>
          <w:rStyle w:val="Kuat"/>
        </w:rPr>
        <w:t>Liquidity Engineering</w:t>
      </w:r>
    </w:p>
    <w:p w14:paraId="3B04DD65" w14:textId="77777777" w:rsidR="00E5720E" w:rsidRDefault="00E5720E">
      <w:pPr>
        <w:pStyle w:val="NormalWeb"/>
      </w:pPr>
      <w:r>
        <w:t xml:space="preserve">Tujuannya adalah </w:t>
      </w:r>
      <w:r>
        <w:rPr>
          <w:rStyle w:val="Kuat"/>
        </w:rPr>
        <w:t>memancing trader ritel masuk pasar</w:t>
      </w:r>
      <w:r>
        <w:t>.</w:t>
      </w:r>
    </w:p>
    <w:p w14:paraId="44AE36B2" w14:textId="77777777" w:rsidR="00E5720E" w:rsidRDefault="00E5720E">
      <w:pPr>
        <w:pStyle w:val="NormalWeb"/>
      </w:pPr>
      <w:r>
        <w:t>Contoh pola yang sering dibuat:</w:t>
      </w:r>
    </w:p>
    <w:p w14:paraId="6A751DAF" w14:textId="77777777" w:rsidR="00E5720E" w:rsidRDefault="00E5720E" w:rsidP="00083B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2A00A64E" w14:textId="77777777" w:rsidR="00E5720E" w:rsidRDefault="00E5720E" w:rsidP="00083B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75F8CF1B" w14:textId="77777777" w:rsidR="00E5720E" w:rsidRDefault="00E5720E" w:rsidP="00083B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Top</w:t>
      </w:r>
    </w:p>
    <w:p w14:paraId="652E37AA" w14:textId="77777777" w:rsidR="00E5720E" w:rsidRDefault="00E5720E" w:rsidP="00083B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Bottom</w:t>
      </w:r>
    </w:p>
    <w:p w14:paraId="391A7483" w14:textId="77777777" w:rsidR="00E5720E" w:rsidRDefault="00E5720E" w:rsidP="00083B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Trendline yang jelas</w:t>
      </w:r>
    </w:p>
    <w:p w14:paraId="46F493D1" w14:textId="77777777" w:rsidR="00E5720E" w:rsidRDefault="00E5720E">
      <w:pPr>
        <w:pStyle w:val="NormalWeb"/>
      </w:pPr>
      <w:r>
        <w:t>Trader ritel biasanya melihat pola ini sebagai:</w:t>
      </w:r>
    </w:p>
    <w:p w14:paraId="2FD784AE" w14:textId="77777777" w:rsidR="00E5720E" w:rsidRDefault="00E5720E" w:rsidP="00083B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kuat</w:t>
      </w:r>
    </w:p>
    <w:p w14:paraId="7A09D32F" w14:textId="77777777" w:rsidR="00E5720E" w:rsidRDefault="00E5720E" w:rsidP="00083B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 kuat</w:t>
      </w:r>
    </w:p>
    <w:p w14:paraId="65F7B951" w14:textId="77777777" w:rsidR="00E5720E" w:rsidRDefault="00E5720E">
      <w:pPr>
        <w:pStyle w:val="NormalWeb"/>
      </w:pPr>
      <w:r>
        <w:t xml:space="preserve">Namun bagi institusi, pola ini hanyalah </w:t>
      </w:r>
      <w:r>
        <w:rPr>
          <w:rStyle w:val="Kuat"/>
        </w:rPr>
        <w:t>tempat pengumpulan stop loss</w:t>
      </w:r>
      <w:r>
        <w:t>.</w:t>
      </w:r>
    </w:p>
    <w:p w14:paraId="6B8D5361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B8F72" wp14:editId="542AFA74">
                <wp:extent cx="6463665" cy="1270"/>
                <wp:effectExtent l="0" t="31750" r="0" b="36830"/>
                <wp:docPr id="621130028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207CE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C4B337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6. Inducement dalam Pembentukan Likuiditas</w:t>
      </w:r>
    </w:p>
    <w:p w14:paraId="401C0BF0" w14:textId="77777777" w:rsidR="00E5720E" w:rsidRDefault="00E5720E">
      <w:pPr>
        <w:pStyle w:val="NormalWeb"/>
      </w:pPr>
      <w:r>
        <w:t>Saat likuiditas sedang dibangun, sering muncul gerakan kecil yang disebut:</w:t>
      </w:r>
    </w:p>
    <w:p w14:paraId="0F02D08E" w14:textId="77777777" w:rsidR="00E5720E" w:rsidRDefault="00E5720E">
      <w:pPr>
        <w:pStyle w:val="NormalWeb"/>
      </w:pPr>
      <w:r>
        <w:rPr>
          <w:rStyle w:val="Kuat"/>
        </w:rPr>
        <w:t>Inducement</w:t>
      </w:r>
    </w:p>
    <w:p w14:paraId="7A078D4E" w14:textId="77777777" w:rsidR="00E5720E" w:rsidRDefault="00E5720E">
      <w:pPr>
        <w:pStyle w:val="NormalWeb"/>
      </w:pPr>
      <w:r>
        <w:t>Inducement adalah pergerakan harga yang bertujuan untuk:</w:t>
      </w:r>
    </w:p>
    <w:p w14:paraId="0EC4F29C" w14:textId="77777777" w:rsidR="00E5720E" w:rsidRDefault="00E5720E" w:rsidP="00083B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memancing trader masuk posisi</w:t>
      </w:r>
    </w:p>
    <w:p w14:paraId="349BF528" w14:textId="77777777" w:rsidR="00E5720E" w:rsidRDefault="00E5720E" w:rsidP="00083B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menambah likuiditas di pasar</w:t>
      </w:r>
    </w:p>
    <w:p w14:paraId="5E18D8FE" w14:textId="77777777" w:rsidR="00E5720E" w:rsidRDefault="00E5720E">
      <w:pPr>
        <w:pStyle w:val="NormalWeb"/>
      </w:pPr>
      <w:r>
        <w:t>Contohnya:</w:t>
      </w:r>
    </w:p>
    <w:p w14:paraId="7A4983D4" w14:textId="77777777" w:rsidR="00E5720E" w:rsidRDefault="00E5720E">
      <w:pPr>
        <w:pStyle w:val="NormalWeb"/>
      </w:pPr>
      <w:r>
        <w:t>Harga terlihat seperti mulai trending.</w:t>
      </w:r>
    </w:p>
    <w:p w14:paraId="71534A02" w14:textId="77777777" w:rsidR="00E5720E" w:rsidRDefault="00E5720E">
      <w:pPr>
        <w:pStyle w:val="NormalWeb"/>
      </w:pPr>
      <w:r>
        <w:t>Trader mulai masuk posisi.</w:t>
      </w:r>
    </w:p>
    <w:p w14:paraId="234B2172" w14:textId="77777777" w:rsidR="00E5720E" w:rsidRDefault="00E5720E">
      <w:pPr>
        <w:pStyle w:val="NormalWeb"/>
      </w:pPr>
      <w:r>
        <w:t xml:space="preserve">Namun sebenarnya itu hanya </w:t>
      </w:r>
      <w:r>
        <w:rPr>
          <w:rStyle w:val="Kuat"/>
        </w:rPr>
        <w:t>umpan sebelum likuiditas diambil</w:t>
      </w:r>
      <w:r>
        <w:t>.</w:t>
      </w:r>
    </w:p>
    <w:p w14:paraId="144EC97D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71F84" wp14:editId="4AE0C998">
                <wp:extent cx="6463665" cy="1270"/>
                <wp:effectExtent l="0" t="31750" r="0" b="36830"/>
                <wp:docPr id="358349357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59573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94874B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7. Siklus AMD (Power of Three)</w:t>
      </w:r>
    </w:p>
    <w:p w14:paraId="36171BA4" w14:textId="77777777" w:rsidR="00E5720E" w:rsidRDefault="00E5720E">
      <w:pPr>
        <w:pStyle w:val="NormalWeb"/>
      </w:pPr>
      <w:r>
        <w:t>Proses pembentukan likuiditas sering mengikuti model yang disebut:</w:t>
      </w:r>
    </w:p>
    <w:p w14:paraId="2F8C42CA" w14:textId="77777777" w:rsidR="00E5720E" w:rsidRDefault="00E5720E">
      <w:pPr>
        <w:pStyle w:val="NormalWeb"/>
      </w:pPr>
      <w:r>
        <w:rPr>
          <w:rStyle w:val="Kuat"/>
        </w:rPr>
        <w:t>Power of Three (AMD)</w:t>
      </w:r>
    </w:p>
    <w:p w14:paraId="32EAFB8D" w14:textId="77777777" w:rsidR="00E5720E" w:rsidRDefault="00E5720E">
      <w:pPr>
        <w:pStyle w:val="NormalWeb"/>
      </w:pPr>
      <w:r>
        <w:t>AMD terdiri dari tiga fase.</w:t>
      </w:r>
    </w:p>
    <w:p w14:paraId="7BC12497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2A05D" wp14:editId="75EEE8F2">
                <wp:extent cx="6463665" cy="1270"/>
                <wp:effectExtent l="0" t="31750" r="0" b="36830"/>
                <wp:docPr id="11380153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F1D58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A5A2ED" w14:textId="77777777" w:rsidR="00E5720E" w:rsidRDefault="00E5720E">
      <w:pPr>
        <w:pStyle w:val="Judul2"/>
        <w:rPr>
          <w:rFonts w:eastAsia="Times New Roman"/>
        </w:rPr>
      </w:pPr>
      <w:r>
        <w:rPr>
          <w:rFonts w:eastAsia="Times New Roman"/>
        </w:rPr>
        <w:t>1. Accumulation</w:t>
      </w:r>
    </w:p>
    <w:p w14:paraId="5C68317E" w14:textId="77777777" w:rsidR="00E5720E" w:rsidRDefault="00E5720E">
      <w:pPr>
        <w:pStyle w:val="NormalWeb"/>
      </w:pPr>
      <w:r>
        <w:t>Harga bergerak sideways.</w:t>
      </w:r>
    </w:p>
    <w:p w14:paraId="243F8EFC" w14:textId="77777777" w:rsidR="00E5720E" w:rsidRDefault="00E5720E">
      <w:pPr>
        <w:pStyle w:val="NormalWeb"/>
      </w:pPr>
      <w:r>
        <w:t>Likuiditas mulai terbentuk di:</w:t>
      </w:r>
    </w:p>
    <w:p w14:paraId="355D15B7" w14:textId="77777777" w:rsidR="00E5720E" w:rsidRDefault="00E5720E" w:rsidP="00083B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atas range</w:t>
      </w:r>
    </w:p>
    <w:p w14:paraId="4F16E1D9" w14:textId="77777777" w:rsidR="00E5720E" w:rsidRDefault="00E5720E" w:rsidP="00083B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bawah range</w:t>
      </w:r>
    </w:p>
    <w:p w14:paraId="3BE32FE7" w14:textId="77777777" w:rsidR="00E5720E" w:rsidRDefault="00E5720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6B91F5" wp14:editId="5ECB628E">
                <wp:extent cx="6463665" cy="1270"/>
                <wp:effectExtent l="0" t="31750" r="0" b="36830"/>
                <wp:docPr id="282548329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583A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B1843E" w14:textId="77777777" w:rsidR="00E5720E" w:rsidRDefault="00E5720E">
      <w:pPr>
        <w:pStyle w:val="Judul2"/>
        <w:rPr>
          <w:rFonts w:eastAsia="Times New Roman"/>
        </w:rPr>
      </w:pPr>
      <w:r>
        <w:rPr>
          <w:rFonts w:eastAsia="Times New Roman"/>
        </w:rPr>
        <w:t>2. Manipulation</w:t>
      </w:r>
    </w:p>
    <w:p w14:paraId="562AF166" w14:textId="77777777" w:rsidR="00E5720E" w:rsidRDefault="00E5720E">
      <w:pPr>
        <w:pStyle w:val="NormalWeb"/>
      </w:pPr>
      <w:r>
        <w:t>Harga bergerak berlawanan dengan arah sebenarnya.</w:t>
      </w:r>
    </w:p>
    <w:p w14:paraId="487BBCB5" w14:textId="77777777" w:rsidR="00E5720E" w:rsidRDefault="00E5720E">
      <w:pPr>
        <w:pStyle w:val="NormalWeb"/>
      </w:pPr>
      <w:r>
        <w:t>Tujuannya:</w:t>
      </w:r>
    </w:p>
    <w:p w14:paraId="4E033FBF" w14:textId="77777777" w:rsidR="00E5720E" w:rsidRDefault="00E5720E" w:rsidP="00083B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stop loss</w:t>
      </w:r>
    </w:p>
    <w:p w14:paraId="6DB173FA" w14:textId="77777777" w:rsidR="00E5720E" w:rsidRDefault="00E5720E" w:rsidP="00083B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mengumpulkan likuiditas</w:t>
      </w:r>
    </w:p>
    <w:p w14:paraId="4BBB25BF" w14:textId="77777777" w:rsidR="00E5720E" w:rsidRDefault="00E5720E">
      <w:pPr>
        <w:pStyle w:val="NormalWeb"/>
      </w:pPr>
      <w:r>
        <w:t>Contoh:</w:t>
      </w:r>
    </w:p>
    <w:p w14:paraId="65A3E7D3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Range → Sweep atas → Turun</w:t>
      </w:r>
    </w:p>
    <w:p w14:paraId="5C0188E1" w14:textId="77777777" w:rsidR="00E5720E" w:rsidRDefault="00E5720E">
      <w:pPr>
        <w:pStyle w:val="NormalWeb"/>
      </w:pPr>
      <w:r>
        <w:t>atau</w:t>
      </w:r>
    </w:p>
    <w:p w14:paraId="41ED09E9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Range → Sweep bawah → Naik</w:t>
      </w:r>
    </w:p>
    <w:p w14:paraId="3DA2183F" w14:textId="77777777" w:rsidR="00E5720E" w:rsidRDefault="00E5720E">
      <w:pPr>
        <w:pStyle w:val="NormalWeb"/>
      </w:pPr>
      <w:r>
        <w:t>Gerakan manipulasi ini sering disebut:</w:t>
      </w:r>
    </w:p>
    <w:p w14:paraId="0E88F23F" w14:textId="77777777" w:rsidR="00E5720E" w:rsidRDefault="00E5720E">
      <w:pPr>
        <w:pStyle w:val="NormalWeb"/>
      </w:pPr>
      <w:r>
        <w:rPr>
          <w:rStyle w:val="Kuat"/>
        </w:rPr>
        <w:t>Judas Swing</w:t>
      </w:r>
    </w:p>
    <w:p w14:paraId="36C207B2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0D9C6" wp14:editId="3EFF41E5">
                <wp:extent cx="6463665" cy="1270"/>
                <wp:effectExtent l="0" t="31750" r="0" b="36830"/>
                <wp:docPr id="1361272083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930A3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AE02F7" w14:textId="77777777" w:rsidR="00E5720E" w:rsidRDefault="00E5720E">
      <w:pPr>
        <w:pStyle w:val="Judul2"/>
        <w:rPr>
          <w:rFonts w:eastAsia="Times New Roman"/>
        </w:rPr>
      </w:pPr>
      <w:r>
        <w:rPr>
          <w:rFonts w:eastAsia="Times New Roman"/>
        </w:rPr>
        <w:t>3. Distribution</w:t>
      </w:r>
    </w:p>
    <w:p w14:paraId="4AB4ACA0" w14:textId="77777777" w:rsidR="00E5720E" w:rsidRDefault="00E5720E">
      <w:pPr>
        <w:pStyle w:val="NormalWeb"/>
      </w:pPr>
      <w:r>
        <w:t>Setelah likuiditas diambil, harga bergerak kuat menuju target berikutnya.</w:t>
      </w:r>
    </w:p>
    <w:p w14:paraId="104F4960" w14:textId="77777777" w:rsidR="00E5720E" w:rsidRDefault="00E5720E">
      <w:pPr>
        <w:pStyle w:val="NormalWeb"/>
      </w:pPr>
      <w:r>
        <w:t>Ciri-cirinya:</w:t>
      </w:r>
    </w:p>
    <w:p w14:paraId="4CBE93C8" w14:textId="77777777" w:rsidR="00E5720E" w:rsidRDefault="00E5720E" w:rsidP="00083B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</w:t>
      </w:r>
    </w:p>
    <w:p w14:paraId="46384A6E" w14:textId="77777777" w:rsidR="00E5720E" w:rsidRDefault="00E5720E" w:rsidP="00083B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kuat</w:t>
      </w:r>
    </w:p>
    <w:p w14:paraId="788C3194" w14:textId="77777777" w:rsidR="00E5720E" w:rsidRDefault="00E5720E" w:rsidP="00083B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3556EFE1" w14:textId="77777777" w:rsidR="00E5720E" w:rsidRDefault="00E5720E" w:rsidP="00083B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meninggalkan FVG</w:t>
      </w:r>
    </w:p>
    <w:p w14:paraId="633D60FB" w14:textId="77777777" w:rsidR="00E5720E" w:rsidRDefault="00E5720E">
      <w:pPr>
        <w:pStyle w:val="NormalWeb"/>
      </w:pPr>
      <w:r>
        <w:t xml:space="preserve">Ini adalah fase </w:t>
      </w:r>
      <w:r>
        <w:rPr>
          <w:rStyle w:val="Kuat"/>
        </w:rPr>
        <w:t>pergerakan utama pasar.</w:t>
      </w:r>
    </w:p>
    <w:p w14:paraId="44BE59A5" w14:textId="77777777" w:rsidR="00E5720E" w:rsidRDefault="00E572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8FB42C" wp14:editId="60FFEED9">
                <wp:extent cx="6463665" cy="1270"/>
                <wp:effectExtent l="0" t="31750" r="0" b="36830"/>
                <wp:docPr id="220239349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9F6A4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81EE53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8. Kenapa Liquidity Formation Penting</w:t>
      </w:r>
    </w:p>
    <w:p w14:paraId="74A0C8C1" w14:textId="77777777" w:rsidR="00E5720E" w:rsidRDefault="00E5720E">
      <w:pPr>
        <w:pStyle w:val="NormalWeb"/>
      </w:pPr>
      <w:r>
        <w:t>Trader yang memahami pembentukan likuiditas akan mengerti bahwa:</w:t>
      </w:r>
    </w:p>
    <w:p w14:paraId="574295D0" w14:textId="77777777" w:rsidR="00E5720E" w:rsidRDefault="00E5720E">
      <w:pPr>
        <w:pStyle w:val="NormalWeb"/>
      </w:pPr>
      <w:r>
        <w:t xml:space="preserve">range sering kali </w:t>
      </w:r>
      <w:r>
        <w:rPr>
          <w:rStyle w:val="Kuat"/>
        </w:rPr>
        <w:t>bukan pasar yang tidak jelas</w:t>
      </w:r>
      <w:r>
        <w:t xml:space="preserve">, tetapi justru </w:t>
      </w:r>
      <w:r>
        <w:rPr>
          <w:rStyle w:val="Kuat"/>
        </w:rPr>
        <w:t>fase persiapan pergerakan besar</w:t>
      </w:r>
      <w:r>
        <w:t>.</w:t>
      </w:r>
    </w:p>
    <w:p w14:paraId="307A3696" w14:textId="77777777" w:rsidR="00E5720E" w:rsidRDefault="00E5720E">
      <w:pPr>
        <w:pStyle w:val="NormalWeb"/>
      </w:pPr>
      <w:r>
        <w:t>Dengan memahami fase ini, trader dapat:</w:t>
      </w:r>
    </w:p>
    <w:p w14:paraId="5B8CF327" w14:textId="77777777" w:rsidR="00E5720E" w:rsidRDefault="00E5720E" w:rsidP="00083B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mengantisipasi breakout sebenarnya</w:t>
      </w:r>
    </w:p>
    <w:p w14:paraId="49591721" w14:textId="77777777" w:rsidR="00E5720E" w:rsidRDefault="00E5720E" w:rsidP="00083B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false breakout</w:t>
      </w:r>
    </w:p>
    <w:p w14:paraId="79D91F68" w14:textId="77777777" w:rsidR="00E5720E" w:rsidRDefault="00E5720E" w:rsidP="00083B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memahami kapan market siap bergerak</w:t>
      </w:r>
    </w:p>
    <w:p w14:paraId="1996D17E" w14:textId="77777777" w:rsidR="00E5720E" w:rsidRDefault="00E5720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7AE621" wp14:editId="66DB5E05">
                <wp:extent cx="6463665" cy="1270"/>
                <wp:effectExtent l="0" t="31750" r="0" b="36830"/>
                <wp:docPr id="374785738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B2E38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EF9A3A" w14:textId="77777777" w:rsidR="00E5720E" w:rsidRDefault="00E5720E">
      <w:pPr>
        <w:pStyle w:val="Judul1"/>
        <w:rPr>
          <w:rFonts w:eastAsia="Times New Roman"/>
        </w:rPr>
      </w:pPr>
      <w:r>
        <w:rPr>
          <w:rFonts w:eastAsia="Times New Roman"/>
        </w:rPr>
        <w:t>Inti Pemahaman Bab 6</w:t>
      </w:r>
    </w:p>
    <w:p w14:paraId="07FC798B" w14:textId="77777777" w:rsidR="00E5720E" w:rsidRDefault="00E5720E">
      <w:pPr>
        <w:pStyle w:val="NormalWeb"/>
      </w:pPr>
      <w:r>
        <w:t>Beberapa hal penting yang harus dipahami:</w:t>
      </w:r>
    </w:p>
    <w:p w14:paraId="7BCF6E22" w14:textId="77777777" w:rsidR="00E5720E" w:rsidRDefault="00E5720E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Likuiditas biasanya </w:t>
      </w:r>
      <w:r>
        <w:rPr>
          <w:rStyle w:val="Kuat"/>
        </w:rPr>
        <w:t>dibangun terlebih dahulu sebelum pergerakan besar</w:t>
      </w:r>
    </w:p>
    <w:p w14:paraId="5FC107BC" w14:textId="77777777" w:rsidR="00E5720E" w:rsidRDefault="00E5720E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Range sering menjadi tempat </w:t>
      </w:r>
      <w:r>
        <w:rPr>
          <w:rStyle w:val="Kuat"/>
        </w:rPr>
        <w:t>penumpukan stop loss</w:t>
      </w:r>
    </w:p>
    <w:p w14:paraId="0B529B08" w14:textId="77777777" w:rsidR="00E5720E" w:rsidRDefault="00E5720E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Institusi sering menciptakan pola untuk </w:t>
      </w:r>
      <w:r>
        <w:rPr>
          <w:rStyle w:val="Kuat"/>
        </w:rPr>
        <w:t>memancing trader ritel</w:t>
      </w:r>
    </w:p>
    <w:p w14:paraId="7B122C50" w14:textId="77777777" w:rsidR="00E5720E" w:rsidRDefault="00E5720E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Pembentukan likuiditas sering mengikuti model:</w:t>
      </w:r>
    </w:p>
    <w:p w14:paraId="033AF1ED" w14:textId="77777777" w:rsidR="00E5720E" w:rsidRDefault="00E5720E">
      <w:pPr>
        <w:pStyle w:val="HTMLSudahDiformat"/>
        <w:rPr>
          <w:rStyle w:val="KodeHTML"/>
        </w:rPr>
      </w:pPr>
      <w:r>
        <w:rPr>
          <w:rStyle w:val="KodeHTML"/>
        </w:rPr>
        <w:t>Accumulation → Manipulation → Distribution</w:t>
      </w:r>
    </w:p>
    <w:p w14:paraId="075FC421" w14:textId="77777777" w:rsidR="00E5720E" w:rsidRDefault="00E5720E">
      <w:pPr>
        <w:pStyle w:val="NormalWeb"/>
      </w:pPr>
      <w:r>
        <w:t xml:space="preserve">Jika trader memahami proses ini, mereka bisa melihat market bukan hanya sebagai pergerakan harga, tetapi sebagai </w:t>
      </w:r>
      <w:r>
        <w:rPr>
          <w:rStyle w:val="Kuat"/>
        </w:rPr>
        <w:t>proses pengumpulan dan distribusi likuiditas oleh institusi.</w:t>
      </w:r>
    </w:p>
    <w:p w14:paraId="7C06F63C" w14:textId="2AFA515F" w:rsidR="009517C5" w:rsidRPr="00D7617A" w:rsidRDefault="00E5720E" w:rsidP="00D761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B2E473" wp14:editId="51F2C234">
                <wp:extent cx="6463665" cy="1270"/>
                <wp:effectExtent l="0" t="31750" r="0" b="36830"/>
                <wp:docPr id="1097702148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42F1C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214CDD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B3DD3" wp14:editId="433FC29C">
                <wp:extent cx="6463665" cy="1270"/>
                <wp:effectExtent l="0" t="31750" r="0" b="36830"/>
                <wp:docPr id="702130180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22DD2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8E97DF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BAB 7</w:t>
      </w:r>
    </w:p>
    <w:p w14:paraId="73651AD4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Struktur Likuiditas (Liquidity Structure)</w:t>
      </w:r>
    </w:p>
    <w:p w14:paraId="08C32889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19B75D" wp14:editId="759C1258">
                <wp:extent cx="6463665" cy="1270"/>
                <wp:effectExtent l="0" t="31750" r="0" b="36830"/>
                <wp:docPr id="23178965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0310D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F6CA70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1. Apa Itu Struktur Likuiditas</w:t>
      </w:r>
    </w:p>
    <w:p w14:paraId="33C10D25" w14:textId="77777777" w:rsidR="009517C5" w:rsidRDefault="009517C5">
      <w:pPr>
        <w:pStyle w:val="NormalWeb"/>
      </w:pPr>
      <w:r>
        <w:t>Dalam konsep ICT, likuiditas bukan hanya soal volume transaksi.</w:t>
      </w:r>
    </w:p>
    <w:p w14:paraId="102211D8" w14:textId="77777777" w:rsidR="009517C5" w:rsidRDefault="009517C5">
      <w:pPr>
        <w:pStyle w:val="NormalWeb"/>
      </w:pPr>
      <w:r>
        <w:t xml:space="preserve">Likuiditas adalah </w:t>
      </w:r>
      <w:r>
        <w:rPr>
          <w:rStyle w:val="Kuat"/>
        </w:rPr>
        <w:t>kumpulan order yang menunggu untuk dieksekusi di level tertentu</w:t>
      </w:r>
      <w:r>
        <w:t>.</w:t>
      </w:r>
    </w:p>
    <w:p w14:paraId="0613574D" w14:textId="77777777" w:rsidR="009517C5" w:rsidRDefault="009517C5">
      <w:pPr>
        <w:pStyle w:val="NormalWeb"/>
      </w:pPr>
      <w:r>
        <w:t>Dengan memahami struktur likuiditas, trader bisa mengetahui:</w:t>
      </w:r>
    </w:p>
    <w:p w14:paraId="2F08D18E" w14:textId="77777777" w:rsidR="009517C5" w:rsidRDefault="009517C5" w:rsidP="00083B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stop loss banyak berada</w:t>
      </w:r>
    </w:p>
    <w:p w14:paraId="005C115A" w14:textId="77777777" w:rsidR="009517C5" w:rsidRDefault="009517C5" w:rsidP="00083B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 mana harga kemungkinan bergerak</w:t>
      </w:r>
    </w:p>
    <w:p w14:paraId="67125839" w14:textId="77777777" w:rsidR="009517C5" w:rsidRDefault="009517C5" w:rsidP="00083B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 target pergerakan harga berikutnya</w:t>
      </w:r>
    </w:p>
    <w:p w14:paraId="45CF7B31" w14:textId="77777777" w:rsidR="009517C5" w:rsidRDefault="009517C5">
      <w:pPr>
        <w:pStyle w:val="NormalWeb"/>
      </w:pPr>
      <w:r>
        <w:t>Struktur likuiditas biasanya dibagi menjadi dua jenis utama:</w:t>
      </w:r>
    </w:p>
    <w:p w14:paraId="43B5F206" w14:textId="77777777" w:rsidR="009517C5" w:rsidRDefault="009517C5" w:rsidP="00083B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External Range Liquidity (ERL)</w:t>
      </w:r>
    </w:p>
    <w:p w14:paraId="3612A73F" w14:textId="77777777" w:rsidR="009517C5" w:rsidRDefault="009517C5" w:rsidP="00083B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Internal Range Liquidity (IRL)</w:t>
      </w:r>
    </w:p>
    <w:p w14:paraId="04A6F847" w14:textId="77777777" w:rsidR="009517C5" w:rsidRDefault="009517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8B693" wp14:editId="55010F93">
                <wp:extent cx="6463665" cy="1270"/>
                <wp:effectExtent l="0" t="31750" r="0" b="36830"/>
                <wp:docPr id="1006940905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1C942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8F6DD9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2. External Range Liquidity (ERL)</w:t>
      </w:r>
    </w:p>
    <w:p w14:paraId="5D75DE32" w14:textId="77777777" w:rsidR="009517C5" w:rsidRDefault="009517C5">
      <w:pPr>
        <w:pStyle w:val="NormalWeb"/>
      </w:pPr>
      <w:r>
        <w:rPr>
          <w:rStyle w:val="Kuat"/>
        </w:rPr>
        <w:t>External Range Liquidity</w:t>
      </w:r>
      <w:r>
        <w:t xml:space="preserve"> adalah likuiditas yang berada </w:t>
      </w:r>
      <w:r>
        <w:rPr>
          <w:rStyle w:val="Kuat"/>
        </w:rPr>
        <w:t>di luar range harga saat ini</w:t>
      </w:r>
      <w:r>
        <w:t>.</w:t>
      </w:r>
    </w:p>
    <w:p w14:paraId="0DD9FF21" w14:textId="77777777" w:rsidR="009517C5" w:rsidRDefault="009517C5">
      <w:pPr>
        <w:pStyle w:val="NormalWeb"/>
      </w:pPr>
      <w:r>
        <w:t>Biasanya berada di:</w:t>
      </w:r>
    </w:p>
    <w:p w14:paraId="7F1D5C17" w14:textId="77777777" w:rsidR="009517C5" w:rsidRDefault="009517C5" w:rsidP="00083B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lama</w:t>
      </w:r>
    </w:p>
    <w:p w14:paraId="2462ED05" w14:textId="77777777" w:rsidR="009517C5" w:rsidRDefault="009517C5" w:rsidP="00083B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 lama</w:t>
      </w:r>
    </w:p>
    <w:p w14:paraId="022BACAA" w14:textId="77777777" w:rsidR="009517C5" w:rsidRDefault="009517C5" w:rsidP="00083B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atau low penting</w:t>
      </w:r>
    </w:p>
    <w:p w14:paraId="608BB30C" w14:textId="77777777" w:rsidR="009517C5" w:rsidRDefault="009517C5">
      <w:pPr>
        <w:pStyle w:val="NormalWeb"/>
      </w:pPr>
      <w:r>
        <w:t xml:space="preserve">Area ini sering menjadi </w:t>
      </w:r>
      <w:r>
        <w:rPr>
          <w:rStyle w:val="Kuat"/>
        </w:rPr>
        <w:t>target utama harga</w:t>
      </w:r>
      <w:r>
        <w:t xml:space="preserve"> karena di sana terdapat banyak stop loss trader.</w:t>
      </w:r>
    </w:p>
    <w:p w14:paraId="6A60C387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BF6314" wp14:editId="5D48C696">
                <wp:extent cx="6463665" cy="1270"/>
                <wp:effectExtent l="0" t="31750" r="0" b="36830"/>
                <wp:docPr id="214626283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0C893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39FFAA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Buy-Side Liquidity (BSL)</w:t>
      </w:r>
    </w:p>
    <w:p w14:paraId="5511ECA1" w14:textId="77777777" w:rsidR="009517C5" w:rsidRDefault="009517C5">
      <w:pPr>
        <w:pStyle w:val="NormalWeb"/>
      </w:pPr>
      <w:r>
        <w:t xml:space="preserve">Buy-Side Liquidity adalah likuiditas yang berada </w:t>
      </w:r>
      <w:r>
        <w:rPr>
          <w:rStyle w:val="Kuat"/>
        </w:rPr>
        <w:t>di atas harga saat ini</w:t>
      </w:r>
      <w:r>
        <w:t>.</w:t>
      </w:r>
    </w:p>
    <w:p w14:paraId="2BAFCE75" w14:textId="77777777" w:rsidR="009517C5" w:rsidRDefault="009517C5">
      <w:pPr>
        <w:pStyle w:val="NormalWeb"/>
      </w:pPr>
      <w:r>
        <w:t>Biasanya berada di:</w:t>
      </w:r>
    </w:p>
    <w:p w14:paraId="12901C8C" w14:textId="77777777" w:rsidR="009517C5" w:rsidRDefault="009517C5" w:rsidP="00083B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3DA3E99F" w14:textId="77777777" w:rsidR="009517C5" w:rsidRDefault="009517C5" w:rsidP="00083B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54464C88" w14:textId="77777777" w:rsidR="009517C5" w:rsidRDefault="009517C5" w:rsidP="00083B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27F2DA18" w14:textId="77777777" w:rsidR="009517C5" w:rsidRDefault="009517C5" w:rsidP="00083B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2AA598A5" w14:textId="77777777" w:rsidR="009517C5" w:rsidRDefault="009517C5">
      <w:pPr>
        <w:pStyle w:val="NormalWeb"/>
      </w:pPr>
      <w:r>
        <w:t>Contoh:</w:t>
      </w:r>
    </w:p>
    <w:p w14:paraId="2DDDC82F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  BSL</w:t>
      </w:r>
    </w:p>
    <w:p w14:paraId="30558F89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   ↑</w:t>
      </w:r>
    </w:p>
    <w:p w14:paraId="5D705A27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Old High ─────</w:t>
      </w:r>
    </w:p>
    <w:p w14:paraId="3A3F6CC6" w14:textId="77777777" w:rsidR="009517C5" w:rsidRDefault="009517C5">
      <w:pPr>
        <w:pStyle w:val="NormalWeb"/>
      </w:pPr>
      <w:r>
        <w:t>Area ini berisi:</w:t>
      </w:r>
    </w:p>
    <w:p w14:paraId="2E3CC345" w14:textId="77777777" w:rsidR="009517C5" w:rsidRDefault="009517C5" w:rsidP="00083B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 yang sell</w:t>
      </w:r>
    </w:p>
    <w:p w14:paraId="6C1BF1A6" w14:textId="77777777" w:rsidR="009517C5" w:rsidRDefault="009517C5" w:rsidP="00083B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buy breakout</w:t>
      </w:r>
    </w:p>
    <w:p w14:paraId="0712675E" w14:textId="77777777" w:rsidR="009517C5" w:rsidRDefault="009517C5">
      <w:pPr>
        <w:pStyle w:val="NormalWeb"/>
      </w:pPr>
      <w:r>
        <w:t xml:space="preserve">Karena itu harga sering </w:t>
      </w:r>
      <w:r>
        <w:rPr>
          <w:rStyle w:val="Kuat"/>
        </w:rPr>
        <w:t>naik untuk mengambil BSL terlebih dahulu</w:t>
      </w:r>
      <w:r>
        <w:t>.</w:t>
      </w:r>
    </w:p>
    <w:p w14:paraId="68143093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F75DE8" wp14:editId="6BDA58F5">
                <wp:extent cx="6463665" cy="1270"/>
                <wp:effectExtent l="0" t="31750" r="0" b="36830"/>
                <wp:docPr id="1499835855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2D484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9876C7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Sell-Side Liquidity (SSL)</w:t>
      </w:r>
    </w:p>
    <w:p w14:paraId="1911A868" w14:textId="77777777" w:rsidR="009517C5" w:rsidRDefault="009517C5">
      <w:pPr>
        <w:pStyle w:val="NormalWeb"/>
      </w:pPr>
      <w:r>
        <w:t xml:space="preserve">Sell-Side Liquidity adalah likuiditas yang berada </w:t>
      </w:r>
      <w:r>
        <w:rPr>
          <w:rStyle w:val="Kuat"/>
        </w:rPr>
        <w:t>di bawah harga saat ini</w:t>
      </w:r>
      <w:r>
        <w:t>.</w:t>
      </w:r>
    </w:p>
    <w:p w14:paraId="557657C6" w14:textId="77777777" w:rsidR="009517C5" w:rsidRDefault="009517C5">
      <w:pPr>
        <w:pStyle w:val="NormalWeb"/>
      </w:pPr>
      <w:r>
        <w:t>Biasanya berada di:</w:t>
      </w:r>
    </w:p>
    <w:p w14:paraId="38123766" w14:textId="77777777" w:rsidR="009517C5" w:rsidRDefault="009517C5" w:rsidP="00083B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2DE4102F" w14:textId="77777777" w:rsidR="009517C5" w:rsidRDefault="009517C5" w:rsidP="00083B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214DA388" w14:textId="77777777" w:rsidR="009517C5" w:rsidRDefault="009517C5" w:rsidP="00083B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low</w:t>
      </w:r>
    </w:p>
    <w:p w14:paraId="3A8764AF" w14:textId="77777777" w:rsidR="009517C5" w:rsidRDefault="009517C5" w:rsidP="00083B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772E63F7" w14:textId="77777777" w:rsidR="009517C5" w:rsidRDefault="009517C5">
      <w:pPr>
        <w:pStyle w:val="NormalWeb"/>
      </w:pPr>
      <w:r>
        <w:t>Contoh:</w:t>
      </w:r>
    </w:p>
    <w:p w14:paraId="49BDE521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Old Low ─────</w:t>
      </w:r>
    </w:p>
    <w:p w14:paraId="150BFA22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787A759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 SSL</w:t>
      </w:r>
    </w:p>
    <w:p w14:paraId="7A2BAF43" w14:textId="77777777" w:rsidR="009517C5" w:rsidRDefault="009517C5">
      <w:pPr>
        <w:pStyle w:val="NormalWeb"/>
      </w:pPr>
      <w:r>
        <w:t>Area ini berisi:</w:t>
      </w:r>
    </w:p>
    <w:p w14:paraId="78EF8470" w14:textId="77777777" w:rsidR="009517C5" w:rsidRDefault="009517C5" w:rsidP="00083B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 trader yang buy</w:t>
      </w:r>
    </w:p>
    <w:p w14:paraId="17B8BA7F" w14:textId="77777777" w:rsidR="009517C5" w:rsidRDefault="009517C5" w:rsidP="00083B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sell breakout</w:t>
      </w:r>
    </w:p>
    <w:p w14:paraId="24D74CB7" w14:textId="77777777" w:rsidR="009517C5" w:rsidRDefault="009517C5">
      <w:pPr>
        <w:pStyle w:val="NormalWeb"/>
      </w:pPr>
      <w:r>
        <w:t xml:space="preserve">Harga sering turun untuk </w:t>
      </w:r>
      <w:r>
        <w:rPr>
          <w:rStyle w:val="Kuat"/>
        </w:rPr>
        <w:t>mengambil SSL sebelum bergerak ke arah berikutnya</w:t>
      </w:r>
      <w:r>
        <w:t>.</w:t>
      </w:r>
    </w:p>
    <w:p w14:paraId="72A6D342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39A61" wp14:editId="639639F4">
                <wp:extent cx="6463665" cy="1270"/>
                <wp:effectExtent l="0" t="31750" r="0" b="36830"/>
                <wp:docPr id="989797972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6CB83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036F76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3. Internal Range Liquidity (IRL)</w:t>
      </w:r>
    </w:p>
    <w:p w14:paraId="6FD7A54E" w14:textId="77777777" w:rsidR="009517C5" w:rsidRDefault="009517C5">
      <w:pPr>
        <w:pStyle w:val="NormalWeb"/>
      </w:pPr>
      <w:r>
        <w:t xml:space="preserve">Berbeda dengan ERL, </w:t>
      </w:r>
      <w:r>
        <w:rPr>
          <w:rStyle w:val="Kuat"/>
        </w:rPr>
        <w:t>Internal Range Liquidity</w:t>
      </w:r>
      <w:r>
        <w:t xml:space="preserve"> berada </w:t>
      </w:r>
      <w:r>
        <w:rPr>
          <w:rStyle w:val="Kuat"/>
        </w:rPr>
        <w:t>di dalam struktur harga saat ini</w:t>
      </w:r>
      <w:r>
        <w:t>.</w:t>
      </w:r>
    </w:p>
    <w:p w14:paraId="3EED9E51" w14:textId="77777777" w:rsidR="009517C5" w:rsidRDefault="009517C5">
      <w:pPr>
        <w:pStyle w:val="NormalWeb"/>
      </w:pPr>
      <w:r>
        <w:t xml:space="preserve">IRL biasanya menjadi </w:t>
      </w:r>
      <w:r>
        <w:rPr>
          <w:rStyle w:val="Kuat"/>
        </w:rPr>
        <w:t>target jangka pendek</w:t>
      </w:r>
      <w:r>
        <w:t xml:space="preserve"> sebelum harga menuju likuiditas eksternal.</w:t>
      </w:r>
    </w:p>
    <w:p w14:paraId="3CDF625E" w14:textId="77777777" w:rsidR="009517C5" w:rsidRDefault="009517C5">
      <w:pPr>
        <w:pStyle w:val="NormalWeb"/>
      </w:pPr>
      <w:r>
        <w:t>Bentuk IRL yang paling umum adalah:</w:t>
      </w:r>
    </w:p>
    <w:p w14:paraId="60CD7AED" w14:textId="77777777" w:rsidR="009517C5" w:rsidRDefault="009517C5" w:rsidP="00083B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Fair Value Gap (FVG)</w:t>
      </w:r>
    </w:p>
    <w:p w14:paraId="45F1BA94" w14:textId="77777777" w:rsidR="009517C5" w:rsidRDefault="009517C5" w:rsidP="00083B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Order Block (OB)</w:t>
      </w:r>
    </w:p>
    <w:p w14:paraId="658F897E" w14:textId="77777777" w:rsidR="009517C5" w:rsidRDefault="009517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A20C2" wp14:editId="72076127">
                <wp:extent cx="6463665" cy="1270"/>
                <wp:effectExtent l="0" t="31750" r="0" b="36830"/>
                <wp:docPr id="612552252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4D4BF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9A9CC9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Fair Value Gap (FVG)</w:t>
      </w:r>
    </w:p>
    <w:p w14:paraId="1C7DA815" w14:textId="77777777" w:rsidR="009517C5" w:rsidRDefault="009517C5">
      <w:pPr>
        <w:pStyle w:val="NormalWeb"/>
      </w:pPr>
      <w:r>
        <w:t xml:space="preserve">FVG adalah celah harga yang muncul karena </w:t>
      </w:r>
      <w:r>
        <w:rPr>
          <w:rStyle w:val="Kuat"/>
        </w:rPr>
        <w:t>pergerakan harga yang sangat cepat</w:t>
      </w:r>
      <w:r>
        <w:t>.</w:t>
      </w:r>
    </w:p>
    <w:p w14:paraId="1BA5F809" w14:textId="77777777" w:rsidR="009517C5" w:rsidRDefault="009517C5">
      <w:pPr>
        <w:pStyle w:val="NormalWeb"/>
      </w:pPr>
      <w:r>
        <w:t>Biasanya terjadi ketika market bergerak kuat ke satu arah.</w:t>
      </w:r>
    </w:p>
    <w:p w14:paraId="492932E8" w14:textId="77777777" w:rsidR="009517C5" w:rsidRDefault="009517C5">
      <w:pPr>
        <w:pStyle w:val="NormalWeb"/>
      </w:pPr>
      <w:r>
        <w:t>Contoh:</w:t>
      </w:r>
    </w:p>
    <w:p w14:paraId="4C92CC9E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Candle 1</w:t>
      </w:r>
    </w:p>
    <w:p w14:paraId="36C0972D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57461A8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Candle 2 (impuls besar)</w:t>
      </w:r>
    </w:p>
    <w:p w14:paraId="2CD32860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3BC0A326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Candle 3</w:t>
      </w:r>
    </w:p>
    <w:p w14:paraId="683FAC17" w14:textId="77777777" w:rsidR="009517C5" w:rsidRDefault="009517C5">
      <w:pPr>
        <w:pStyle w:val="NormalWeb"/>
      </w:pPr>
      <w:r>
        <w:t xml:space="preserve">Jika ada celah antara candle pertama dan ketiga, maka area itu disebut </w:t>
      </w:r>
      <w:r>
        <w:rPr>
          <w:rStyle w:val="Kuat"/>
        </w:rPr>
        <w:t>Fair Value Gap</w:t>
      </w:r>
      <w:r>
        <w:t>.</w:t>
      </w:r>
    </w:p>
    <w:p w14:paraId="6DB9CC8A" w14:textId="77777777" w:rsidR="009517C5" w:rsidRDefault="009517C5">
      <w:pPr>
        <w:pStyle w:val="NormalWeb"/>
      </w:pPr>
      <w:r>
        <w:t>Harga sering kembali ke area ini untuk:</w:t>
      </w:r>
    </w:p>
    <w:p w14:paraId="0BE8B057" w14:textId="77777777" w:rsidR="009517C5" w:rsidRDefault="009517C5">
      <w:pPr>
        <w:pStyle w:val="NormalWeb"/>
      </w:pPr>
      <w:r>
        <w:rPr>
          <w:rStyle w:val="Kuat"/>
        </w:rPr>
        <w:t>menyeimbangkan pergerakan harga.</w:t>
      </w:r>
    </w:p>
    <w:p w14:paraId="78C1A3C9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71B97" wp14:editId="175A4474">
                <wp:extent cx="6463665" cy="1270"/>
                <wp:effectExtent l="0" t="31750" r="0" b="36830"/>
                <wp:docPr id="1289414559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9CB09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B56057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Order Block (OB)</w:t>
      </w:r>
    </w:p>
    <w:p w14:paraId="443DA8EC" w14:textId="77777777" w:rsidR="009517C5" w:rsidRDefault="009517C5">
      <w:pPr>
        <w:pStyle w:val="NormalWeb"/>
      </w:pPr>
      <w:r>
        <w:t xml:space="preserve">Order Block adalah area di mana institusi </w:t>
      </w:r>
      <w:r>
        <w:rPr>
          <w:rStyle w:val="Kuat"/>
        </w:rPr>
        <w:t>menempatkan order besar</w:t>
      </w:r>
      <w:r>
        <w:t xml:space="preserve"> sebelum pergerakan kuat terjadi.</w:t>
      </w:r>
    </w:p>
    <w:p w14:paraId="0C862BDF" w14:textId="77777777" w:rsidR="009517C5" w:rsidRDefault="009517C5">
      <w:pPr>
        <w:pStyle w:val="NormalWeb"/>
      </w:pPr>
      <w:r>
        <w:t>Contohnya:</w:t>
      </w:r>
    </w:p>
    <w:p w14:paraId="124DBE17" w14:textId="77777777" w:rsidR="009517C5" w:rsidRDefault="009517C5" w:rsidP="00083B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terakhir sebelum displacement besar</w:t>
      </w:r>
    </w:p>
    <w:p w14:paraId="4B82350C" w14:textId="77777777" w:rsidR="009517C5" w:rsidRDefault="009517C5">
      <w:pPr>
        <w:pStyle w:val="NormalWeb"/>
      </w:pPr>
      <w:r>
        <w:t>Order Block sering menjadi:</w:t>
      </w:r>
    </w:p>
    <w:p w14:paraId="5D39EC24" w14:textId="77777777" w:rsidR="009517C5" w:rsidRDefault="009517C5" w:rsidP="00083B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support</w:t>
      </w:r>
    </w:p>
    <w:p w14:paraId="122518AB" w14:textId="77777777" w:rsidR="009517C5" w:rsidRDefault="009517C5" w:rsidP="00083B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resistance</w:t>
      </w:r>
    </w:p>
    <w:p w14:paraId="343007B4" w14:textId="77777777" w:rsidR="009517C5" w:rsidRDefault="009517C5">
      <w:pPr>
        <w:pStyle w:val="NormalWeb"/>
      </w:pPr>
      <w:r>
        <w:t xml:space="preserve">Karena institusi sering kembali ke area ini untuk </w:t>
      </w:r>
      <w:r>
        <w:rPr>
          <w:rStyle w:val="Kuat"/>
        </w:rPr>
        <w:t>mengisi sisa order mereka</w:t>
      </w:r>
      <w:r>
        <w:t>.</w:t>
      </w:r>
    </w:p>
    <w:p w14:paraId="31A444FB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00CC63" wp14:editId="22ADDF4A">
                <wp:extent cx="6463665" cy="1270"/>
                <wp:effectExtent l="0" t="31750" r="0" b="36830"/>
                <wp:docPr id="1561324914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2044F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F71AB1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4. Siklus Perpindahan Likuiditas</w:t>
      </w:r>
    </w:p>
    <w:p w14:paraId="73C7B30B" w14:textId="77777777" w:rsidR="009517C5" w:rsidRDefault="009517C5">
      <w:pPr>
        <w:pStyle w:val="NormalWeb"/>
      </w:pPr>
      <w:r>
        <w:t xml:space="preserve">Dalam konsep ICT, harga biasanya bergerak dalam siklus antara </w:t>
      </w:r>
      <w:r>
        <w:rPr>
          <w:rStyle w:val="Kuat"/>
        </w:rPr>
        <w:t>ERL dan IRL</w:t>
      </w:r>
      <w:r>
        <w:t>.</w:t>
      </w:r>
    </w:p>
    <w:p w14:paraId="4F2C966B" w14:textId="77777777" w:rsidR="009517C5" w:rsidRDefault="009517C5">
      <w:pPr>
        <w:pStyle w:val="NormalWeb"/>
      </w:pPr>
      <w:r>
        <w:t>Contoh siklusnya:</w:t>
      </w:r>
    </w:p>
    <w:p w14:paraId="7C937696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ERL diambil</w:t>
      </w:r>
    </w:p>
    <w:p w14:paraId="40395207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720CA1D8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Harga kembali ke IRL</w:t>
      </w:r>
    </w:p>
    <w:p w14:paraId="69A9CA5C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31C52508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Harga bergerak ke ERL berikutnya</w:t>
      </w:r>
    </w:p>
    <w:p w14:paraId="732A762D" w14:textId="77777777" w:rsidR="009517C5" w:rsidRDefault="009517C5">
      <w:pPr>
        <w:pStyle w:val="NormalWeb"/>
      </w:pPr>
      <w:r>
        <w:t>Artinya:</w:t>
      </w:r>
    </w:p>
    <w:p w14:paraId="3F04871F" w14:textId="77777777" w:rsidR="009517C5" w:rsidRDefault="009517C5" w:rsidP="00083B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mengambil likuiditas eksternal</w:t>
      </w:r>
    </w:p>
    <w:p w14:paraId="2BC083F5" w14:textId="77777777" w:rsidR="009517C5" w:rsidRDefault="009517C5" w:rsidP="00083B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kembali ke dalam range untuk menyeimbangkan harga</w:t>
      </w:r>
    </w:p>
    <w:p w14:paraId="139323BA" w14:textId="77777777" w:rsidR="009517C5" w:rsidRDefault="009517C5" w:rsidP="00083B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bergerak menuju target likuiditas berikutnya</w:t>
      </w:r>
    </w:p>
    <w:p w14:paraId="0ECE4242" w14:textId="77777777" w:rsidR="009517C5" w:rsidRDefault="009517C5">
      <w:pPr>
        <w:pStyle w:val="NormalWeb"/>
      </w:pPr>
      <w:r>
        <w:t>Siklus ini terus berulang di market.</w:t>
      </w:r>
    </w:p>
    <w:p w14:paraId="19D08D7C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BCDF6" wp14:editId="73F9130E">
                <wp:extent cx="6463665" cy="1270"/>
                <wp:effectExtent l="0" t="31750" r="0" b="36830"/>
                <wp:docPr id="1324827234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A9918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D087AA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5. Dealing Range</w:t>
      </w:r>
    </w:p>
    <w:p w14:paraId="0AF178C0" w14:textId="77777777" w:rsidR="009517C5" w:rsidRDefault="009517C5">
      <w:pPr>
        <w:pStyle w:val="NormalWeb"/>
      </w:pPr>
      <w:r>
        <w:t>Untuk memahami struktur likuiditas dengan lebih jelas, digunakan konsep:</w:t>
      </w:r>
    </w:p>
    <w:p w14:paraId="6CB2181E" w14:textId="77777777" w:rsidR="009517C5" w:rsidRDefault="009517C5">
      <w:pPr>
        <w:pStyle w:val="NormalWeb"/>
      </w:pPr>
      <w:r>
        <w:rPr>
          <w:rStyle w:val="Kuat"/>
        </w:rPr>
        <w:t>Dealing Range</w:t>
      </w:r>
    </w:p>
    <w:p w14:paraId="075423D9" w14:textId="77777777" w:rsidR="009517C5" w:rsidRDefault="009517C5">
      <w:pPr>
        <w:pStyle w:val="NormalWeb"/>
      </w:pPr>
      <w:r>
        <w:t xml:space="preserve">Dealing Range adalah </w:t>
      </w:r>
      <w:r>
        <w:rPr>
          <w:rStyle w:val="Kuat"/>
        </w:rPr>
        <w:t>range harga antara swing high dan swing low penting</w:t>
      </w:r>
      <w:r>
        <w:t>.</w:t>
      </w:r>
    </w:p>
    <w:p w14:paraId="41EFF35B" w14:textId="77777777" w:rsidR="009517C5" w:rsidRDefault="009517C5">
      <w:pPr>
        <w:pStyle w:val="NormalWeb"/>
      </w:pPr>
      <w:r>
        <w:t>Contoh:</w:t>
      </w:r>
    </w:p>
    <w:p w14:paraId="2D57B464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Swing High</w:t>
      </w:r>
    </w:p>
    <w:p w14:paraId="18B01B00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37088B18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 xml:space="preserve">     Range</w:t>
      </w:r>
    </w:p>
    <w:p w14:paraId="5DCCE51E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187EA218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Swing Low</w:t>
      </w:r>
    </w:p>
    <w:p w14:paraId="4D1D1F4D" w14:textId="77777777" w:rsidR="009517C5" w:rsidRDefault="009517C5">
      <w:pPr>
        <w:pStyle w:val="NormalWeb"/>
      </w:pPr>
      <w:r>
        <w:t>Range ini membantu trader memahami:</w:t>
      </w:r>
    </w:p>
    <w:p w14:paraId="7146A9BB" w14:textId="77777777" w:rsidR="009517C5" w:rsidRDefault="009517C5" w:rsidP="00083B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mahal</w:t>
      </w:r>
    </w:p>
    <w:p w14:paraId="3EEA6631" w14:textId="77777777" w:rsidR="009517C5" w:rsidRDefault="009517C5" w:rsidP="00083B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murah</w:t>
      </w:r>
    </w:p>
    <w:p w14:paraId="415F37FF" w14:textId="77777777" w:rsidR="009517C5" w:rsidRDefault="009517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D053C" wp14:editId="4C9EA018">
                <wp:extent cx="6463665" cy="1270"/>
                <wp:effectExtent l="0" t="31750" r="0" b="36830"/>
                <wp:docPr id="1178139517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71FC2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F41570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6. Premium dan Discount</w:t>
      </w:r>
    </w:p>
    <w:p w14:paraId="3AE767CB" w14:textId="77777777" w:rsidR="009517C5" w:rsidRDefault="009517C5">
      <w:pPr>
        <w:pStyle w:val="NormalWeb"/>
      </w:pPr>
      <w:r>
        <w:t xml:space="preserve">Dealing range biasanya dibagi menjadi dua bagian menggunakan </w:t>
      </w:r>
      <w:r>
        <w:rPr>
          <w:rStyle w:val="Kuat"/>
        </w:rPr>
        <w:t>titik tengah (50%)</w:t>
      </w:r>
      <w:r>
        <w:t>.</w:t>
      </w:r>
    </w:p>
    <w:p w14:paraId="5A85A532" w14:textId="77777777" w:rsidR="009517C5" w:rsidRDefault="009517C5">
      <w:pPr>
        <w:pStyle w:val="NormalWeb"/>
      </w:pPr>
      <w:r>
        <w:t>Titik ini disebut:</w:t>
      </w:r>
    </w:p>
    <w:p w14:paraId="541F4FD2" w14:textId="77777777" w:rsidR="009517C5" w:rsidRDefault="009517C5">
      <w:pPr>
        <w:pStyle w:val="NormalWeb"/>
      </w:pPr>
      <w:r>
        <w:rPr>
          <w:rStyle w:val="Kuat"/>
        </w:rPr>
        <w:t>Equilibrium</w:t>
      </w:r>
    </w:p>
    <w:p w14:paraId="50461144" w14:textId="77777777" w:rsidR="009517C5" w:rsidRDefault="009517C5">
      <w:pPr>
        <w:pStyle w:val="NormalWeb"/>
      </w:pPr>
      <w:r>
        <w:t>Struktur range menjadi:</w:t>
      </w:r>
    </w:p>
    <w:p w14:paraId="2B113FB6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4FC5F312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780ADE17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Equilibrium (0.5)</w:t>
      </w:r>
    </w:p>
    <w:p w14:paraId="53F70F6A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48174779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401DD15C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095A0" wp14:editId="06292453">
                <wp:extent cx="6463665" cy="1270"/>
                <wp:effectExtent l="0" t="31750" r="0" b="36830"/>
                <wp:docPr id="597193285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CF0A3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F59F8C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Premium</w:t>
      </w:r>
    </w:p>
    <w:p w14:paraId="33F691A1" w14:textId="77777777" w:rsidR="009517C5" w:rsidRDefault="009517C5">
      <w:pPr>
        <w:pStyle w:val="NormalWeb"/>
      </w:pPr>
      <w:r>
        <w:t xml:space="preserve">Area </w:t>
      </w:r>
      <w:r>
        <w:rPr>
          <w:rStyle w:val="Kuat"/>
        </w:rPr>
        <w:t>di atas midpoint</w:t>
      </w:r>
      <w:r>
        <w:t>.</w:t>
      </w:r>
    </w:p>
    <w:p w14:paraId="153DAA2D" w14:textId="77777777" w:rsidR="009517C5" w:rsidRDefault="009517C5">
      <w:pPr>
        <w:pStyle w:val="NormalWeb"/>
      </w:pPr>
      <w:r>
        <w:t>Harga dianggap mahal.</w:t>
      </w:r>
    </w:p>
    <w:p w14:paraId="79B64E45" w14:textId="77777777" w:rsidR="009517C5" w:rsidRDefault="009517C5">
      <w:pPr>
        <w:pStyle w:val="NormalWeb"/>
      </w:pPr>
      <w:r>
        <w:t>Trader biasanya mencari:</w:t>
      </w:r>
    </w:p>
    <w:p w14:paraId="61E5A9AC" w14:textId="77777777" w:rsidR="009517C5" w:rsidRDefault="009517C5">
      <w:pPr>
        <w:pStyle w:val="NormalWeb"/>
      </w:pPr>
      <w:r>
        <w:rPr>
          <w:rStyle w:val="Kuat"/>
        </w:rPr>
        <w:t>opportunity sell.</w:t>
      </w:r>
    </w:p>
    <w:p w14:paraId="42AB0805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327BE" wp14:editId="3DF88894">
                <wp:extent cx="6463665" cy="1270"/>
                <wp:effectExtent l="0" t="31750" r="0" b="36830"/>
                <wp:docPr id="985803780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1CD82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5F8E2B" w14:textId="77777777" w:rsidR="009517C5" w:rsidRDefault="009517C5">
      <w:pPr>
        <w:pStyle w:val="Judul2"/>
        <w:rPr>
          <w:rFonts w:eastAsia="Times New Roman"/>
        </w:rPr>
      </w:pPr>
      <w:r>
        <w:rPr>
          <w:rFonts w:eastAsia="Times New Roman"/>
        </w:rPr>
        <w:t>Discount</w:t>
      </w:r>
    </w:p>
    <w:p w14:paraId="0ADDE61C" w14:textId="77777777" w:rsidR="009517C5" w:rsidRDefault="009517C5">
      <w:pPr>
        <w:pStyle w:val="NormalWeb"/>
      </w:pPr>
      <w:r>
        <w:t xml:space="preserve">Area </w:t>
      </w:r>
      <w:r>
        <w:rPr>
          <w:rStyle w:val="Kuat"/>
        </w:rPr>
        <w:t>di bawah midpoint</w:t>
      </w:r>
      <w:r>
        <w:t>.</w:t>
      </w:r>
    </w:p>
    <w:p w14:paraId="7DD17584" w14:textId="77777777" w:rsidR="009517C5" w:rsidRDefault="009517C5">
      <w:pPr>
        <w:pStyle w:val="NormalWeb"/>
      </w:pPr>
      <w:r>
        <w:t>Harga dianggap murah.</w:t>
      </w:r>
    </w:p>
    <w:p w14:paraId="679655BE" w14:textId="77777777" w:rsidR="009517C5" w:rsidRDefault="009517C5">
      <w:pPr>
        <w:pStyle w:val="NormalWeb"/>
      </w:pPr>
      <w:r>
        <w:t>Trader biasanya mencari:</w:t>
      </w:r>
    </w:p>
    <w:p w14:paraId="0D643F8E" w14:textId="77777777" w:rsidR="009517C5" w:rsidRDefault="009517C5">
      <w:pPr>
        <w:pStyle w:val="NormalWeb"/>
      </w:pPr>
      <w:r>
        <w:rPr>
          <w:rStyle w:val="Kuat"/>
        </w:rPr>
        <w:t>opportunity buy.</w:t>
      </w:r>
    </w:p>
    <w:p w14:paraId="59E6E2C8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C6678" wp14:editId="4513AEC2">
                <wp:extent cx="6463665" cy="1270"/>
                <wp:effectExtent l="0" t="31750" r="0" b="36830"/>
                <wp:docPr id="429131887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A42AD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96F557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7. Draw on Liquidity (DOL)</w:t>
      </w:r>
    </w:p>
    <w:p w14:paraId="7F4EC68B" w14:textId="77777777" w:rsidR="009517C5" w:rsidRDefault="009517C5">
      <w:pPr>
        <w:pStyle w:val="NormalWeb"/>
      </w:pPr>
      <w:r>
        <w:t>Dengan memahami ERL dan IRL, trader dapat menentukan:</w:t>
      </w:r>
    </w:p>
    <w:p w14:paraId="0C23CEB1" w14:textId="77777777" w:rsidR="009517C5" w:rsidRDefault="009517C5">
      <w:pPr>
        <w:pStyle w:val="NormalWeb"/>
      </w:pPr>
      <w:r>
        <w:rPr>
          <w:rStyle w:val="Kuat"/>
        </w:rPr>
        <w:t>Draw on Liquidity (DOL)</w:t>
      </w:r>
    </w:p>
    <w:p w14:paraId="54BD0A15" w14:textId="77777777" w:rsidR="009517C5" w:rsidRDefault="009517C5">
      <w:pPr>
        <w:pStyle w:val="NormalWeb"/>
      </w:pPr>
      <w:r>
        <w:t>DOL berarti:</w:t>
      </w:r>
    </w:p>
    <w:p w14:paraId="7338A0CA" w14:textId="77777777" w:rsidR="009517C5" w:rsidRDefault="009517C5">
      <w:pPr>
        <w:pStyle w:val="NormalWeb"/>
      </w:pPr>
      <w:r>
        <w:t>target likuiditas yang sedang dituju oleh harga.</w:t>
      </w:r>
    </w:p>
    <w:p w14:paraId="5E7D6B6E" w14:textId="77777777" w:rsidR="009517C5" w:rsidRDefault="009517C5">
      <w:pPr>
        <w:pStyle w:val="NormalWeb"/>
      </w:pPr>
      <w:r>
        <w:t>Contoh:</w:t>
      </w:r>
    </w:p>
    <w:p w14:paraId="0C8F3328" w14:textId="77777777" w:rsidR="009517C5" w:rsidRDefault="009517C5">
      <w:pPr>
        <w:pStyle w:val="NormalWeb"/>
      </w:pPr>
      <w:r>
        <w:t xml:space="preserve">Jika likuiditas terbesar berada di atas harga, maka </w:t>
      </w:r>
      <w:r>
        <w:rPr>
          <w:rStyle w:val="Kuat"/>
        </w:rPr>
        <w:t>bias pasar kemungkinan naik</w:t>
      </w:r>
      <w:r>
        <w:t>.</w:t>
      </w:r>
    </w:p>
    <w:p w14:paraId="6CAA30FD" w14:textId="77777777" w:rsidR="009517C5" w:rsidRDefault="009517C5">
      <w:pPr>
        <w:pStyle w:val="NormalWeb"/>
      </w:pPr>
      <w:r>
        <w:t xml:space="preserve">Jika likuiditas terbesar berada di bawah harga, maka </w:t>
      </w:r>
      <w:r>
        <w:rPr>
          <w:rStyle w:val="Kuat"/>
        </w:rPr>
        <w:t>bias pasar kemungkinan turun</w:t>
      </w:r>
      <w:r>
        <w:t>.</w:t>
      </w:r>
    </w:p>
    <w:p w14:paraId="5826413C" w14:textId="77777777" w:rsidR="009517C5" w:rsidRDefault="009517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425EB" wp14:editId="48CF5FE5">
                <wp:extent cx="6463665" cy="1270"/>
                <wp:effectExtent l="0" t="31750" r="0" b="36830"/>
                <wp:docPr id="38080233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0D281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A18738" w14:textId="77777777" w:rsidR="009517C5" w:rsidRDefault="009517C5">
      <w:pPr>
        <w:pStyle w:val="Judul1"/>
        <w:rPr>
          <w:rFonts w:eastAsia="Times New Roman"/>
        </w:rPr>
      </w:pPr>
      <w:r>
        <w:rPr>
          <w:rFonts w:eastAsia="Times New Roman"/>
        </w:rPr>
        <w:t>Inti Pemahaman Bab 7</w:t>
      </w:r>
    </w:p>
    <w:p w14:paraId="25CD42D1" w14:textId="77777777" w:rsidR="009517C5" w:rsidRDefault="009517C5">
      <w:pPr>
        <w:pStyle w:val="NormalWeb"/>
      </w:pPr>
      <w:r>
        <w:t>Beberapa hal penting yang harus dipahami:</w:t>
      </w:r>
    </w:p>
    <w:p w14:paraId="4E890CBD" w14:textId="77777777" w:rsidR="009517C5" w:rsidRDefault="009517C5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Likuiditas dibagi menjadi dua:</w:t>
      </w:r>
    </w:p>
    <w:p w14:paraId="7ABA8D11" w14:textId="77777777" w:rsidR="009517C5" w:rsidRDefault="009517C5" w:rsidP="00083B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External Liquidity (ERL)</w:t>
      </w:r>
      <w:r>
        <w:rPr>
          <w:rFonts w:eastAsia="Times New Roman"/>
        </w:rPr>
        <w:t xml:space="preserve"> → di luar range</w:t>
      </w:r>
    </w:p>
    <w:p w14:paraId="61C2C048" w14:textId="77777777" w:rsidR="009517C5" w:rsidRDefault="009517C5" w:rsidP="00083B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Internal Liquidity (IRL)</w:t>
      </w:r>
      <w:r>
        <w:rPr>
          <w:rFonts w:eastAsia="Times New Roman"/>
        </w:rPr>
        <w:t xml:space="preserve"> → di dalam range</w:t>
      </w:r>
    </w:p>
    <w:p w14:paraId="075774C8" w14:textId="77777777" w:rsidR="009517C5" w:rsidRDefault="009517C5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ERL biasanya menjadi </w:t>
      </w:r>
      <w:r>
        <w:rPr>
          <w:rStyle w:val="Kuat"/>
        </w:rPr>
        <w:t>target utama harga</w:t>
      </w:r>
      <w:r>
        <w:t>.</w:t>
      </w:r>
    </w:p>
    <w:p w14:paraId="4127E257" w14:textId="77777777" w:rsidR="009517C5" w:rsidRDefault="009517C5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IRL sering menjadi </w:t>
      </w:r>
      <w:r>
        <w:rPr>
          <w:rStyle w:val="Kuat"/>
        </w:rPr>
        <w:t>target jangka pendek</w:t>
      </w:r>
      <w:r>
        <w:t>.</w:t>
      </w:r>
    </w:p>
    <w:p w14:paraId="3222FA99" w14:textId="77777777" w:rsidR="009517C5" w:rsidRDefault="009517C5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Harga sering bergerak dalam siklus:</w:t>
      </w:r>
    </w:p>
    <w:p w14:paraId="02F49501" w14:textId="77777777" w:rsidR="009517C5" w:rsidRDefault="009517C5">
      <w:pPr>
        <w:pStyle w:val="HTMLSudahDiformat"/>
        <w:rPr>
          <w:rStyle w:val="KodeHTML"/>
        </w:rPr>
      </w:pPr>
      <w:r>
        <w:rPr>
          <w:rStyle w:val="KodeHTML"/>
        </w:rPr>
        <w:t>Ambil ERL → Kembali ke IRL → Menuju ERL berikutnya</w:t>
      </w:r>
    </w:p>
    <w:p w14:paraId="7C04FD88" w14:textId="77777777" w:rsidR="009517C5" w:rsidRDefault="009517C5">
      <w:pPr>
        <w:pStyle w:val="NormalWeb"/>
      </w:pPr>
      <w:r>
        <w:t xml:space="preserve">Dengan memahami struktur likuiditas, trader bisa membaca </w:t>
      </w:r>
      <w:r>
        <w:rPr>
          <w:rStyle w:val="Kuat"/>
        </w:rPr>
        <w:t>arah pergerakan harga dengan lebih jelas</w:t>
      </w:r>
      <w:r>
        <w:t>.</w:t>
      </w:r>
    </w:p>
    <w:p w14:paraId="4384E88E" w14:textId="0178B276" w:rsidR="009B47F9" w:rsidRPr="006D414D" w:rsidRDefault="009517C5" w:rsidP="006D41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9E9E85" wp14:editId="1E34355A">
                <wp:extent cx="6463665" cy="1270"/>
                <wp:effectExtent l="0" t="31750" r="0" b="36830"/>
                <wp:docPr id="785748236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1D57F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DA6ED2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DF3159" wp14:editId="28751407">
                <wp:extent cx="6463665" cy="1270"/>
                <wp:effectExtent l="0" t="31750" r="0" b="36830"/>
                <wp:docPr id="1713926746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1CDE6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DA5098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BAB 8</w:t>
      </w:r>
    </w:p>
    <w:p w14:paraId="4C52BD0C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Tujuan Pergerakan Harga (Liquidity Targeting)</w:t>
      </w:r>
    </w:p>
    <w:p w14:paraId="1D2B496E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E0B37" wp14:editId="1A50F913">
                <wp:extent cx="6463665" cy="1270"/>
                <wp:effectExtent l="0" t="31750" r="0" b="36830"/>
                <wp:docPr id="1110033089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FAC42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ACD329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1. Harga Selalu Memiliki Tujuan</w:t>
      </w:r>
    </w:p>
    <w:p w14:paraId="212D8957" w14:textId="77777777" w:rsidR="009B47F9" w:rsidRDefault="009B47F9">
      <w:pPr>
        <w:pStyle w:val="NormalWeb"/>
      </w:pPr>
      <w:r>
        <w:t xml:space="preserve">Dalam konsep ICT, harga </w:t>
      </w:r>
      <w:r>
        <w:rPr>
          <w:rStyle w:val="Kuat"/>
        </w:rPr>
        <w:t>tidak bergerak tanpa arah</w:t>
      </w:r>
      <w:r>
        <w:t>.</w:t>
      </w:r>
    </w:p>
    <w:p w14:paraId="6AFA7FFB" w14:textId="77777777" w:rsidR="009B47F9" w:rsidRDefault="009B47F9">
      <w:pPr>
        <w:pStyle w:val="NormalWeb"/>
      </w:pPr>
      <w:r>
        <w:t xml:space="preserve">Setiap pergerakan harga biasanya memiliki </w:t>
      </w:r>
      <w:r>
        <w:rPr>
          <w:rStyle w:val="Kuat"/>
        </w:rPr>
        <w:t>target tertentu</w:t>
      </w:r>
      <w:r>
        <w:t>.</w:t>
      </w:r>
    </w:p>
    <w:p w14:paraId="270CB4EC" w14:textId="77777777" w:rsidR="009B47F9" w:rsidRDefault="009B47F9">
      <w:pPr>
        <w:pStyle w:val="NormalWeb"/>
      </w:pPr>
      <w:r>
        <w:t xml:space="preserve">Target tersebut biasanya adalah </w:t>
      </w:r>
      <w:r>
        <w:rPr>
          <w:rStyle w:val="Kuat"/>
        </w:rPr>
        <w:t>area likuiditas</w:t>
      </w:r>
      <w:r>
        <w:t>.</w:t>
      </w:r>
    </w:p>
    <w:p w14:paraId="2D859B6D" w14:textId="77777777" w:rsidR="009B47F9" w:rsidRDefault="009B47F9">
      <w:pPr>
        <w:pStyle w:val="NormalWeb"/>
      </w:pPr>
      <w:r>
        <w:t>Konsep yang digunakan untuk membaca target ini disebut:</w:t>
      </w:r>
    </w:p>
    <w:p w14:paraId="79A86854" w14:textId="77777777" w:rsidR="009B47F9" w:rsidRDefault="009B47F9">
      <w:pPr>
        <w:pStyle w:val="NormalWeb"/>
      </w:pPr>
      <w:r>
        <w:rPr>
          <w:rStyle w:val="Kuat"/>
        </w:rPr>
        <w:t>Draw on Liquidity (DOL)</w:t>
      </w:r>
    </w:p>
    <w:p w14:paraId="4CB76683" w14:textId="77777777" w:rsidR="009B47F9" w:rsidRDefault="009B47F9">
      <w:pPr>
        <w:pStyle w:val="NormalWeb"/>
      </w:pPr>
      <w:r>
        <w:t>DOL berarti:</w:t>
      </w:r>
    </w:p>
    <w:p w14:paraId="32E47D24" w14:textId="77777777" w:rsidR="009B47F9" w:rsidRDefault="009B47F9">
      <w:pPr>
        <w:pStyle w:val="NormalWeb"/>
      </w:pPr>
      <w:r>
        <w:t>likuiditas yang sedang dituju oleh harga.</w:t>
      </w:r>
    </w:p>
    <w:p w14:paraId="02A1A7D9" w14:textId="77777777" w:rsidR="009B47F9" w:rsidRDefault="009B47F9">
      <w:pPr>
        <w:pStyle w:val="NormalWeb"/>
      </w:pPr>
      <w:r>
        <w:t>Dengan memahami DOL, trader bisa memperkirakan:</w:t>
      </w:r>
    </w:p>
    <w:p w14:paraId="0EB0D42D" w14:textId="77777777" w:rsidR="009B47F9" w:rsidRDefault="009B47F9" w:rsidP="00083B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 mana harga kemungkinan bergerak</w:t>
      </w:r>
    </w:p>
    <w:p w14:paraId="30C87980" w14:textId="77777777" w:rsidR="009B47F9" w:rsidRDefault="009B47F9" w:rsidP="00083B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harga kemungkinan berhenti</w:t>
      </w:r>
    </w:p>
    <w:p w14:paraId="15E9E1FE" w14:textId="77777777" w:rsidR="009B47F9" w:rsidRDefault="009B47F9" w:rsidP="00083B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retracement kemungkinan terjadi</w:t>
      </w:r>
    </w:p>
    <w:p w14:paraId="488F937B" w14:textId="77777777" w:rsidR="009B47F9" w:rsidRDefault="009B47F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01B4E" wp14:editId="7AD44B29">
                <wp:extent cx="6463665" cy="1270"/>
                <wp:effectExtent l="0" t="31750" r="0" b="36830"/>
                <wp:docPr id="891153652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81480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19B717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2. Draw on Liquidity (DOL)</w:t>
      </w:r>
    </w:p>
    <w:p w14:paraId="4091CC4A" w14:textId="77777777" w:rsidR="009B47F9" w:rsidRDefault="009B47F9">
      <w:pPr>
        <w:pStyle w:val="NormalWeb"/>
      </w:pPr>
      <w:r>
        <w:rPr>
          <w:rStyle w:val="Kuat"/>
        </w:rPr>
        <w:t>Draw on Liquidity</w:t>
      </w:r>
      <w:r>
        <w:t xml:space="preserve"> adalah konsep yang membantu trader menentukan:</w:t>
      </w:r>
    </w:p>
    <w:p w14:paraId="3457120B" w14:textId="77777777" w:rsidR="009B47F9" w:rsidRDefault="009B47F9">
      <w:pPr>
        <w:pStyle w:val="NormalWeb"/>
      </w:pPr>
      <w:r>
        <w:rPr>
          <w:rStyle w:val="Kuat"/>
        </w:rPr>
        <w:t>target likuiditas yang sedang dituju oleh market.</w:t>
      </w:r>
    </w:p>
    <w:p w14:paraId="0B5BFDB3" w14:textId="77777777" w:rsidR="009B47F9" w:rsidRDefault="009B47F9">
      <w:pPr>
        <w:pStyle w:val="NormalWeb"/>
      </w:pPr>
      <w:r>
        <w:t>Contohnya:</w:t>
      </w:r>
    </w:p>
    <w:p w14:paraId="63207D5D" w14:textId="77777777" w:rsidR="009B47F9" w:rsidRDefault="009B47F9">
      <w:pPr>
        <w:pStyle w:val="NormalWeb"/>
      </w:pPr>
      <w:r>
        <w:t>Jika likuiditas terbesar berada di atas harga, maka kemungkinan:</w:t>
      </w:r>
    </w:p>
    <w:p w14:paraId="7076419B" w14:textId="77777777" w:rsidR="009B47F9" w:rsidRDefault="009B47F9">
      <w:pPr>
        <w:pStyle w:val="NormalWeb"/>
      </w:pPr>
      <w:r>
        <w:rPr>
          <w:rStyle w:val="Kuat"/>
        </w:rPr>
        <w:t>harga akan naik menuju area tersebut.</w:t>
      </w:r>
    </w:p>
    <w:p w14:paraId="03BFDBF0" w14:textId="77777777" w:rsidR="009B47F9" w:rsidRDefault="009B47F9">
      <w:pPr>
        <w:pStyle w:val="NormalWeb"/>
      </w:pPr>
      <w:r>
        <w:t>Jika likuiditas terbesar berada di bawah harga, maka kemungkinan:</w:t>
      </w:r>
    </w:p>
    <w:p w14:paraId="726526A1" w14:textId="77777777" w:rsidR="009B47F9" w:rsidRDefault="009B47F9">
      <w:pPr>
        <w:pStyle w:val="NormalWeb"/>
      </w:pPr>
      <w:r>
        <w:rPr>
          <w:rStyle w:val="Kuat"/>
        </w:rPr>
        <w:t>harga akan turun terlebih dahulu.</w:t>
      </w:r>
    </w:p>
    <w:p w14:paraId="2D87E148" w14:textId="77777777" w:rsidR="009B47F9" w:rsidRDefault="009B47F9">
      <w:pPr>
        <w:pStyle w:val="NormalWeb"/>
      </w:pPr>
      <w:r>
        <w:t>Karena itu trader ICT selalu bertanya:</w:t>
      </w:r>
    </w:p>
    <w:p w14:paraId="50DA451F" w14:textId="77777777" w:rsidR="009B47F9" w:rsidRDefault="009B47F9">
      <w:pPr>
        <w:pStyle w:val="NormalWeb"/>
      </w:pPr>
      <w:r>
        <w:t>"Likuiditas mana yang sedang menjadi target harga?"</w:t>
      </w:r>
    </w:p>
    <w:p w14:paraId="609A986B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45D34" wp14:editId="688870BA">
                <wp:extent cx="6463665" cy="1270"/>
                <wp:effectExtent l="0" t="31750" r="0" b="36830"/>
                <wp:docPr id="455235003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3206A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D618C4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3. Likuiditas sebagai Magnet Harga</w:t>
      </w:r>
    </w:p>
    <w:p w14:paraId="2180CD27" w14:textId="77777777" w:rsidR="009B47F9" w:rsidRDefault="009B47F9">
      <w:pPr>
        <w:pStyle w:val="NormalWeb"/>
      </w:pPr>
      <w:r>
        <w:t>Dalam market, likuiditas sering disebut sebagai:</w:t>
      </w:r>
    </w:p>
    <w:p w14:paraId="654B229D" w14:textId="77777777" w:rsidR="009B47F9" w:rsidRDefault="009B47F9">
      <w:pPr>
        <w:pStyle w:val="NormalWeb"/>
      </w:pPr>
      <w:r>
        <w:rPr>
          <w:rStyle w:val="Kuat"/>
        </w:rPr>
        <w:t>Liquidity Magnet</w:t>
      </w:r>
    </w:p>
    <w:p w14:paraId="0E7BCBE3" w14:textId="77777777" w:rsidR="009B47F9" w:rsidRDefault="009B47F9">
      <w:pPr>
        <w:pStyle w:val="NormalWeb"/>
      </w:pPr>
      <w:r>
        <w:t>Artinya:</w:t>
      </w:r>
    </w:p>
    <w:p w14:paraId="3E4977B1" w14:textId="77777777" w:rsidR="009B47F9" w:rsidRDefault="009B47F9">
      <w:pPr>
        <w:pStyle w:val="NormalWeb"/>
      </w:pPr>
      <w:r>
        <w:t xml:space="preserve">likuiditas bertindak seperti </w:t>
      </w:r>
      <w:r>
        <w:rPr>
          <w:rStyle w:val="Kuat"/>
        </w:rPr>
        <w:t>magnet yang menarik harga</w:t>
      </w:r>
      <w:r>
        <w:t>.</w:t>
      </w:r>
    </w:p>
    <w:p w14:paraId="23818BEE" w14:textId="77777777" w:rsidR="009B47F9" w:rsidRDefault="009B47F9">
      <w:pPr>
        <w:pStyle w:val="NormalWeb"/>
      </w:pPr>
      <w:r>
        <w:t>Harga tidak bergerak menuju level acak.</w:t>
      </w:r>
    </w:p>
    <w:p w14:paraId="3BE20001" w14:textId="77777777" w:rsidR="009B47F9" w:rsidRDefault="009B47F9">
      <w:pPr>
        <w:pStyle w:val="NormalWeb"/>
      </w:pPr>
      <w:r>
        <w:t>Harga biasanya bergerak menuju area di mana terdapat:</w:t>
      </w:r>
    </w:p>
    <w:p w14:paraId="6826F855" w14:textId="77777777" w:rsidR="009B47F9" w:rsidRDefault="009B47F9" w:rsidP="00083B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stop loss</w:t>
      </w:r>
    </w:p>
    <w:p w14:paraId="3A11CA24" w14:textId="77777777" w:rsidR="009B47F9" w:rsidRDefault="009B47F9" w:rsidP="00083B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pending order</w:t>
      </w:r>
    </w:p>
    <w:p w14:paraId="5784AB2E" w14:textId="77777777" w:rsidR="009B47F9" w:rsidRDefault="009B47F9" w:rsidP="00083B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order institusi</w:t>
      </w:r>
    </w:p>
    <w:p w14:paraId="17A7F754" w14:textId="77777777" w:rsidR="009B47F9" w:rsidRDefault="009B47F9">
      <w:pPr>
        <w:pStyle w:val="NormalWeb"/>
      </w:pPr>
      <w:r>
        <w:t xml:space="preserve">Area tersebut menyediakan </w:t>
      </w:r>
      <w:r>
        <w:rPr>
          <w:rStyle w:val="Kuat"/>
        </w:rPr>
        <w:t>bahan bakar bagi pergerakan harga</w:t>
      </w:r>
      <w:r>
        <w:t>.</w:t>
      </w:r>
    </w:p>
    <w:p w14:paraId="21C80F69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96B6E" wp14:editId="627B4F53">
                <wp:extent cx="6463665" cy="1270"/>
                <wp:effectExtent l="0" t="31750" r="0" b="36830"/>
                <wp:docPr id="1598727415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EEFF9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03E3F9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4. Level Likuiditas yang Paling Sering Menjadi Target</w:t>
      </w:r>
    </w:p>
    <w:p w14:paraId="174D7D1C" w14:textId="77777777" w:rsidR="009B47F9" w:rsidRDefault="009B47F9">
      <w:pPr>
        <w:pStyle w:val="NormalWeb"/>
      </w:pPr>
      <w:r>
        <w:t>Beberapa level di market sering menjadi target utama harga.</w:t>
      </w:r>
    </w:p>
    <w:p w14:paraId="12C550C0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9F005D" wp14:editId="01DDC821">
                <wp:extent cx="6463665" cy="1270"/>
                <wp:effectExtent l="0" t="31750" r="0" b="36830"/>
                <wp:docPr id="1079510266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E29B0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B7845B" w14:textId="77777777" w:rsidR="009B47F9" w:rsidRDefault="009B47F9">
      <w:pPr>
        <w:pStyle w:val="Judul2"/>
        <w:rPr>
          <w:rFonts w:eastAsia="Times New Roman"/>
        </w:rPr>
      </w:pPr>
      <w:r>
        <w:rPr>
          <w:rFonts w:eastAsia="Times New Roman"/>
        </w:rPr>
        <w:t>Equal Highs (EQH)</w:t>
      </w:r>
    </w:p>
    <w:p w14:paraId="395D7026" w14:textId="77777777" w:rsidR="009B47F9" w:rsidRDefault="009B47F9">
      <w:pPr>
        <w:pStyle w:val="NormalWeb"/>
      </w:pPr>
      <w:r>
        <w:t>Equal Highs terjadi ketika dua atau lebih puncak harga berada di level yang hampir sama.</w:t>
      </w:r>
    </w:p>
    <w:p w14:paraId="50A43A85" w14:textId="77777777" w:rsidR="009B47F9" w:rsidRDefault="009B47F9">
      <w:pPr>
        <w:pStyle w:val="NormalWeb"/>
      </w:pPr>
      <w:r>
        <w:t>Contoh:</w:t>
      </w:r>
    </w:p>
    <w:p w14:paraId="4765DC8E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High</w:t>
      </w:r>
    </w:p>
    <w:p w14:paraId="29CAFE11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─────</w:t>
      </w:r>
    </w:p>
    <w:p w14:paraId="6B819AC7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High</w:t>
      </w:r>
    </w:p>
    <w:p w14:paraId="661BC4DE" w14:textId="77777777" w:rsidR="009B47F9" w:rsidRDefault="009B47F9">
      <w:pPr>
        <w:pStyle w:val="NormalWeb"/>
      </w:pPr>
      <w:r>
        <w:t xml:space="preserve">Trader ritel sering menganggap ini sebagai </w:t>
      </w:r>
      <w:r>
        <w:rPr>
          <w:rStyle w:val="Kuat"/>
        </w:rPr>
        <w:t>resistance kuat</w:t>
      </w:r>
      <w:r>
        <w:t>.</w:t>
      </w:r>
    </w:p>
    <w:p w14:paraId="525C6D29" w14:textId="77777777" w:rsidR="009B47F9" w:rsidRDefault="009B47F9">
      <w:pPr>
        <w:pStyle w:val="NormalWeb"/>
      </w:pPr>
      <w:r>
        <w:t>Namun bagi Smart Money, area ini adalah:</w:t>
      </w:r>
    </w:p>
    <w:p w14:paraId="3ED4A90B" w14:textId="77777777" w:rsidR="009B47F9" w:rsidRDefault="009B47F9">
      <w:pPr>
        <w:pStyle w:val="NormalWeb"/>
      </w:pPr>
      <w:r>
        <w:rPr>
          <w:rStyle w:val="Kuat"/>
        </w:rPr>
        <w:t>Buy-Side Liquidity</w:t>
      </w:r>
    </w:p>
    <w:p w14:paraId="7F65DB17" w14:textId="77777777" w:rsidR="009B47F9" w:rsidRDefault="009B47F9">
      <w:pPr>
        <w:pStyle w:val="NormalWeb"/>
      </w:pPr>
      <w:r>
        <w:t>Karena banyak stop loss trader berada di atas level tersebut.</w:t>
      </w:r>
    </w:p>
    <w:p w14:paraId="0193083B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35362" wp14:editId="7BB2B5AF">
                <wp:extent cx="6463665" cy="1270"/>
                <wp:effectExtent l="0" t="31750" r="0" b="36830"/>
                <wp:docPr id="1170264755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D8C76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AF711E" w14:textId="77777777" w:rsidR="009B47F9" w:rsidRDefault="009B47F9">
      <w:pPr>
        <w:pStyle w:val="Judul2"/>
        <w:rPr>
          <w:rFonts w:eastAsia="Times New Roman"/>
        </w:rPr>
      </w:pPr>
      <w:r>
        <w:rPr>
          <w:rFonts w:eastAsia="Times New Roman"/>
        </w:rPr>
        <w:t>Equal Lows (EQL)</w:t>
      </w:r>
    </w:p>
    <w:p w14:paraId="6593296B" w14:textId="77777777" w:rsidR="009B47F9" w:rsidRDefault="009B47F9">
      <w:pPr>
        <w:pStyle w:val="NormalWeb"/>
      </w:pPr>
      <w:r>
        <w:t>Equal Lows terjadi ketika dua atau lebih low berada di level yang sama.</w:t>
      </w:r>
    </w:p>
    <w:p w14:paraId="59A8E8F0" w14:textId="77777777" w:rsidR="009B47F9" w:rsidRDefault="009B47F9">
      <w:pPr>
        <w:pStyle w:val="NormalWeb"/>
      </w:pPr>
      <w:r>
        <w:t>Contoh:</w:t>
      </w:r>
    </w:p>
    <w:p w14:paraId="3FFD2278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Low</w:t>
      </w:r>
    </w:p>
    <w:p w14:paraId="6D2022EB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─────</w:t>
      </w:r>
    </w:p>
    <w:p w14:paraId="04E87C99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Low</w:t>
      </w:r>
    </w:p>
    <w:p w14:paraId="6600AA5C" w14:textId="77777777" w:rsidR="009B47F9" w:rsidRDefault="009B47F9">
      <w:pPr>
        <w:pStyle w:val="NormalWeb"/>
      </w:pPr>
      <w:r>
        <w:t xml:space="preserve">Trader ritel sering menganggap ini sebagai </w:t>
      </w:r>
      <w:r>
        <w:rPr>
          <w:rStyle w:val="Kuat"/>
        </w:rPr>
        <w:t>support kuat</w:t>
      </w:r>
      <w:r>
        <w:t>.</w:t>
      </w:r>
    </w:p>
    <w:p w14:paraId="42946EC7" w14:textId="77777777" w:rsidR="009B47F9" w:rsidRDefault="009B47F9">
      <w:pPr>
        <w:pStyle w:val="NormalWeb"/>
      </w:pPr>
      <w:r>
        <w:t>Namun sebenarnya area ini adalah:</w:t>
      </w:r>
    </w:p>
    <w:p w14:paraId="536A9C96" w14:textId="77777777" w:rsidR="009B47F9" w:rsidRDefault="009B47F9">
      <w:pPr>
        <w:pStyle w:val="NormalWeb"/>
      </w:pPr>
      <w:r>
        <w:rPr>
          <w:rStyle w:val="Kuat"/>
        </w:rPr>
        <w:t>Sell-Side Liquidity</w:t>
      </w:r>
    </w:p>
    <w:p w14:paraId="3C060D98" w14:textId="77777777" w:rsidR="009B47F9" w:rsidRDefault="009B47F9">
      <w:pPr>
        <w:pStyle w:val="NormalWeb"/>
      </w:pPr>
      <w:r>
        <w:t>Karena stop loss trader berada di bawahnya.</w:t>
      </w:r>
    </w:p>
    <w:p w14:paraId="4F4457A9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0FEAD" wp14:editId="6566EF50">
                <wp:extent cx="6463665" cy="1270"/>
                <wp:effectExtent l="0" t="31750" r="0" b="36830"/>
                <wp:docPr id="1348975052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33FA3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E3C743" w14:textId="77777777" w:rsidR="009B47F9" w:rsidRDefault="009B47F9">
      <w:pPr>
        <w:pStyle w:val="Judul2"/>
        <w:rPr>
          <w:rFonts w:eastAsia="Times New Roman"/>
        </w:rPr>
      </w:pPr>
      <w:r>
        <w:rPr>
          <w:rFonts w:eastAsia="Times New Roman"/>
        </w:rPr>
        <w:t>Old Highs</w:t>
      </w:r>
    </w:p>
    <w:p w14:paraId="3C601927" w14:textId="77777777" w:rsidR="009B47F9" w:rsidRDefault="009B47F9">
      <w:pPr>
        <w:pStyle w:val="NormalWeb"/>
      </w:pPr>
      <w:r>
        <w:t xml:space="preserve">Old High adalah </w:t>
      </w:r>
      <w:r>
        <w:rPr>
          <w:rStyle w:val="Kuat"/>
        </w:rPr>
        <w:t>high penting yang sudah pernah terbentuk sebelumnya</w:t>
      </w:r>
      <w:r>
        <w:t>.</w:t>
      </w:r>
    </w:p>
    <w:p w14:paraId="4DB1AF67" w14:textId="77777777" w:rsidR="009B47F9" w:rsidRDefault="009B47F9">
      <w:pPr>
        <w:pStyle w:val="NormalWeb"/>
      </w:pPr>
      <w:r>
        <w:t>Contohnya:</w:t>
      </w:r>
    </w:p>
    <w:p w14:paraId="34A2F223" w14:textId="77777777" w:rsidR="009B47F9" w:rsidRDefault="009B47F9" w:rsidP="00083B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6A2FFBE2" w14:textId="77777777" w:rsidR="009B47F9" w:rsidRDefault="009B47F9" w:rsidP="00083B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4DDEFEC4" w14:textId="77777777" w:rsidR="009B47F9" w:rsidRDefault="009B47F9" w:rsidP="00083B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penting</w:t>
      </w:r>
    </w:p>
    <w:p w14:paraId="7EE09418" w14:textId="77777777" w:rsidR="009B47F9" w:rsidRDefault="009B47F9">
      <w:pPr>
        <w:pStyle w:val="NormalWeb"/>
      </w:pPr>
      <w:r>
        <w:t>Area ini biasanya memiliki banyak stop loss.</w:t>
      </w:r>
    </w:p>
    <w:p w14:paraId="089E5655" w14:textId="77777777" w:rsidR="009B47F9" w:rsidRDefault="009B47F9">
      <w:pPr>
        <w:pStyle w:val="NormalWeb"/>
      </w:pPr>
      <w:r>
        <w:t xml:space="preserve">Karena itu sering menjadi </w:t>
      </w:r>
      <w:r>
        <w:rPr>
          <w:rStyle w:val="Kuat"/>
        </w:rPr>
        <w:t>target pergerakan harga berikutnya</w:t>
      </w:r>
      <w:r>
        <w:t>.</w:t>
      </w:r>
    </w:p>
    <w:p w14:paraId="3D62A6DD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F7C04E" wp14:editId="13994DED">
                <wp:extent cx="6463665" cy="1270"/>
                <wp:effectExtent l="0" t="31750" r="0" b="36830"/>
                <wp:docPr id="1416200897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A1C29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A837AB" w14:textId="77777777" w:rsidR="009B47F9" w:rsidRDefault="009B47F9">
      <w:pPr>
        <w:pStyle w:val="Judul2"/>
        <w:rPr>
          <w:rFonts w:eastAsia="Times New Roman"/>
        </w:rPr>
      </w:pPr>
      <w:r>
        <w:rPr>
          <w:rFonts w:eastAsia="Times New Roman"/>
        </w:rPr>
        <w:t>Old Lows</w:t>
      </w:r>
    </w:p>
    <w:p w14:paraId="2C6C4442" w14:textId="77777777" w:rsidR="009B47F9" w:rsidRDefault="009B47F9">
      <w:pPr>
        <w:pStyle w:val="NormalWeb"/>
      </w:pPr>
      <w:r>
        <w:t xml:space="preserve">Old Low adalah </w:t>
      </w:r>
      <w:r>
        <w:rPr>
          <w:rStyle w:val="Kuat"/>
        </w:rPr>
        <w:t>low penting yang pernah terbentuk sebelumnya</w:t>
      </w:r>
      <w:r>
        <w:t>.</w:t>
      </w:r>
    </w:p>
    <w:p w14:paraId="5083671A" w14:textId="77777777" w:rsidR="009B47F9" w:rsidRDefault="009B47F9">
      <w:pPr>
        <w:pStyle w:val="NormalWeb"/>
      </w:pPr>
      <w:r>
        <w:t>Contohnya:</w:t>
      </w:r>
    </w:p>
    <w:p w14:paraId="5C172317" w14:textId="77777777" w:rsidR="009B47F9" w:rsidRDefault="009B47F9" w:rsidP="00083B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7EAA109A" w14:textId="77777777" w:rsidR="009B47F9" w:rsidRDefault="009B47F9" w:rsidP="00083B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low</w:t>
      </w:r>
    </w:p>
    <w:p w14:paraId="5D4BEFAF" w14:textId="77777777" w:rsidR="009B47F9" w:rsidRDefault="009B47F9" w:rsidP="00083B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 penting</w:t>
      </w:r>
    </w:p>
    <w:p w14:paraId="453703A3" w14:textId="77777777" w:rsidR="009B47F9" w:rsidRDefault="009B47F9">
      <w:pPr>
        <w:pStyle w:val="NormalWeb"/>
      </w:pPr>
      <w:r>
        <w:t>Area ini biasanya menjadi target harga karena di sana terdapat:</w:t>
      </w:r>
    </w:p>
    <w:p w14:paraId="6A934FBE" w14:textId="77777777" w:rsidR="009B47F9" w:rsidRDefault="009B47F9">
      <w:pPr>
        <w:pStyle w:val="NormalWeb"/>
      </w:pPr>
      <w:r>
        <w:rPr>
          <w:rStyle w:val="Kuat"/>
        </w:rPr>
        <w:t>Sell-Side Liquidity.</w:t>
      </w:r>
    </w:p>
    <w:p w14:paraId="30670976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4F2B8D" wp14:editId="2746B1BE">
                <wp:extent cx="6463665" cy="1270"/>
                <wp:effectExtent l="0" t="31750" r="0" b="36830"/>
                <wp:docPr id="1431539665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FB3D1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E2BABF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5. Fair Value Gap sebagai Target Harga</w:t>
      </w:r>
    </w:p>
    <w:p w14:paraId="44232B25" w14:textId="77777777" w:rsidR="009B47F9" w:rsidRDefault="009B47F9">
      <w:pPr>
        <w:pStyle w:val="NormalWeb"/>
      </w:pPr>
      <w:r>
        <w:t>Selain high dan low, area lain yang sering menjadi target harga adalah:</w:t>
      </w:r>
    </w:p>
    <w:p w14:paraId="143B0ABA" w14:textId="77777777" w:rsidR="009B47F9" w:rsidRDefault="009B47F9">
      <w:pPr>
        <w:pStyle w:val="NormalWeb"/>
      </w:pPr>
      <w:r>
        <w:rPr>
          <w:rStyle w:val="Kuat"/>
        </w:rPr>
        <w:t>Fair Value Gap (FVG)</w:t>
      </w:r>
      <w:r>
        <w:t>.</w:t>
      </w:r>
    </w:p>
    <w:p w14:paraId="381744B5" w14:textId="77777777" w:rsidR="009B47F9" w:rsidRDefault="009B47F9">
      <w:pPr>
        <w:pStyle w:val="NormalWeb"/>
      </w:pPr>
      <w:r>
        <w:t>FVG adalah celah harga yang terjadi karena pergerakan cepat.</w:t>
      </w:r>
    </w:p>
    <w:p w14:paraId="6FB3A400" w14:textId="77777777" w:rsidR="009B47F9" w:rsidRDefault="009B47F9">
      <w:pPr>
        <w:pStyle w:val="NormalWeb"/>
      </w:pPr>
      <w:r>
        <w:t>Contohnya:</w:t>
      </w:r>
    </w:p>
    <w:p w14:paraId="59A78271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Candle 1</w:t>
      </w:r>
    </w:p>
    <w:p w14:paraId="0A441F37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726E459D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Candle 2 (impuls besar)</w:t>
      </w:r>
    </w:p>
    <w:p w14:paraId="0B718090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C5DD6C7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Candle 3</w:t>
      </w:r>
    </w:p>
    <w:p w14:paraId="57054830" w14:textId="77777777" w:rsidR="009B47F9" w:rsidRDefault="009B47F9">
      <w:pPr>
        <w:pStyle w:val="NormalWeb"/>
      </w:pPr>
      <w:r>
        <w:t xml:space="preserve">Jika terdapat celah antara candle pertama dan ketiga, maka area tersebut disebut </w:t>
      </w:r>
      <w:r>
        <w:rPr>
          <w:rStyle w:val="Kuat"/>
        </w:rPr>
        <w:t>FVG</w:t>
      </w:r>
      <w:r>
        <w:t>.</w:t>
      </w:r>
    </w:p>
    <w:p w14:paraId="00AF469D" w14:textId="77777777" w:rsidR="009B47F9" w:rsidRDefault="009B47F9">
      <w:pPr>
        <w:pStyle w:val="NormalWeb"/>
      </w:pPr>
      <w:r>
        <w:t>Harga sering kembali ke area ini untuk:</w:t>
      </w:r>
    </w:p>
    <w:p w14:paraId="5F349B19" w14:textId="77777777" w:rsidR="009B47F9" w:rsidRDefault="009B47F9">
      <w:pPr>
        <w:pStyle w:val="NormalWeb"/>
      </w:pPr>
      <w:r>
        <w:rPr>
          <w:rStyle w:val="Kuat"/>
        </w:rPr>
        <w:t>menyeimbangkan pergerakan harga.</w:t>
      </w:r>
    </w:p>
    <w:p w14:paraId="002EF26B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D80B1" wp14:editId="2CDEE8C2">
                <wp:extent cx="6463665" cy="1270"/>
                <wp:effectExtent l="0" t="31750" r="0" b="36830"/>
                <wp:docPr id="1037704851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25AD2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1693C4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6. Siklus Pergerakan Harga</w:t>
      </w:r>
    </w:p>
    <w:p w14:paraId="112F9615" w14:textId="77777777" w:rsidR="009B47F9" w:rsidRDefault="009B47F9">
      <w:pPr>
        <w:pStyle w:val="NormalWeb"/>
      </w:pPr>
      <w:r>
        <w:t>Dalam konsep ICT, harga biasanya bergerak dalam pola siklus tertentu.</w:t>
      </w:r>
    </w:p>
    <w:p w14:paraId="699D5741" w14:textId="77777777" w:rsidR="009B47F9" w:rsidRDefault="009B47F9">
      <w:pPr>
        <w:pStyle w:val="NormalWeb"/>
      </w:pPr>
      <w:r>
        <w:t>Contohnya:</w:t>
      </w:r>
    </w:p>
    <w:p w14:paraId="54293839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Ambil External Liquidity</w:t>
      </w:r>
    </w:p>
    <w:p w14:paraId="4C5EB3DB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826A788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Kembali ke Internal Liquidity</w:t>
      </w:r>
    </w:p>
    <w:p w14:paraId="2DF5F77B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5023F2D0" w14:textId="77777777" w:rsidR="009B47F9" w:rsidRDefault="009B47F9">
      <w:pPr>
        <w:pStyle w:val="HTMLSudahDiformat"/>
        <w:rPr>
          <w:rStyle w:val="KodeHTML"/>
        </w:rPr>
      </w:pPr>
      <w:r>
        <w:rPr>
          <w:rStyle w:val="KodeHTML"/>
        </w:rPr>
        <w:t>Menuju External Liquidity berikutnya</w:t>
      </w:r>
    </w:p>
    <w:p w14:paraId="0E26FA32" w14:textId="77777777" w:rsidR="009B47F9" w:rsidRDefault="009B47F9">
      <w:pPr>
        <w:pStyle w:val="NormalWeb"/>
      </w:pPr>
      <w:r>
        <w:t>Artinya:</w:t>
      </w:r>
    </w:p>
    <w:p w14:paraId="08590178" w14:textId="77777777" w:rsidR="009B47F9" w:rsidRDefault="009B47F9" w:rsidP="00083B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mengambil likuiditas besar di luar range</w:t>
      </w:r>
    </w:p>
    <w:p w14:paraId="599A2000" w14:textId="77777777" w:rsidR="009B47F9" w:rsidRDefault="009B47F9" w:rsidP="00083B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kembali ke dalam range untuk menyeimbangkan harga</w:t>
      </w:r>
    </w:p>
    <w:p w14:paraId="08CA7DD0" w14:textId="77777777" w:rsidR="009B47F9" w:rsidRDefault="009B47F9" w:rsidP="00083B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bergerak menuju target likuiditas berikutnya</w:t>
      </w:r>
    </w:p>
    <w:p w14:paraId="5B4957EC" w14:textId="77777777" w:rsidR="009B47F9" w:rsidRDefault="009B47F9">
      <w:pPr>
        <w:pStyle w:val="NormalWeb"/>
      </w:pPr>
      <w:r>
        <w:t>Siklus ini terus berulang di market.</w:t>
      </w:r>
    </w:p>
    <w:p w14:paraId="27BEDDE4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427E0" wp14:editId="14CAAE92">
                <wp:extent cx="6463665" cy="1270"/>
                <wp:effectExtent l="0" t="31750" r="0" b="36830"/>
                <wp:docPr id="1674961382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D6FA3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532F8B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7. Menggunakan DOL dalam Trading</w:t>
      </w:r>
    </w:p>
    <w:p w14:paraId="7253DEC7" w14:textId="77777777" w:rsidR="009B47F9" w:rsidRDefault="009B47F9">
      <w:pPr>
        <w:pStyle w:val="NormalWeb"/>
      </w:pPr>
      <w:r>
        <w:t>Trader yang memahami Draw on Liquidity biasanya melakukan langkah berikut:</w:t>
      </w:r>
    </w:p>
    <w:p w14:paraId="16967F18" w14:textId="77777777" w:rsidR="009B47F9" w:rsidRDefault="009B47F9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Mengidentifikasi </w:t>
      </w:r>
      <w:r>
        <w:rPr>
          <w:rStyle w:val="Kuat"/>
        </w:rPr>
        <w:t>likuiditas terbesar di market</w:t>
      </w:r>
    </w:p>
    <w:p w14:paraId="26966681" w14:textId="77777777" w:rsidR="009B47F9" w:rsidRDefault="009B47F9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Menentukan </w:t>
      </w:r>
      <w:r>
        <w:rPr>
          <w:rStyle w:val="Kuat"/>
        </w:rPr>
        <w:t>arah target harga</w:t>
      </w:r>
    </w:p>
    <w:p w14:paraId="72E731D6" w14:textId="77777777" w:rsidR="009B47F9" w:rsidRDefault="009B47F9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Menunggu konfirmasi struktur sebelum entry</w:t>
      </w:r>
    </w:p>
    <w:p w14:paraId="2A6FC9D1" w14:textId="77777777" w:rsidR="009B47F9" w:rsidRDefault="009B47F9">
      <w:pPr>
        <w:pStyle w:val="NormalWeb"/>
      </w:pPr>
      <w:r>
        <w:t>Contohnya:</w:t>
      </w:r>
    </w:p>
    <w:p w14:paraId="1D9E2022" w14:textId="77777777" w:rsidR="009B47F9" w:rsidRDefault="009B47F9" w:rsidP="00083B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jika target likuiditas berada di atas → bias bullish</w:t>
      </w:r>
    </w:p>
    <w:p w14:paraId="56437D96" w14:textId="77777777" w:rsidR="009B47F9" w:rsidRDefault="009B47F9" w:rsidP="00083B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jika target likuiditas berada di bawah → bias bearish</w:t>
      </w:r>
    </w:p>
    <w:p w14:paraId="7635B709" w14:textId="77777777" w:rsidR="009B47F9" w:rsidRDefault="009B47F9">
      <w:pPr>
        <w:pStyle w:val="NormalWeb"/>
      </w:pPr>
      <w:r>
        <w:t>Dengan begitu trader tidak lagi menebak arah market.</w:t>
      </w:r>
    </w:p>
    <w:p w14:paraId="05BBC26B" w14:textId="77777777" w:rsidR="009B47F9" w:rsidRDefault="009B47F9">
      <w:pPr>
        <w:pStyle w:val="NormalWeb"/>
      </w:pPr>
      <w:r>
        <w:t xml:space="preserve">Trader hanya mengikuti </w:t>
      </w:r>
      <w:r>
        <w:rPr>
          <w:rStyle w:val="Kuat"/>
        </w:rPr>
        <w:t>target likuiditas yang jelas.</w:t>
      </w:r>
    </w:p>
    <w:p w14:paraId="0F1E36CD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7C39F" wp14:editId="5F388785">
                <wp:extent cx="6463665" cy="1270"/>
                <wp:effectExtent l="0" t="31750" r="0" b="36830"/>
                <wp:docPr id="1742255630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CEB98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29053B" w14:textId="77777777" w:rsidR="009B47F9" w:rsidRDefault="009B47F9">
      <w:pPr>
        <w:pStyle w:val="Judul1"/>
        <w:rPr>
          <w:rFonts w:eastAsia="Times New Roman"/>
        </w:rPr>
      </w:pPr>
      <w:r>
        <w:rPr>
          <w:rFonts w:eastAsia="Times New Roman"/>
        </w:rPr>
        <w:t>Inti Pemahaman Bab 8</w:t>
      </w:r>
    </w:p>
    <w:p w14:paraId="61BA6918" w14:textId="77777777" w:rsidR="009B47F9" w:rsidRDefault="009B47F9">
      <w:pPr>
        <w:pStyle w:val="NormalWeb"/>
      </w:pPr>
      <w:r>
        <w:t>Beberapa hal penting yang harus dipahami:</w:t>
      </w:r>
    </w:p>
    <w:p w14:paraId="475EB48E" w14:textId="77777777" w:rsidR="009B47F9" w:rsidRDefault="009B47F9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Harga selalu memiliki </w:t>
      </w:r>
      <w:r>
        <w:rPr>
          <w:rStyle w:val="Kuat"/>
        </w:rPr>
        <w:t>target likuiditas</w:t>
      </w:r>
    </w:p>
    <w:p w14:paraId="17418893" w14:textId="77777777" w:rsidR="009B47F9" w:rsidRDefault="009B47F9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Target tersebut disebut </w:t>
      </w:r>
      <w:r>
        <w:rPr>
          <w:rStyle w:val="Kuat"/>
        </w:rPr>
        <w:t>Draw on Liquidity (DOL)</w:t>
      </w:r>
    </w:p>
    <w:p w14:paraId="482132D6" w14:textId="77777777" w:rsidR="009B47F9" w:rsidRDefault="009B47F9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Likuiditas bertindak sebagai </w:t>
      </w:r>
      <w:r>
        <w:rPr>
          <w:rStyle w:val="Kuat"/>
        </w:rPr>
        <w:t>magnet bagi harga</w:t>
      </w:r>
    </w:p>
    <w:p w14:paraId="3CA827DD" w14:textId="77777777" w:rsidR="009B47F9" w:rsidRDefault="009B47F9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Level yang sering menjadi target harga:</w:t>
      </w:r>
    </w:p>
    <w:p w14:paraId="1A0E273F" w14:textId="77777777" w:rsidR="009B47F9" w:rsidRDefault="009B47F9" w:rsidP="00083B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2C046D2F" w14:textId="77777777" w:rsidR="009B47F9" w:rsidRDefault="009B47F9" w:rsidP="00083B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40DD80FC" w14:textId="77777777" w:rsidR="009B47F9" w:rsidRDefault="009B47F9" w:rsidP="00083B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Highs</w:t>
      </w:r>
    </w:p>
    <w:p w14:paraId="0CAA2661" w14:textId="77777777" w:rsidR="009B47F9" w:rsidRDefault="009B47F9" w:rsidP="00083B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Lows</w:t>
      </w:r>
    </w:p>
    <w:p w14:paraId="768F211D" w14:textId="77777777" w:rsidR="009B47F9" w:rsidRDefault="009B47F9" w:rsidP="00083B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6BF6597B" w14:textId="77777777" w:rsidR="009B47F9" w:rsidRDefault="009B47F9">
      <w:pPr>
        <w:pStyle w:val="NormalWeb"/>
      </w:pPr>
      <w:r>
        <w:t>Dengan memahami konsep ini, trader bisa melihat pasar sebagai:</w:t>
      </w:r>
    </w:p>
    <w:p w14:paraId="64D3BEF0" w14:textId="77777777" w:rsidR="009B47F9" w:rsidRDefault="009B47F9">
      <w:pPr>
        <w:pStyle w:val="NormalWeb"/>
      </w:pPr>
      <w:r>
        <w:rPr>
          <w:rStyle w:val="Kuat"/>
        </w:rPr>
        <w:t>pergerakan menuju target likuiditas, bukan pergerakan acak.</w:t>
      </w:r>
    </w:p>
    <w:p w14:paraId="2A50F5C0" w14:textId="77777777" w:rsidR="009B47F9" w:rsidRDefault="009B47F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3F494" wp14:editId="10BA7D87">
                <wp:extent cx="6463665" cy="1270"/>
                <wp:effectExtent l="0" t="31750" r="0" b="36830"/>
                <wp:docPr id="1693473970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E0322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F08430" w14:textId="77777777" w:rsidR="009B47F9" w:rsidRDefault="009B47F9">
      <w:pPr>
        <w:pStyle w:val="NormalWeb"/>
      </w:pPr>
      <w:r>
        <w:t xml:space="preserve">Jika kamu lanjutkan buku ini, </w:t>
      </w:r>
      <w:r>
        <w:rPr>
          <w:rStyle w:val="Kuat"/>
        </w:rPr>
        <w:t>Bab berikutnya biasanya mulai masuk ke mekanisme ketidakseimbangan harga secara detail</w:t>
      </w:r>
      <w:r>
        <w:t>, yaitu:</w:t>
      </w:r>
    </w:p>
    <w:p w14:paraId="6C0C238A" w14:textId="77777777" w:rsidR="009B47F9" w:rsidRDefault="009B47F9">
      <w:pPr>
        <w:pStyle w:val="NormalWeb"/>
      </w:pPr>
      <w:r>
        <w:rPr>
          <w:rStyle w:val="Kuat"/>
        </w:rPr>
        <w:t>BAB 9 — Imbalance &amp; Fair Value Gap (Market Inefficiency)</w:t>
      </w:r>
    </w:p>
    <w:p w14:paraId="28BC59F3" w14:textId="77777777" w:rsidR="009B47F9" w:rsidRDefault="009B47F9">
      <w:pPr>
        <w:pStyle w:val="NormalWeb"/>
      </w:pPr>
      <w:r>
        <w:t>Ini konsep yang sangat penting karena menjelaskan:</w:t>
      </w:r>
    </w:p>
    <w:p w14:paraId="5CD379A5" w14:textId="77777777" w:rsidR="009B47F9" w:rsidRDefault="009B47F9" w:rsidP="00083B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kenapa harga sering retrace ke area tertentu</w:t>
      </w:r>
    </w:p>
    <w:p w14:paraId="37EE9BE3" w14:textId="77777777" w:rsidR="009B47F9" w:rsidRDefault="009B47F9" w:rsidP="00083B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menemukan area entry yang presisi.</w:t>
      </w:r>
    </w:p>
    <w:p w14:paraId="51350613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4CCF51" wp14:editId="09BA343D">
                <wp:extent cx="6463665" cy="1270"/>
                <wp:effectExtent l="0" t="31750" r="0" b="36830"/>
                <wp:docPr id="364289227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22491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31F05C" w14:textId="77777777" w:rsidR="00EE6991" w:rsidRDefault="00EE6991">
      <w:pPr>
        <w:pStyle w:val="NormalWeb"/>
      </w:pPr>
      <w:r>
        <w:t xml:space="preserve">Aku lanjutkan </w:t>
      </w:r>
      <w:r>
        <w:rPr>
          <w:rStyle w:val="Kuat"/>
        </w:rPr>
        <w:t>Bab 9</w:t>
      </w:r>
      <w:r>
        <w:t xml:space="preserve"> dengan format yang sama: sederhana, jelas, dan mudah dipahami.</w:t>
      </w:r>
    </w:p>
    <w:p w14:paraId="7BDEBE47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917FD" wp14:editId="316A04E6">
                <wp:extent cx="6463665" cy="1270"/>
                <wp:effectExtent l="0" t="31750" r="0" b="36830"/>
                <wp:docPr id="352552869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CD4D5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36A739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BAB 9</w:t>
      </w:r>
    </w:p>
    <w:p w14:paraId="6ABA1217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Manipulasi Likuiditas dan Jebakan Market</w:t>
      </w:r>
    </w:p>
    <w:p w14:paraId="7F54FB21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ACA0A" wp14:editId="0F35BD59">
                <wp:extent cx="6463665" cy="1270"/>
                <wp:effectExtent l="0" t="31750" r="0" b="36830"/>
                <wp:docPr id="1152267996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6A226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332E13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1. Market Tidak Selalu Bergerak Secara Jujur</w:t>
      </w:r>
    </w:p>
    <w:p w14:paraId="187B904E" w14:textId="77777777" w:rsidR="00EE6991" w:rsidRDefault="00EE6991">
      <w:pPr>
        <w:pStyle w:val="NormalWeb"/>
      </w:pPr>
      <w:r>
        <w:t>Dalam konsep ICT, harga tidak selalu bergerak langsung menuju arah sebenarnya.</w:t>
      </w:r>
    </w:p>
    <w:p w14:paraId="575BCE7C" w14:textId="77777777" w:rsidR="00EE6991" w:rsidRDefault="00EE6991">
      <w:pPr>
        <w:pStyle w:val="NormalWeb"/>
      </w:pPr>
      <w:r>
        <w:t>Sering kali sebelum pergerakan utama terjadi, market melakukan:</w:t>
      </w:r>
    </w:p>
    <w:p w14:paraId="780D5631" w14:textId="77777777" w:rsidR="00EE6991" w:rsidRDefault="00EE6991" w:rsidP="00083B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 harga</w:t>
      </w:r>
    </w:p>
    <w:p w14:paraId="32B08C43" w14:textId="77777777" w:rsidR="00EE6991" w:rsidRDefault="00EE6991" w:rsidP="00083B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pengambilan likuiditas</w:t>
      </w:r>
    </w:p>
    <w:p w14:paraId="3A01C6EC" w14:textId="77777777" w:rsidR="00EE6991" w:rsidRDefault="00EE6991" w:rsidP="00083B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jebakan terhadap trader ritel</w:t>
      </w:r>
    </w:p>
    <w:p w14:paraId="71392ABE" w14:textId="77777777" w:rsidR="00EE6991" w:rsidRDefault="00EE6991">
      <w:pPr>
        <w:pStyle w:val="NormalWeb"/>
      </w:pPr>
      <w:r>
        <w:t>Tujuannya adalah:</w:t>
      </w:r>
    </w:p>
    <w:p w14:paraId="3929A127" w14:textId="77777777" w:rsidR="00EE6991" w:rsidRDefault="00EE6991">
      <w:pPr>
        <w:pStyle w:val="NormalWeb"/>
      </w:pPr>
      <w:r>
        <w:rPr>
          <w:rStyle w:val="Kuat"/>
        </w:rPr>
        <w:t>mengumpulkan order yang cukup untuk memindahkan harga.</w:t>
      </w:r>
    </w:p>
    <w:p w14:paraId="0D181ED3" w14:textId="77777777" w:rsidR="00EE6991" w:rsidRDefault="00EE6991">
      <w:pPr>
        <w:pStyle w:val="NormalWeb"/>
      </w:pPr>
      <w:r>
        <w:t>Karena institusi membutuhkan likuiditas besar untuk membuka posisi.</w:t>
      </w:r>
    </w:p>
    <w:p w14:paraId="71634D55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DBF66" wp14:editId="73946B24">
                <wp:extent cx="6463665" cy="1270"/>
                <wp:effectExtent l="0" t="31750" r="0" b="36830"/>
                <wp:docPr id="1174249465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400EC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9A9711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2. Inducement (Umpan Pasar)</w:t>
      </w:r>
    </w:p>
    <w:p w14:paraId="0AA20AEC" w14:textId="77777777" w:rsidR="00EE6991" w:rsidRDefault="00EE6991">
      <w:pPr>
        <w:pStyle w:val="NormalWeb"/>
      </w:pPr>
      <w:r>
        <w:rPr>
          <w:rStyle w:val="Kuat"/>
        </w:rPr>
        <w:t>Inducement</w:t>
      </w:r>
      <w:r>
        <w:t xml:space="preserve"> adalah gerakan harga yang dibuat untuk </w:t>
      </w:r>
      <w:r>
        <w:rPr>
          <w:rStyle w:val="Kuat"/>
        </w:rPr>
        <w:t>memancing trader masuk ke posisi yang salah</w:t>
      </w:r>
      <w:r>
        <w:t>.</w:t>
      </w:r>
    </w:p>
    <w:p w14:paraId="0589A581" w14:textId="77777777" w:rsidR="00EE6991" w:rsidRDefault="00EE6991">
      <w:pPr>
        <w:pStyle w:val="NormalWeb"/>
      </w:pPr>
      <w:r>
        <w:t>Biasanya inducement terlihat seperti:</w:t>
      </w:r>
    </w:p>
    <w:p w14:paraId="0C9EE7F6" w14:textId="77777777" w:rsidR="00EE6991" w:rsidRDefault="00EE6991" w:rsidP="00083B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awal tren baru</w:t>
      </w:r>
    </w:p>
    <w:p w14:paraId="47356E48" w14:textId="77777777" w:rsidR="00EE6991" w:rsidRDefault="00EE6991" w:rsidP="00083B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breakout kecil</w:t>
      </w:r>
    </w:p>
    <w:p w14:paraId="67D4968C" w14:textId="77777777" w:rsidR="00EE6991" w:rsidRDefault="00EE6991" w:rsidP="00083B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pullback yang terlihat valid</w:t>
      </w:r>
    </w:p>
    <w:p w14:paraId="61A06341" w14:textId="77777777" w:rsidR="00EE6991" w:rsidRDefault="00EE6991">
      <w:pPr>
        <w:pStyle w:val="NormalWeb"/>
      </w:pPr>
      <w:r>
        <w:t xml:space="preserve">Namun sebenarnya itu hanya </w:t>
      </w:r>
      <w:r>
        <w:rPr>
          <w:rStyle w:val="Kuat"/>
        </w:rPr>
        <w:t>umpan untuk mengumpulkan likuiditas</w:t>
      </w:r>
      <w:r>
        <w:t>.</w:t>
      </w:r>
    </w:p>
    <w:p w14:paraId="610CB21E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F4209" wp14:editId="52F513C8">
                <wp:extent cx="6463665" cy="1270"/>
                <wp:effectExtent l="0" t="31750" r="0" b="36830"/>
                <wp:docPr id="927465178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8AE8A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1A0C41" w14:textId="77777777" w:rsidR="00EE6991" w:rsidRDefault="00EE6991">
      <w:pPr>
        <w:pStyle w:val="Judul2"/>
        <w:rPr>
          <w:rFonts w:eastAsia="Times New Roman"/>
        </w:rPr>
      </w:pPr>
      <w:r>
        <w:rPr>
          <w:rFonts w:eastAsia="Times New Roman"/>
        </w:rPr>
        <w:t>Contoh Inducement</w:t>
      </w:r>
    </w:p>
    <w:p w14:paraId="6554EDE8" w14:textId="77777777" w:rsidR="00EE6991" w:rsidRDefault="00EE6991">
      <w:pPr>
        <w:pStyle w:val="NormalWeb"/>
      </w:pPr>
      <w:r>
        <w:t>Misalnya market sedang bearish.</w:t>
      </w:r>
    </w:p>
    <w:p w14:paraId="0637C463" w14:textId="77777777" w:rsidR="00EE6991" w:rsidRDefault="00EE6991">
      <w:pPr>
        <w:pStyle w:val="NormalWeb"/>
      </w:pPr>
      <w:r>
        <w:t>Harga tiba-tiba naik sedikit dan terlihat seperti akan reversal.</w:t>
      </w:r>
    </w:p>
    <w:p w14:paraId="2475BB0B" w14:textId="77777777" w:rsidR="00EE6991" w:rsidRDefault="00EE6991">
      <w:pPr>
        <w:pStyle w:val="NormalWeb"/>
      </w:pPr>
      <w:r>
        <w:t xml:space="preserve">Trader mulai </w:t>
      </w:r>
      <w:r>
        <w:rPr>
          <w:rStyle w:val="Kuat"/>
        </w:rPr>
        <w:t>buy</w:t>
      </w:r>
      <w:r>
        <w:t>.</w:t>
      </w:r>
    </w:p>
    <w:p w14:paraId="53956DDC" w14:textId="77777777" w:rsidR="00EE6991" w:rsidRDefault="00EE6991">
      <w:pPr>
        <w:pStyle w:val="NormalWeb"/>
      </w:pPr>
      <w:r>
        <w:t xml:space="preserve">Namun sebenarnya kenaikan itu hanya </w:t>
      </w:r>
      <w:r>
        <w:rPr>
          <w:rStyle w:val="Kuat"/>
        </w:rPr>
        <w:t>umpan</w:t>
      </w:r>
      <w:r>
        <w:t>.</w:t>
      </w:r>
    </w:p>
    <w:p w14:paraId="26A47B19" w14:textId="77777777" w:rsidR="00EE6991" w:rsidRDefault="00EE6991">
      <w:pPr>
        <w:pStyle w:val="NormalWeb"/>
      </w:pPr>
      <w:r>
        <w:t xml:space="preserve">Setelah cukup banyak trader masuk posisi buy, harga kemudian </w:t>
      </w:r>
      <w:r>
        <w:rPr>
          <w:rStyle w:val="Kuat"/>
        </w:rPr>
        <w:t>turun kuat</w:t>
      </w:r>
      <w:r>
        <w:t>.</w:t>
      </w:r>
    </w:p>
    <w:p w14:paraId="0F133052" w14:textId="77777777" w:rsidR="00EE6991" w:rsidRDefault="00EE6991">
      <w:pPr>
        <w:pStyle w:val="NormalWeb"/>
      </w:pPr>
      <w:r>
        <w:t>Contoh sederhana:</w:t>
      </w:r>
    </w:p>
    <w:p w14:paraId="6E318324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Pullback kecil</w:t>
      </w:r>
    </w:p>
    <w:p w14:paraId="7C80F59C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7A5B5356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Trader buy</w:t>
      </w:r>
    </w:p>
    <w:p w14:paraId="1C98F937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339D66E8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Harga turun kuat</w:t>
      </w:r>
    </w:p>
    <w:p w14:paraId="3881A767" w14:textId="77777777" w:rsidR="00EE6991" w:rsidRDefault="00EE6991">
      <w:pPr>
        <w:pStyle w:val="NormalWeb"/>
      </w:pPr>
      <w:r>
        <w:t>Tujuannya adalah:</w:t>
      </w:r>
    </w:p>
    <w:p w14:paraId="60FFDB14" w14:textId="77777777" w:rsidR="00EE6991" w:rsidRDefault="00EE6991">
      <w:pPr>
        <w:pStyle w:val="NormalWeb"/>
      </w:pPr>
      <w:r>
        <w:t xml:space="preserve">mengumpulkan </w:t>
      </w:r>
      <w:r>
        <w:rPr>
          <w:rStyle w:val="Kuat"/>
        </w:rPr>
        <w:t>stop loss di atas dan di bawah market</w:t>
      </w:r>
      <w:r>
        <w:t>.</w:t>
      </w:r>
    </w:p>
    <w:p w14:paraId="5284851A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4C88F" wp14:editId="158ED4D1">
                <wp:extent cx="6463665" cy="1270"/>
                <wp:effectExtent l="0" t="31750" r="0" b="36830"/>
                <wp:docPr id="1858670408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CDD40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F3136E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3. Trap Liquidity (Jebakan Likuiditas)</w:t>
      </w:r>
    </w:p>
    <w:p w14:paraId="483D4CC2" w14:textId="77777777" w:rsidR="00EE6991" w:rsidRDefault="00EE6991">
      <w:pPr>
        <w:pStyle w:val="NormalWeb"/>
      </w:pPr>
      <w:r>
        <w:rPr>
          <w:rStyle w:val="Kuat"/>
        </w:rPr>
        <w:t>Trap Liquidity</w:t>
      </w:r>
      <w:r>
        <w:t xml:space="preserve"> terjadi ketika market membentuk struktur yang terlihat sangat jelas bagi trader ritel.</w:t>
      </w:r>
    </w:p>
    <w:p w14:paraId="72B69A98" w14:textId="77777777" w:rsidR="00EE6991" w:rsidRDefault="00EE6991">
      <w:pPr>
        <w:pStyle w:val="NormalWeb"/>
      </w:pPr>
      <w:r>
        <w:t>Contoh struktur jebakan:</w:t>
      </w:r>
    </w:p>
    <w:p w14:paraId="6255BD8A" w14:textId="77777777" w:rsidR="00EE6991" w:rsidRDefault="00EE6991" w:rsidP="00083B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Top</w:t>
      </w:r>
    </w:p>
    <w:p w14:paraId="0E554ECC" w14:textId="77777777" w:rsidR="00EE6991" w:rsidRDefault="00EE6991" w:rsidP="00083B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Bottom</w:t>
      </w:r>
    </w:p>
    <w:p w14:paraId="79BC9EA7" w14:textId="77777777" w:rsidR="00EE6991" w:rsidRDefault="00EE6991" w:rsidP="00083B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541F75DC" w14:textId="77777777" w:rsidR="00EE6991" w:rsidRDefault="00EE6991" w:rsidP="00083B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55F9693D" w14:textId="77777777" w:rsidR="00EE6991" w:rsidRDefault="00EE6991" w:rsidP="00083B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Trendline yang sangat jelas</w:t>
      </w:r>
    </w:p>
    <w:p w14:paraId="5C472DB6" w14:textId="77777777" w:rsidR="00EE6991" w:rsidRDefault="00EE6991">
      <w:pPr>
        <w:pStyle w:val="NormalWeb"/>
      </w:pPr>
      <w:r>
        <w:t>Trader ritel biasanya melihat struktur ini sebagai:</w:t>
      </w:r>
    </w:p>
    <w:p w14:paraId="31B1962E" w14:textId="77777777" w:rsidR="00EE6991" w:rsidRDefault="00EE6991" w:rsidP="00083B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 kuat</w:t>
      </w:r>
    </w:p>
    <w:p w14:paraId="04DB2E3E" w14:textId="77777777" w:rsidR="00EE6991" w:rsidRDefault="00EE6991" w:rsidP="00083B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kuat</w:t>
      </w:r>
    </w:p>
    <w:p w14:paraId="6789B798" w14:textId="77777777" w:rsidR="00EE6991" w:rsidRDefault="00EE6991">
      <w:pPr>
        <w:pStyle w:val="NormalWeb"/>
      </w:pPr>
      <w:r>
        <w:t xml:space="preserve">Namun bagi institusi, struktur tersebut hanyalah </w:t>
      </w:r>
      <w:r>
        <w:rPr>
          <w:rStyle w:val="Kuat"/>
        </w:rPr>
        <w:t>tempat pengumpulan stop loss</w:t>
      </w:r>
      <w:r>
        <w:t>.</w:t>
      </w:r>
    </w:p>
    <w:p w14:paraId="29552F77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7189D" wp14:editId="10C80BD7">
                <wp:extent cx="6463665" cy="1270"/>
                <wp:effectExtent l="0" t="31750" r="0" b="36830"/>
                <wp:docPr id="2115528325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E23A3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0ABBA0" w14:textId="77777777" w:rsidR="00EE6991" w:rsidRDefault="00EE6991">
      <w:pPr>
        <w:pStyle w:val="Judul2"/>
        <w:rPr>
          <w:rFonts w:eastAsia="Times New Roman"/>
        </w:rPr>
      </w:pPr>
      <w:r>
        <w:rPr>
          <w:rFonts w:eastAsia="Times New Roman"/>
        </w:rPr>
        <w:t>Contoh Trap Liquidity</w:t>
      </w:r>
    </w:p>
    <w:p w14:paraId="6ACCC955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Equal High</w:t>
      </w:r>
    </w:p>
    <w:p w14:paraId="4D54A469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──────</w:t>
      </w:r>
    </w:p>
    <w:p w14:paraId="43342497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Equal High</w:t>
      </w:r>
    </w:p>
    <w:p w14:paraId="426C8388" w14:textId="77777777" w:rsidR="00EE6991" w:rsidRDefault="00EE6991">
      <w:pPr>
        <w:pStyle w:val="NormalWeb"/>
      </w:pPr>
      <w:r>
        <w:t xml:space="preserve">Trader ritel biasanya </w:t>
      </w:r>
      <w:r>
        <w:rPr>
          <w:rStyle w:val="Kuat"/>
        </w:rPr>
        <w:t>sell di area ini</w:t>
      </w:r>
      <w:r>
        <w:t>.</w:t>
      </w:r>
    </w:p>
    <w:p w14:paraId="57FEC79B" w14:textId="77777777" w:rsidR="00EE6991" w:rsidRDefault="00EE6991">
      <w:pPr>
        <w:pStyle w:val="NormalWeb"/>
      </w:pPr>
      <w:r>
        <w:t xml:space="preserve">Stop loss mereka berada </w:t>
      </w:r>
      <w:r>
        <w:rPr>
          <w:rStyle w:val="Kuat"/>
        </w:rPr>
        <w:t>di atas high tersebut</w:t>
      </w:r>
      <w:r>
        <w:t>.</w:t>
      </w:r>
    </w:p>
    <w:p w14:paraId="643C5EEC" w14:textId="77777777" w:rsidR="00EE6991" w:rsidRDefault="00EE6991">
      <w:pPr>
        <w:pStyle w:val="NormalWeb"/>
      </w:pPr>
      <w:r>
        <w:t xml:space="preserve">Institusi kemudian mendorong harga sedikit lebih tinggi untuk </w:t>
      </w:r>
      <w:r>
        <w:rPr>
          <w:rStyle w:val="Kuat"/>
        </w:rPr>
        <w:t>mengambil stop loss tersebut</w:t>
      </w:r>
      <w:r>
        <w:t>.</w:t>
      </w:r>
    </w:p>
    <w:p w14:paraId="7B1266DC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AF18C" wp14:editId="38917BC6">
                <wp:extent cx="6463665" cy="1270"/>
                <wp:effectExtent l="0" t="31750" r="0" b="36830"/>
                <wp:docPr id="74380714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B6A09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01120B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4. Liquidity Vacuum</w:t>
      </w:r>
    </w:p>
    <w:p w14:paraId="201DD6BC" w14:textId="77777777" w:rsidR="00EE6991" w:rsidRDefault="00EE6991">
      <w:pPr>
        <w:pStyle w:val="NormalWeb"/>
      </w:pPr>
      <w:r>
        <w:rPr>
          <w:rStyle w:val="Kuat"/>
        </w:rPr>
        <w:t>Liquidity Vacuum</w:t>
      </w:r>
      <w:r>
        <w:t xml:space="preserve"> adalah kondisi ketika harga bergerak sangat cepat ke satu arah.</w:t>
      </w:r>
    </w:p>
    <w:p w14:paraId="33C3C09E" w14:textId="77777777" w:rsidR="00EE6991" w:rsidRDefault="00EE6991">
      <w:pPr>
        <w:pStyle w:val="NormalWeb"/>
      </w:pPr>
      <w:r>
        <w:t>Hal ini biasanya terjadi karena:</w:t>
      </w:r>
    </w:p>
    <w:p w14:paraId="77C12A76" w14:textId="77777777" w:rsidR="00EE6991" w:rsidRDefault="00EE6991" w:rsidP="00083B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kurangnya order di area tersebut</w:t>
      </w:r>
    </w:p>
    <w:p w14:paraId="4886F27E" w14:textId="77777777" w:rsidR="00EE6991" w:rsidRDefault="00EE6991" w:rsidP="00083B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ketidakseimbangan antara buyer dan seller</w:t>
      </w:r>
    </w:p>
    <w:p w14:paraId="7C11AEC0" w14:textId="77777777" w:rsidR="00EE6991" w:rsidRDefault="00EE6991">
      <w:pPr>
        <w:pStyle w:val="NormalWeb"/>
      </w:pPr>
      <w:r>
        <w:t xml:space="preserve">Akibatnya harga bergerak </w:t>
      </w:r>
      <w:r>
        <w:rPr>
          <w:rStyle w:val="Kuat"/>
        </w:rPr>
        <w:t>sangat cepat</w:t>
      </w:r>
      <w:r>
        <w:t>.</w:t>
      </w:r>
    </w:p>
    <w:p w14:paraId="4D69F9EE" w14:textId="77777777" w:rsidR="00EE6991" w:rsidRDefault="00EE6991">
      <w:pPr>
        <w:pStyle w:val="NormalWeb"/>
      </w:pPr>
      <w:r>
        <w:t>Contoh:</w:t>
      </w:r>
    </w:p>
    <w:p w14:paraId="75A5F4CD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7AAD5867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672551E4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Candle besar naik</w:t>
      </w:r>
    </w:p>
    <w:p w14:paraId="1DC37604" w14:textId="77777777" w:rsidR="00EE6991" w:rsidRDefault="00EE6991">
      <w:pPr>
        <w:pStyle w:val="NormalWeb"/>
      </w:pPr>
      <w:r>
        <w:t xml:space="preserve">Pergerakan cepat ini sering meninggalkan </w:t>
      </w:r>
      <w:r>
        <w:rPr>
          <w:rStyle w:val="Kuat"/>
        </w:rPr>
        <w:t>ketidakseimbangan harga</w:t>
      </w:r>
      <w:r>
        <w:t>.</w:t>
      </w:r>
    </w:p>
    <w:p w14:paraId="6E93374A" w14:textId="77777777" w:rsidR="00EE6991" w:rsidRDefault="00EE6991">
      <w:pPr>
        <w:pStyle w:val="NormalWeb"/>
      </w:pPr>
      <w:r>
        <w:t>Area ini sering disebut:</w:t>
      </w:r>
    </w:p>
    <w:p w14:paraId="20BD08CC" w14:textId="77777777" w:rsidR="00EE6991" w:rsidRDefault="00EE6991" w:rsidP="00083B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Imbalance</w:t>
      </w:r>
    </w:p>
    <w:p w14:paraId="0F0737C7" w14:textId="77777777" w:rsidR="00EE6991" w:rsidRDefault="00EE6991" w:rsidP="00083B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22F39394" w14:textId="77777777" w:rsidR="00EE6991" w:rsidRDefault="00EE6991">
      <w:pPr>
        <w:pStyle w:val="NormalWeb"/>
      </w:pPr>
      <w:r>
        <w:t xml:space="preserve">Karena harga bergerak terlalu cepat, market sering kembali ke area tersebut untuk </w:t>
      </w:r>
      <w:r>
        <w:rPr>
          <w:rStyle w:val="Kuat"/>
        </w:rPr>
        <w:t>menyeimbangkan harga</w:t>
      </w:r>
      <w:r>
        <w:t>.</w:t>
      </w:r>
    </w:p>
    <w:p w14:paraId="757156C6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634B2" wp14:editId="60605B5E">
                <wp:extent cx="6463665" cy="1270"/>
                <wp:effectExtent l="0" t="31750" r="0" b="36830"/>
                <wp:docPr id="503263124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62B39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1AEB1C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5. Liquidity Fakeout</w:t>
      </w:r>
    </w:p>
    <w:p w14:paraId="5BBA4A57" w14:textId="77777777" w:rsidR="00EE6991" w:rsidRDefault="00EE6991">
      <w:pPr>
        <w:pStyle w:val="NormalWeb"/>
      </w:pPr>
      <w:r>
        <w:rPr>
          <w:rStyle w:val="Kuat"/>
        </w:rPr>
        <w:t>Liquidity Fakeout</w:t>
      </w:r>
      <w:r>
        <w:t xml:space="preserve"> adalah breakout palsu yang dibuat untuk menjebak trader.</w:t>
      </w:r>
    </w:p>
    <w:p w14:paraId="14C2DC27" w14:textId="77777777" w:rsidR="00EE6991" w:rsidRDefault="00EE6991">
      <w:pPr>
        <w:pStyle w:val="NormalWeb"/>
      </w:pPr>
      <w:r>
        <w:t>Biasanya terjadi ketika harga:</w:t>
      </w:r>
    </w:p>
    <w:p w14:paraId="128470E7" w14:textId="77777777" w:rsidR="00EE6991" w:rsidRDefault="00EE6991" w:rsidP="00083B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menembus resistance</w:t>
      </w:r>
    </w:p>
    <w:p w14:paraId="7DEC1240" w14:textId="77777777" w:rsidR="00EE6991" w:rsidRDefault="00EE6991" w:rsidP="00083B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menembus support</w:t>
      </w:r>
    </w:p>
    <w:p w14:paraId="64851443" w14:textId="77777777" w:rsidR="00EE6991" w:rsidRDefault="00EE6991" w:rsidP="00083B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menembus high atau low penting</w:t>
      </w:r>
    </w:p>
    <w:p w14:paraId="606747A6" w14:textId="77777777" w:rsidR="00EE6991" w:rsidRDefault="00EE6991">
      <w:pPr>
        <w:pStyle w:val="NormalWeb"/>
      </w:pPr>
      <w:r>
        <w:t xml:space="preserve">Trader ritel melihat ini sebagai </w:t>
      </w:r>
      <w:r>
        <w:rPr>
          <w:rStyle w:val="Kuat"/>
        </w:rPr>
        <w:t>breakout valid</w:t>
      </w:r>
      <w:r>
        <w:t xml:space="preserve"> dan mulai masuk posisi.</w:t>
      </w:r>
    </w:p>
    <w:p w14:paraId="75348810" w14:textId="77777777" w:rsidR="00EE6991" w:rsidRDefault="00EE6991">
      <w:pPr>
        <w:pStyle w:val="NormalWeb"/>
      </w:pPr>
      <w:r>
        <w:t xml:space="preserve">Namun setelah itu harga justru </w:t>
      </w:r>
      <w:r>
        <w:rPr>
          <w:rStyle w:val="Kuat"/>
        </w:rPr>
        <w:t>berbalik arah</w:t>
      </w:r>
      <w:r>
        <w:t>.</w:t>
      </w:r>
    </w:p>
    <w:p w14:paraId="7B54C911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E02A8" wp14:editId="27D8DB3F">
                <wp:extent cx="6463665" cy="1270"/>
                <wp:effectExtent l="0" t="31750" r="0" b="36830"/>
                <wp:docPr id="516909869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01E39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B289BB" w14:textId="77777777" w:rsidR="00EE6991" w:rsidRDefault="00EE6991">
      <w:pPr>
        <w:pStyle w:val="Judul2"/>
        <w:rPr>
          <w:rFonts w:eastAsia="Times New Roman"/>
        </w:rPr>
      </w:pPr>
      <w:r>
        <w:rPr>
          <w:rFonts w:eastAsia="Times New Roman"/>
        </w:rPr>
        <w:t>Contoh Fakeout</w:t>
      </w:r>
    </w:p>
    <w:p w14:paraId="225AD52E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Resistance</w:t>
      </w:r>
    </w:p>
    <w:p w14:paraId="11B0FE23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──────────</w:t>
      </w:r>
    </w:p>
    <w:p w14:paraId="4E122F93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Breakout</w:t>
      </w:r>
    </w:p>
    <w:p w14:paraId="2AB7F059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6D8C46EB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3989953D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Harga turun</w:t>
      </w:r>
    </w:p>
    <w:p w14:paraId="6E2F2657" w14:textId="77777777" w:rsidR="00EE6991" w:rsidRDefault="00EE6991">
      <w:pPr>
        <w:pStyle w:val="NormalWeb"/>
      </w:pPr>
      <w:r>
        <w:t xml:space="preserve">Trader breakout biasanya </w:t>
      </w:r>
      <w:r>
        <w:rPr>
          <w:rStyle w:val="Kuat"/>
        </w:rPr>
        <w:t>buy saat breakout</w:t>
      </w:r>
      <w:r>
        <w:t>.</w:t>
      </w:r>
    </w:p>
    <w:p w14:paraId="21DEC800" w14:textId="77777777" w:rsidR="00EE6991" w:rsidRDefault="00EE6991">
      <w:pPr>
        <w:pStyle w:val="NormalWeb"/>
      </w:pPr>
      <w:r>
        <w:t>Namun setelah likuiditas mereka diambil, harga justru bergerak ke arah berlawanan.</w:t>
      </w:r>
    </w:p>
    <w:p w14:paraId="7AAB6D28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FCF3C" wp14:editId="079E185A">
                <wp:extent cx="6463665" cy="1270"/>
                <wp:effectExtent l="0" t="31750" r="0" b="36830"/>
                <wp:docPr id="568405022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0B2B1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878A79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6. Judas Swing</w:t>
      </w:r>
    </w:p>
    <w:p w14:paraId="73D80FDB" w14:textId="77777777" w:rsidR="00EE6991" w:rsidRDefault="00EE6991">
      <w:pPr>
        <w:pStyle w:val="NormalWeb"/>
      </w:pPr>
      <w:r>
        <w:t>Salah satu bentuk fakeout yang paling terkenal dalam ICT adalah:</w:t>
      </w:r>
    </w:p>
    <w:p w14:paraId="42E544D6" w14:textId="77777777" w:rsidR="00EE6991" w:rsidRDefault="00EE6991">
      <w:pPr>
        <w:pStyle w:val="NormalWeb"/>
      </w:pPr>
      <w:r>
        <w:rPr>
          <w:rStyle w:val="Kuat"/>
        </w:rPr>
        <w:t>Judas Swing</w:t>
      </w:r>
    </w:p>
    <w:p w14:paraId="708E9E61" w14:textId="77777777" w:rsidR="00EE6991" w:rsidRDefault="00EE6991">
      <w:pPr>
        <w:pStyle w:val="NormalWeb"/>
      </w:pPr>
      <w:r>
        <w:t>Judas Swing biasanya terjadi pada:</w:t>
      </w:r>
    </w:p>
    <w:p w14:paraId="2A5EEADF" w14:textId="77777777" w:rsidR="00EE6991" w:rsidRDefault="00EE6991" w:rsidP="00083B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awal sesi London</w:t>
      </w:r>
    </w:p>
    <w:p w14:paraId="16653B9D" w14:textId="77777777" w:rsidR="00EE6991" w:rsidRDefault="00EE6991" w:rsidP="00083B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awal sesi New York</w:t>
      </w:r>
    </w:p>
    <w:p w14:paraId="44ACBE44" w14:textId="77777777" w:rsidR="00EE6991" w:rsidRDefault="00EE6991">
      <w:pPr>
        <w:pStyle w:val="NormalWeb"/>
      </w:pPr>
      <w:r>
        <w:t>Pergerakan ini biasanya:</w:t>
      </w:r>
    </w:p>
    <w:p w14:paraId="320C1471" w14:textId="77777777" w:rsidR="00EE6991" w:rsidRDefault="00EE6991" w:rsidP="00083B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bergerak ke arah yang salah terlebih dahulu</w:t>
      </w:r>
    </w:p>
    <w:p w14:paraId="1478EF72" w14:textId="77777777" w:rsidR="00EE6991" w:rsidRDefault="00EE6991" w:rsidP="00083B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</w:t>
      </w:r>
    </w:p>
    <w:p w14:paraId="7E86AB52" w14:textId="77777777" w:rsidR="00EE6991" w:rsidRDefault="00EE6991" w:rsidP="00083B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lalu berbalik menuju arah sebenarnya</w:t>
      </w:r>
    </w:p>
    <w:p w14:paraId="0F6770DD" w14:textId="77777777" w:rsidR="00EE6991" w:rsidRDefault="00EE6991">
      <w:pPr>
        <w:pStyle w:val="NormalWeb"/>
      </w:pPr>
      <w:r>
        <w:t>Contoh:</w:t>
      </w:r>
    </w:p>
    <w:p w14:paraId="0E617C5F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Sweep atas</w:t>
      </w:r>
    </w:p>
    <w:p w14:paraId="4CECF0D3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↑</w:t>
      </w:r>
    </w:p>
    <w:p w14:paraId="38DF9DDA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75B78DCE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Turun kuat</w:t>
      </w:r>
    </w:p>
    <w:p w14:paraId="1DC82155" w14:textId="77777777" w:rsidR="00EE6991" w:rsidRDefault="00EE6991">
      <w:pPr>
        <w:pStyle w:val="NormalWeb"/>
      </w:pPr>
      <w:r>
        <w:t>Gerakan ini sering membuat trader:</w:t>
      </w:r>
    </w:p>
    <w:p w14:paraId="21B37958" w14:textId="77777777" w:rsidR="00EE6991" w:rsidRDefault="00EE6991" w:rsidP="00083B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terlalu cepat</w:t>
      </w:r>
    </w:p>
    <w:p w14:paraId="7D42F909" w14:textId="77777777" w:rsidR="00EE6991" w:rsidRDefault="00EE6991" w:rsidP="00083B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terkena stop loss</w:t>
      </w:r>
    </w:p>
    <w:p w14:paraId="0D58C6D5" w14:textId="77777777" w:rsidR="00EE6991" w:rsidRDefault="00EE69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8E938" wp14:editId="71B7EFD8">
                <wp:extent cx="6463665" cy="1270"/>
                <wp:effectExtent l="0" t="31750" r="0" b="36830"/>
                <wp:docPr id="497699922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9D6B6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D096E6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7. Kenapa Trader Ritel Sering Terjebak</w:t>
      </w:r>
    </w:p>
    <w:p w14:paraId="5A39ADE6" w14:textId="77777777" w:rsidR="00EE6991" w:rsidRDefault="00EE6991">
      <w:pPr>
        <w:pStyle w:val="NormalWeb"/>
      </w:pPr>
      <w:r>
        <w:t>Trader ritel sering terjebak karena mereka:</w:t>
      </w:r>
    </w:p>
    <w:p w14:paraId="71D1412B" w14:textId="77777777" w:rsidR="00EE6991" w:rsidRDefault="00EE6991" w:rsidP="00083B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percaya breakout selalu valid</w:t>
      </w:r>
    </w:p>
    <w:p w14:paraId="03BE0F0D" w14:textId="77777777" w:rsidR="00EE6991" w:rsidRDefault="00EE6991" w:rsidP="00083B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posisi terlalu cepat</w:t>
      </w:r>
    </w:p>
    <w:p w14:paraId="2D5425F0" w14:textId="77777777" w:rsidR="00EE6991" w:rsidRDefault="00EE6991" w:rsidP="00083B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memperhatikan likuiditas</w:t>
      </w:r>
    </w:p>
    <w:p w14:paraId="10403538" w14:textId="77777777" w:rsidR="00EE6991" w:rsidRDefault="00EE6991">
      <w:pPr>
        <w:pStyle w:val="NormalWeb"/>
      </w:pPr>
      <w:r>
        <w:t>Padahal market sering bergerak seperti ini:</w:t>
      </w:r>
    </w:p>
    <w:p w14:paraId="0A464E55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Bangun Likuiditas</w:t>
      </w:r>
    </w:p>
    <w:p w14:paraId="4637D411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66CF6B10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Manipulasi</w:t>
      </w:r>
    </w:p>
    <w:p w14:paraId="3E4B2B51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64C9887B" w14:textId="77777777" w:rsidR="00EE6991" w:rsidRDefault="00EE6991">
      <w:pPr>
        <w:pStyle w:val="HTMLSudahDiformat"/>
        <w:rPr>
          <w:rStyle w:val="KodeHTML"/>
        </w:rPr>
      </w:pPr>
      <w:r>
        <w:rPr>
          <w:rStyle w:val="KodeHTML"/>
        </w:rPr>
        <w:t>Pergerakan Sebenarnya</w:t>
      </w:r>
    </w:p>
    <w:p w14:paraId="2285D085" w14:textId="77777777" w:rsidR="00EE6991" w:rsidRDefault="00EE69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91DE4" wp14:editId="197C8760">
                <wp:extent cx="6463665" cy="1270"/>
                <wp:effectExtent l="0" t="31750" r="0" b="36830"/>
                <wp:docPr id="1395730093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0D42B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9D3F22" w14:textId="77777777" w:rsidR="00EE6991" w:rsidRDefault="00EE6991">
      <w:pPr>
        <w:pStyle w:val="Judul1"/>
        <w:rPr>
          <w:rFonts w:eastAsia="Times New Roman"/>
        </w:rPr>
      </w:pPr>
      <w:r>
        <w:rPr>
          <w:rFonts w:eastAsia="Times New Roman"/>
        </w:rPr>
        <w:t>Inti Pemahaman Bab 9</w:t>
      </w:r>
    </w:p>
    <w:p w14:paraId="658BB365" w14:textId="77777777" w:rsidR="00EE6991" w:rsidRDefault="00EE6991">
      <w:pPr>
        <w:pStyle w:val="NormalWeb"/>
      </w:pPr>
      <w:r>
        <w:t>Beberapa hal penting yang harus dipahami:</w:t>
      </w:r>
    </w:p>
    <w:p w14:paraId="3B6E24CD" w14:textId="77777777" w:rsidR="00EE6991" w:rsidRDefault="00EE6991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sering melakukan </w:t>
      </w:r>
      <w:r>
        <w:rPr>
          <w:rStyle w:val="Kuat"/>
        </w:rPr>
        <w:t>manipulasi sebelum pergerakan utama</w:t>
      </w:r>
    </w:p>
    <w:p w14:paraId="0B86A7AA" w14:textId="77777777" w:rsidR="00EE6991" w:rsidRDefault="00EE6991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Inducement digunakan untuk </w:t>
      </w:r>
      <w:r>
        <w:rPr>
          <w:rStyle w:val="Kuat"/>
        </w:rPr>
        <w:t>memancing trader masuk posisi yang salah</w:t>
      </w:r>
    </w:p>
    <w:p w14:paraId="47DADA68" w14:textId="77777777" w:rsidR="00EE6991" w:rsidRDefault="00EE6991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Struktur yang terlihat sangat jelas sering menjadi </w:t>
      </w:r>
      <w:r>
        <w:rPr>
          <w:rStyle w:val="Kuat"/>
        </w:rPr>
        <w:t>jebakan likuiditas</w:t>
      </w:r>
    </w:p>
    <w:p w14:paraId="31F9A3B8" w14:textId="77777777" w:rsidR="00EE6991" w:rsidRDefault="00EE6991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Breakout tidak selalu berarti tren baru</w:t>
      </w:r>
    </w:p>
    <w:p w14:paraId="510A9ED0" w14:textId="77777777" w:rsidR="00EE6991" w:rsidRDefault="00EE6991">
      <w:pPr>
        <w:pStyle w:val="NormalWeb"/>
      </w:pPr>
      <w:r>
        <w:t>Dengan memahami manipulasi likuiditas, trader bisa:</w:t>
      </w:r>
    </w:p>
    <w:p w14:paraId="1F7B6AA8" w14:textId="77777777" w:rsidR="00EE6991" w:rsidRDefault="00EE6991" w:rsidP="00083B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jebakan market</w:t>
      </w:r>
    </w:p>
    <w:p w14:paraId="5CB76162" w14:textId="77777777" w:rsidR="00EE6991" w:rsidRDefault="00EE6991" w:rsidP="00083B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menunggu konfirmasi yang benar</w:t>
      </w:r>
    </w:p>
    <w:p w14:paraId="021FC8D8" w14:textId="77777777" w:rsidR="00EE6991" w:rsidRDefault="00EE6991" w:rsidP="00083B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mengikuti arah pergerakan institusi.</w:t>
      </w:r>
    </w:p>
    <w:p w14:paraId="1868AA96" w14:textId="77777777" w:rsidR="00EE6991" w:rsidRDefault="00EE69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235A8" wp14:editId="27B14852">
                <wp:extent cx="6463665" cy="1270"/>
                <wp:effectExtent l="0" t="31750" r="0" b="36830"/>
                <wp:docPr id="589109882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EE146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65051B" w14:textId="77777777" w:rsidR="00EE6991" w:rsidRDefault="00EE6991">
      <w:pPr>
        <w:pStyle w:val="NormalWeb"/>
      </w:pPr>
      <w:r>
        <w:t xml:space="preserve">Jika kamu lanjutkan buku ini, </w:t>
      </w:r>
      <w:r>
        <w:rPr>
          <w:rStyle w:val="Kuat"/>
        </w:rPr>
        <w:t>Bab berikutnya biasanya mulai masuk ke konsep teknikal yang sangat penting dalam ICT</w:t>
      </w:r>
      <w:r>
        <w:t>, yaitu:</w:t>
      </w:r>
    </w:p>
    <w:p w14:paraId="7881814C" w14:textId="77777777" w:rsidR="00EE6991" w:rsidRDefault="00EE6991">
      <w:pPr>
        <w:pStyle w:val="NormalWeb"/>
      </w:pPr>
      <w:r>
        <w:rPr>
          <w:rStyle w:val="Kuat"/>
        </w:rPr>
        <w:t>BAB 10 — Imbalance &amp; Fair Value Gap (FVG)</w:t>
      </w:r>
    </w:p>
    <w:p w14:paraId="1B4A2C10" w14:textId="77777777" w:rsidR="00EE6991" w:rsidRDefault="00EE6991">
      <w:pPr>
        <w:pStyle w:val="NormalWeb"/>
      </w:pPr>
      <w:r>
        <w:t xml:space="preserve">Ini adalah konsep yang menjelaskan </w:t>
      </w:r>
      <w:r>
        <w:rPr>
          <w:rStyle w:val="Kuat"/>
        </w:rPr>
        <w:t>kenapa harga sering retrace ke area tertentu sebelum melanjutkan tren.</w:t>
      </w:r>
    </w:p>
    <w:p w14:paraId="31E2EED2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2CB85" wp14:editId="19F69279">
                <wp:extent cx="6463665" cy="1270"/>
                <wp:effectExtent l="0" t="31750" r="0" b="36830"/>
                <wp:docPr id="1902909213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07997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01A774" w14:textId="77777777" w:rsidR="00DF0937" w:rsidRDefault="00DF0937">
      <w:pPr>
        <w:pStyle w:val="NormalWeb"/>
      </w:pPr>
      <w:r>
        <w:t xml:space="preserve">Aku lanjutkan </w:t>
      </w:r>
      <w:r>
        <w:rPr>
          <w:rStyle w:val="Kuat"/>
        </w:rPr>
        <w:t>Bab 10</w:t>
      </w:r>
      <w:r>
        <w:t xml:space="preserve"> dengan gaya yang sama: sederhana, jelas, dan mudah dipahami.</w:t>
      </w:r>
    </w:p>
    <w:p w14:paraId="5281E46E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FF88B" wp14:editId="054EB4CE">
                <wp:extent cx="6463665" cy="1270"/>
                <wp:effectExtent l="0" t="31750" r="0" b="36830"/>
                <wp:docPr id="152996305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0343D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254140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BAB 10</w:t>
      </w:r>
    </w:p>
    <w:p w14:paraId="1C4526AB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Algoritma Pergerakan Harga (Price Delivery)</w:t>
      </w:r>
    </w:p>
    <w:p w14:paraId="23E92F9C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B012D" wp14:editId="04E8F9FC">
                <wp:extent cx="6463665" cy="1270"/>
                <wp:effectExtent l="0" t="31750" r="0" b="36830"/>
                <wp:docPr id="229863465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87578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D44412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1. Harga Dikirim oleh Algoritma</w:t>
      </w:r>
    </w:p>
    <w:p w14:paraId="41443C8F" w14:textId="77777777" w:rsidR="00DF0937" w:rsidRDefault="00DF0937">
      <w:pPr>
        <w:pStyle w:val="NormalWeb"/>
      </w:pPr>
      <w:r>
        <w:t>Dalam konsep ICT, harga tidak bergerak secara acak.</w:t>
      </w:r>
    </w:p>
    <w:p w14:paraId="71D40181" w14:textId="77777777" w:rsidR="00DF0937" w:rsidRDefault="00DF0937">
      <w:pPr>
        <w:pStyle w:val="NormalWeb"/>
      </w:pPr>
      <w:r>
        <w:t>Harga dikirim oleh sistem algoritma yang disebut:</w:t>
      </w:r>
    </w:p>
    <w:p w14:paraId="6D4A9D9C" w14:textId="77777777" w:rsidR="00DF0937" w:rsidRDefault="00DF0937">
      <w:pPr>
        <w:pStyle w:val="NormalWeb"/>
      </w:pPr>
      <w:r>
        <w:rPr>
          <w:rStyle w:val="Kuat"/>
        </w:rPr>
        <w:t>IPDA (Interbank Price Delivery Algorithm)</w:t>
      </w:r>
      <w:r>
        <w:t>.</w:t>
      </w:r>
    </w:p>
    <w:p w14:paraId="628D4B27" w14:textId="77777777" w:rsidR="00DF0937" w:rsidRDefault="00DF0937">
      <w:pPr>
        <w:pStyle w:val="NormalWeb"/>
      </w:pPr>
      <w:r>
        <w:t>Algoritma ini menggerakkan harga untuk:</w:t>
      </w:r>
    </w:p>
    <w:p w14:paraId="6188FD25" w14:textId="77777777" w:rsidR="00DF0937" w:rsidRDefault="00DF0937" w:rsidP="00083B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likuiditas</w:t>
      </w:r>
    </w:p>
    <w:p w14:paraId="5F645672" w14:textId="77777777" w:rsidR="00DF0937" w:rsidRDefault="00DF0937" w:rsidP="00083B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menyeimbangkan pasar</w:t>
      </w:r>
    </w:p>
    <w:p w14:paraId="275543BC" w14:textId="77777777" w:rsidR="00DF0937" w:rsidRDefault="00DF0937" w:rsidP="00083B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memfasilitasi transaksi institusi</w:t>
      </w:r>
    </w:p>
    <w:p w14:paraId="0D14417E" w14:textId="77777777" w:rsidR="00DF0937" w:rsidRDefault="00DF0937">
      <w:pPr>
        <w:pStyle w:val="NormalWeb"/>
      </w:pPr>
      <w:r>
        <w:t>Pergerakan harga biasanya mengikuti pola tertentu.</w:t>
      </w:r>
    </w:p>
    <w:p w14:paraId="5D21291B" w14:textId="77777777" w:rsidR="00DF0937" w:rsidRDefault="00DF0937">
      <w:pPr>
        <w:pStyle w:val="NormalWeb"/>
      </w:pPr>
      <w:r>
        <w:t xml:space="preserve">Empat fase utama dalam </w:t>
      </w:r>
      <w:r>
        <w:rPr>
          <w:rStyle w:val="Kuat"/>
        </w:rPr>
        <w:t>price delivery</w:t>
      </w:r>
      <w:r>
        <w:t xml:space="preserve"> adalah:</w:t>
      </w:r>
    </w:p>
    <w:p w14:paraId="5C32E2B3" w14:textId="77777777" w:rsidR="00DF0937" w:rsidRDefault="00DF0937" w:rsidP="00083B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Displacement</w:t>
      </w:r>
    </w:p>
    <w:p w14:paraId="272FCA77" w14:textId="77777777" w:rsidR="00DF0937" w:rsidRDefault="00DF0937" w:rsidP="00083B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Expansion</w:t>
      </w:r>
    </w:p>
    <w:p w14:paraId="6F76FE1C" w14:textId="77777777" w:rsidR="00DF0937" w:rsidRDefault="00DF0937" w:rsidP="00083B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Retracement</w:t>
      </w:r>
    </w:p>
    <w:p w14:paraId="42FF71EE" w14:textId="77777777" w:rsidR="00DF0937" w:rsidRDefault="00DF0937" w:rsidP="00083B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Rebalancing</w:t>
      </w:r>
    </w:p>
    <w:p w14:paraId="5CC297BE" w14:textId="77777777" w:rsidR="00DF0937" w:rsidRDefault="00DF0937">
      <w:pPr>
        <w:pStyle w:val="NormalWeb"/>
      </w:pPr>
      <w:r>
        <w:t>Memahami empat fase ini membantu trader membedakan:</w:t>
      </w:r>
    </w:p>
    <w:p w14:paraId="30443D86" w14:textId="77777777" w:rsidR="00DF0937" w:rsidRDefault="00DF0937" w:rsidP="00083B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institusional</w:t>
      </w:r>
    </w:p>
    <w:p w14:paraId="44F90DEE" w14:textId="77777777" w:rsidR="00DF0937" w:rsidRDefault="00DF0937" w:rsidP="00083B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acak (noise)</w:t>
      </w:r>
    </w:p>
    <w:p w14:paraId="21982B8B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AFBD4" wp14:editId="1E2BF891">
                <wp:extent cx="6463665" cy="1270"/>
                <wp:effectExtent l="0" t="31750" r="0" b="36830"/>
                <wp:docPr id="1604875639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F9311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CB434B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2. Displacement</w:t>
      </w:r>
    </w:p>
    <w:p w14:paraId="41E17F3E" w14:textId="77777777" w:rsidR="00DF0937" w:rsidRDefault="00DF0937">
      <w:pPr>
        <w:pStyle w:val="NormalWeb"/>
      </w:pPr>
      <w:r>
        <w:rPr>
          <w:rStyle w:val="Kuat"/>
        </w:rPr>
        <w:t>Displacement</w:t>
      </w:r>
      <w:r>
        <w:t xml:space="preserve"> adalah pergerakan harga yang </w:t>
      </w:r>
      <w:r>
        <w:rPr>
          <w:rStyle w:val="Kuat"/>
        </w:rPr>
        <w:t>sangat kuat dan cepat</w:t>
      </w:r>
      <w:r>
        <w:t>.</w:t>
      </w:r>
    </w:p>
    <w:p w14:paraId="02DB560D" w14:textId="77777777" w:rsidR="00DF0937" w:rsidRDefault="00DF0937">
      <w:pPr>
        <w:pStyle w:val="NormalWeb"/>
      </w:pPr>
      <w:r>
        <w:t xml:space="preserve">Pergerakan ini menunjukkan adanya </w:t>
      </w:r>
      <w:r>
        <w:rPr>
          <w:rStyle w:val="Kuat"/>
        </w:rPr>
        <w:t>aktivitas institusi besar di pasar</w:t>
      </w:r>
      <w:r>
        <w:t>.</w:t>
      </w:r>
    </w:p>
    <w:p w14:paraId="3380F31C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B9298" wp14:editId="4363825F">
                <wp:extent cx="6463665" cy="1270"/>
                <wp:effectExtent l="0" t="31750" r="0" b="36830"/>
                <wp:docPr id="1632167577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357EE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FB5076" w14:textId="77777777" w:rsidR="00DF0937" w:rsidRDefault="00DF0937">
      <w:pPr>
        <w:pStyle w:val="Judul2"/>
        <w:rPr>
          <w:rFonts w:eastAsia="Times New Roman"/>
        </w:rPr>
      </w:pPr>
      <w:r>
        <w:rPr>
          <w:rFonts w:eastAsia="Times New Roman"/>
        </w:rPr>
        <w:t>Ciri-ciri Displacement</w:t>
      </w:r>
    </w:p>
    <w:p w14:paraId="684AC729" w14:textId="77777777" w:rsidR="00DF0937" w:rsidRDefault="00DF0937">
      <w:pPr>
        <w:pStyle w:val="NormalWeb"/>
      </w:pPr>
      <w:r>
        <w:t>Displacement biasanya terlihat sebagai:</w:t>
      </w:r>
    </w:p>
    <w:p w14:paraId="17C75952" w14:textId="77777777" w:rsidR="00DF0937" w:rsidRDefault="00DF0937" w:rsidP="00083B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</w:t>
      </w:r>
    </w:p>
    <w:p w14:paraId="55BA6811" w14:textId="77777777" w:rsidR="00DF0937" w:rsidRDefault="00DF0937" w:rsidP="00083B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kuat</w:t>
      </w:r>
    </w:p>
    <w:p w14:paraId="6B3746BD" w14:textId="77777777" w:rsidR="00DF0937" w:rsidRDefault="00DF0937" w:rsidP="00083B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wick kecil</w:t>
      </w:r>
    </w:p>
    <w:p w14:paraId="42A1B673" w14:textId="77777777" w:rsidR="00DF0937" w:rsidRDefault="00DF0937" w:rsidP="00083B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</w:t>
      </w:r>
    </w:p>
    <w:p w14:paraId="50E121EF" w14:textId="77777777" w:rsidR="00DF0937" w:rsidRDefault="00DF0937">
      <w:pPr>
        <w:pStyle w:val="NormalWeb"/>
      </w:pPr>
      <w:r>
        <w:t>Contoh:</w:t>
      </w:r>
    </w:p>
    <w:p w14:paraId="67DFA497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09BA1BBC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43C6BDD5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Candle besar naik</w:t>
      </w:r>
    </w:p>
    <w:p w14:paraId="3A6D799C" w14:textId="77777777" w:rsidR="00DF0937" w:rsidRDefault="00DF0937">
      <w:pPr>
        <w:pStyle w:val="NormalWeb"/>
      </w:pPr>
      <w:r>
        <w:t>Pergerakan seperti ini biasanya menandakan bahwa:</w:t>
      </w:r>
    </w:p>
    <w:p w14:paraId="14DF185C" w14:textId="77777777" w:rsidR="00DF0937" w:rsidRDefault="00DF0937">
      <w:pPr>
        <w:pStyle w:val="NormalWeb"/>
      </w:pPr>
      <w:r>
        <w:rPr>
          <w:rStyle w:val="Kuat"/>
        </w:rPr>
        <w:t>institusi mulai mengontrol arah pasar.</w:t>
      </w:r>
    </w:p>
    <w:p w14:paraId="4DB64E39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D5658" wp14:editId="58365405">
                <wp:extent cx="6463665" cy="1270"/>
                <wp:effectExtent l="0" t="31750" r="0" b="36830"/>
                <wp:docPr id="1070190789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A100F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E3C183" w14:textId="77777777" w:rsidR="00DF0937" w:rsidRDefault="00DF0937">
      <w:pPr>
        <w:pStyle w:val="Judul2"/>
        <w:rPr>
          <w:rFonts w:eastAsia="Times New Roman"/>
        </w:rPr>
      </w:pPr>
      <w:r>
        <w:rPr>
          <w:rFonts w:eastAsia="Times New Roman"/>
        </w:rPr>
        <w:t>Dampak Displacement</w:t>
      </w:r>
    </w:p>
    <w:p w14:paraId="6D83B280" w14:textId="77777777" w:rsidR="00DF0937" w:rsidRDefault="00DF0937">
      <w:pPr>
        <w:pStyle w:val="NormalWeb"/>
      </w:pPr>
      <w:r>
        <w:t>Displacement sering menyebabkan:</w:t>
      </w:r>
    </w:p>
    <w:p w14:paraId="7063D8A0" w14:textId="77777777" w:rsidR="00DF0937" w:rsidRDefault="00DF0937" w:rsidP="00083B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Break of Structure (BOS)</w:t>
      </w:r>
    </w:p>
    <w:p w14:paraId="417A6331" w14:textId="77777777" w:rsidR="00DF0937" w:rsidRDefault="00DF0937" w:rsidP="00083B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terbentuknya </w:t>
      </w:r>
      <w:r>
        <w:rPr>
          <w:rStyle w:val="Kuat"/>
          <w:rFonts w:eastAsia="Times New Roman"/>
        </w:rPr>
        <w:t>Fair Value Gap (FVG)</w:t>
      </w:r>
    </w:p>
    <w:p w14:paraId="0F3C2C64" w14:textId="77777777" w:rsidR="00DF0937" w:rsidRDefault="00DF0937" w:rsidP="00083B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arah momentum</w:t>
      </w:r>
    </w:p>
    <w:p w14:paraId="127FA6C9" w14:textId="77777777" w:rsidR="00DF0937" w:rsidRDefault="00DF0937">
      <w:pPr>
        <w:pStyle w:val="NormalWeb"/>
      </w:pPr>
      <w:r>
        <w:t>Karena itu dalam trading ICT, displacement sering dianggap sebagai:</w:t>
      </w:r>
    </w:p>
    <w:p w14:paraId="462E382C" w14:textId="77777777" w:rsidR="00DF0937" w:rsidRDefault="00DF0937">
      <w:pPr>
        <w:pStyle w:val="NormalWeb"/>
      </w:pPr>
      <w:r>
        <w:rPr>
          <w:rStyle w:val="Kuat"/>
        </w:rPr>
        <w:t>bukti keterlibatan Smart Money.</w:t>
      </w:r>
    </w:p>
    <w:p w14:paraId="762DD0F0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422CCB" wp14:editId="00BD2D95">
                <wp:extent cx="6463665" cy="1270"/>
                <wp:effectExtent l="0" t="31750" r="0" b="36830"/>
                <wp:docPr id="716204434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172C8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B5890A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3. Expansion</w:t>
      </w:r>
    </w:p>
    <w:p w14:paraId="0D57163C" w14:textId="77777777" w:rsidR="00DF0937" w:rsidRDefault="00DF0937">
      <w:pPr>
        <w:pStyle w:val="NormalWeb"/>
      </w:pPr>
      <w:r>
        <w:rPr>
          <w:rStyle w:val="Kuat"/>
        </w:rPr>
        <w:t>Expansion</w:t>
      </w:r>
      <w:r>
        <w:t xml:space="preserve"> adalah fase ketika harga bergerak kuat menuju target likuiditas.</w:t>
      </w:r>
    </w:p>
    <w:p w14:paraId="60FCA7DA" w14:textId="77777777" w:rsidR="00DF0937" w:rsidRDefault="00DF0937">
      <w:pPr>
        <w:pStyle w:val="NormalWeb"/>
      </w:pPr>
      <w:r>
        <w:t>Biasanya expansion terjadi setelah:</w:t>
      </w:r>
    </w:p>
    <w:p w14:paraId="57C04EE7" w14:textId="77777777" w:rsidR="00DF0937" w:rsidRDefault="00DF0937" w:rsidP="00083B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fase akumulasi</w:t>
      </w:r>
    </w:p>
    <w:p w14:paraId="079FE5AA" w14:textId="77777777" w:rsidR="00DF0937" w:rsidRDefault="00DF0937" w:rsidP="00083B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pengambilan likuiditas</w:t>
      </w:r>
    </w:p>
    <w:p w14:paraId="1C3A53E5" w14:textId="77777777" w:rsidR="00DF0937" w:rsidRDefault="00DF0937">
      <w:pPr>
        <w:pStyle w:val="NormalWeb"/>
      </w:pPr>
      <w:r>
        <w:t>Contoh alur pergerakan harga:</w:t>
      </w:r>
    </w:p>
    <w:p w14:paraId="04B14752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Range</w:t>
      </w:r>
    </w:p>
    <w:p w14:paraId="2009C113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3140B6CB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1AB148C3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E413177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461366CA" w14:textId="77777777" w:rsidR="00DF0937" w:rsidRDefault="00DF0937">
      <w:pPr>
        <w:pStyle w:val="NormalWeb"/>
      </w:pPr>
      <w:r>
        <w:t>Ciri-ciri expansion:</w:t>
      </w:r>
    </w:p>
    <w:p w14:paraId="715B34F0" w14:textId="77777777" w:rsidR="00DF0937" w:rsidRDefault="00DF0937" w:rsidP="00083B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 beruntun</w:t>
      </w:r>
    </w:p>
    <w:p w14:paraId="530AC80F" w14:textId="77777777" w:rsidR="00DF0937" w:rsidRDefault="00DF0937" w:rsidP="00083B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kuat</w:t>
      </w:r>
    </w:p>
    <w:p w14:paraId="5FA9BE70" w14:textId="77777777" w:rsidR="00DF0937" w:rsidRDefault="00DF0937" w:rsidP="00083B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 menuju target</w:t>
      </w:r>
    </w:p>
    <w:p w14:paraId="0DFBCA79" w14:textId="77777777" w:rsidR="00DF0937" w:rsidRDefault="00DF0937">
      <w:pPr>
        <w:pStyle w:val="NormalWeb"/>
      </w:pPr>
      <w:r>
        <w:t>Expansion biasanya terjadi saat:</w:t>
      </w:r>
    </w:p>
    <w:p w14:paraId="0F933A22" w14:textId="77777777" w:rsidR="00DF0937" w:rsidRDefault="00DF0937" w:rsidP="00083B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sesi London dibuka</w:t>
      </w:r>
    </w:p>
    <w:p w14:paraId="1E29EA58" w14:textId="77777777" w:rsidR="00DF0937" w:rsidRDefault="00DF0937" w:rsidP="00083B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sesi New York dibuka</w:t>
      </w:r>
    </w:p>
    <w:p w14:paraId="490FEA17" w14:textId="77777777" w:rsidR="00DF0937" w:rsidRDefault="00DF0937" w:rsidP="00083B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rilis berita ekonomi penting</w:t>
      </w:r>
    </w:p>
    <w:p w14:paraId="02945012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8A6BB1" wp14:editId="7D5258D7">
                <wp:extent cx="6463665" cy="1270"/>
                <wp:effectExtent l="0" t="31750" r="0" b="36830"/>
                <wp:docPr id="290470994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204F2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D0829B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4. Retracement</w:t>
      </w:r>
    </w:p>
    <w:p w14:paraId="702F3366" w14:textId="77777777" w:rsidR="00DF0937" w:rsidRDefault="00DF0937">
      <w:pPr>
        <w:pStyle w:val="NormalWeb"/>
      </w:pPr>
      <w:r>
        <w:t>Setelah harga bergerak kuat, market biasanya tidak terus bergerak tanpa henti.</w:t>
      </w:r>
    </w:p>
    <w:p w14:paraId="5DD3BEA6" w14:textId="77777777" w:rsidR="00DF0937" w:rsidRDefault="00DF0937">
      <w:pPr>
        <w:pStyle w:val="NormalWeb"/>
      </w:pPr>
      <w:r>
        <w:t xml:space="preserve">Harga sering melakukan </w:t>
      </w:r>
      <w:r>
        <w:rPr>
          <w:rStyle w:val="Kuat"/>
        </w:rPr>
        <w:t>retracement</w:t>
      </w:r>
      <w:r>
        <w:t>.</w:t>
      </w:r>
    </w:p>
    <w:p w14:paraId="1F45C40B" w14:textId="77777777" w:rsidR="00DF0937" w:rsidRDefault="00DF0937">
      <w:pPr>
        <w:pStyle w:val="NormalWeb"/>
      </w:pPr>
      <w:r>
        <w:rPr>
          <w:rStyle w:val="Kuat"/>
        </w:rPr>
        <w:t>Retracement</w:t>
      </w:r>
      <w:r>
        <w:t xml:space="preserve"> adalah pergerakan harga yang </w:t>
      </w:r>
      <w:r>
        <w:rPr>
          <w:rStyle w:val="Kuat"/>
        </w:rPr>
        <w:t>sementara melawan arah tren utama</w:t>
      </w:r>
      <w:r>
        <w:t>.</w:t>
      </w:r>
    </w:p>
    <w:p w14:paraId="527E9663" w14:textId="77777777" w:rsidR="00DF0937" w:rsidRDefault="00DF0937">
      <w:pPr>
        <w:pStyle w:val="NormalWeb"/>
      </w:pPr>
      <w:r>
        <w:t>Tujuannya adalah:</w:t>
      </w:r>
    </w:p>
    <w:p w14:paraId="5D5C3D3D" w14:textId="77777777" w:rsidR="00DF0937" w:rsidRDefault="00DF0937" w:rsidP="00083B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likuiditas internal</w:t>
      </w:r>
    </w:p>
    <w:p w14:paraId="36A62EDE" w14:textId="77777777" w:rsidR="00DF0937" w:rsidRDefault="00DF0937" w:rsidP="00083B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mengisi ketidakseimbangan harga</w:t>
      </w:r>
    </w:p>
    <w:p w14:paraId="2060CF18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2718EE" wp14:editId="05F440CD">
                <wp:extent cx="6463665" cy="1270"/>
                <wp:effectExtent l="0" t="31750" r="0" b="36830"/>
                <wp:docPr id="1738984781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065E9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F59A65" w14:textId="77777777" w:rsidR="00DF0937" w:rsidRDefault="00DF0937">
      <w:pPr>
        <w:pStyle w:val="Judul2"/>
        <w:rPr>
          <w:rFonts w:eastAsia="Times New Roman"/>
        </w:rPr>
      </w:pPr>
      <w:r>
        <w:rPr>
          <w:rFonts w:eastAsia="Times New Roman"/>
        </w:rPr>
        <w:t>Contoh Retracement</w:t>
      </w:r>
    </w:p>
    <w:p w14:paraId="3530E3E4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Displacement naik</w:t>
      </w:r>
    </w:p>
    <w:p w14:paraId="2FA37B72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2DC3812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Retracement turun</w:t>
      </w:r>
    </w:p>
    <w:p w14:paraId="403FA777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65084D54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Lanjut naik</w:t>
      </w:r>
    </w:p>
    <w:p w14:paraId="0A8B8C33" w14:textId="77777777" w:rsidR="00DF0937" w:rsidRDefault="00DF0937">
      <w:pPr>
        <w:pStyle w:val="NormalWeb"/>
      </w:pPr>
      <w:r>
        <w:t xml:space="preserve">Dalam konsep ICT, retracement sering menjadi </w:t>
      </w:r>
      <w:r>
        <w:rPr>
          <w:rStyle w:val="Kuat"/>
        </w:rPr>
        <w:t>area entry terbaik</w:t>
      </w:r>
      <w:r>
        <w:t>.</w:t>
      </w:r>
    </w:p>
    <w:p w14:paraId="268E3D99" w14:textId="77777777" w:rsidR="00DF0937" w:rsidRDefault="00DF0937">
      <w:pPr>
        <w:pStyle w:val="NormalWeb"/>
      </w:pPr>
      <w:r>
        <w:t>Karena trader bisa masuk pada harga:</w:t>
      </w:r>
    </w:p>
    <w:p w14:paraId="39DDCB7B" w14:textId="77777777" w:rsidR="00DF0937" w:rsidRDefault="00DF0937" w:rsidP="00083B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Discount</w:t>
      </w:r>
      <w:r>
        <w:rPr>
          <w:rFonts w:eastAsia="Times New Roman"/>
        </w:rPr>
        <w:t xml:space="preserve"> dalam tren bullish</w:t>
      </w:r>
    </w:p>
    <w:p w14:paraId="0CD410AB" w14:textId="77777777" w:rsidR="00DF0937" w:rsidRDefault="00DF0937" w:rsidP="00083B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Premium</w:t>
      </w:r>
      <w:r>
        <w:rPr>
          <w:rFonts w:eastAsia="Times New Roman"/>
        </w:rPr>
        <w:t xml:space="preserve"> dalam tren bearish</w:t>
      </w:r>
    </w:p>
    <w:p w14:paraId="3E902193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69FE4" wp14:editId="2A108FC6">
                <wp:extent cx="6463665" cy="1270"/>
                <wp:effectExtent l="0" t="31750" r="0" b="36830"/>
                <wp:docPr id="95811362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7674E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64D9BF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5. Rebalancing</w:t>
      </w:r>
    </w:p>
    <w:p w14:paraId="4A0249F4" w14:textId="77777777" w:rsidR="00DF0937" w:rsidRDefault="00DF0937">
      <w:pPr>
        <w:pStyle w:val="NormalWeb"/>
      </w:pPr>
      <w:r>
        <w:t xml:space="preserve">Ketika harga bergerak terlalu cepat, sering terjadi </w:t>
      </w:r>
      <w:r>
        <w:rPr>
          <w:rStyle w:val="Kuat"/>
        </w:rPr>
        <w:t>ketidakseimbangan harga</w:t>
      </w:r>
      <w:r>
        <w:t>.</w:t>
      </w:r>
    </w:p>
    <w:p w14:paraId="54DC001D" w14:textId="77777777" w:rsidR="00DF0937" w:rsidRDefault="00DF0937">
      <w:pPr>
        <w:pStyle w:val="NormalWeb"/>
      </w:pPr>
      <w:r>
        <w:t>Ketidakseimbangan ini disebut:</w:t>
      </w:r>
    </w:p>
    <w:p w14:paraId="16FD36A6" w14:textId="77777777" w:rsidR="00DF0937" w:rsidRDefault="00DF0937">
      <w:pPr>
        <w:pStyle w:val="NormalWeb"/>
      </w:pPr>
      <w:r>
        <w:rPr>
          <w:rStyle w:val="Kuat"/>
        </w:rPr>
        <w:t>Imbalance</w:t>
      </w:r>
    </w:p>
    <w:p w14:paraId="0B26372E" w14:textId="77777777" w:rsidR="00DF0937" w:rsidRDefault="00DF0937">
      <w:pPr>
        <w:pStyle w:val="NormalWeb"/>
      </w:pPr>
      <w:r>
        <w:t>Contoh:</w:t>
      </w:r>
    </w:p>
    <w:p w14:paraId="541F8E04" w14:textId="77777777" w:rsidR="00DF0937" w:rsidRDefault="00DF0937" w:rsidP="00083B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59981308" w14:textId="77777777" w:rsidR="00DF0937" w:rsidRDefault="00DF0937" w:rsidP="00083B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dengan sedikit transaksi</w:t>
      </w:r>
    </w:p>
    <w:p w14:paraId="3A1F031B" w14:textId="77777777" w:rsidR="00DF0937" w:rsidRDefault="00DF0937">
      <w:pPr>
        <w:pStyle w:val="NormalWeb"/>
      </w:pPr>
      <w:r>
        <w:t>Market sering kembali ke area ini untuk:</w:t>
      </w:r>
    </w:p>
    <w:p w14:paraId="52C6FD8C" w14:textId="77777777" w:rsidR="00DF0937" w:rsidRDefault="00DF0937">
      <w:pPr>
        <w:pStyle w:val="NormalWeb"/>
      </w:pPr>
      <w:r>
        <w:rPr>
          <w:rStyle w:val="Kuat"/>
        </w:rPr>
        <w:t>menyeimbangkan harga</w:t>
      </w:r>
      <w:r>
        <w:t>.</w:t>
      </w:r>
    </w:p>
    <w:p w14:paraId="36F9BC6D" w14:textId="77777777" w:rsidR="00DF0937" w:rsidRDefault="00DF0937">
      <w:pPr>
        <w:pStyle w:val="NormalWeb"/>
      </w:pPr>
      <w:r>
        <w:t>Proses ini disebut:</w:t>
      </w:r>
    </w:p>
    <w:p w14:paraId="25BE6FE6" w14:textId="77777777" w:rsidR="00DF0937" w:rsidRDefault="00DF0937">
      <w:pPr>
        <w:pStyle w:val="NormalWeb"/>
      </w:pPr>
      <w:r>
        <w:rPr>
          <w:rStyle w:val="Kuat"/>
        </w:rPr>
        <w:t>Rebalancing</w:t>
      </w:r>
      <w:r>
        <w:t>.</w:t>
      </w:r>
    </w:p>
    <w:p w14:paraId="15D79D47" w14:textId="77777777" w:rsidR="00DF0937" w:rsidRDefault="00DF093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85D45" wp14:editId="36CEFEB4">
                <wp:extent cx="6463665" cy="1270"/>
                <wp:effectExtent l="0" t="31750" r="0" b="36830"/>
                <wp:docPr id="158747561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98CD7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B974A7" w14:textId="77777777" w:rsidR="00DF0937" w:rsidRDefault="00DF0937">
      <w:pPr>
        <w:pStyle w:val="Judul2"/>
        <w:rPr>
          <w:rFonts w:eastAsia="Times New Roman"/>
        </w:rPr>
      </w:pPr>
      <w:r>
        <w:rPr>
          <w:rFonts w:eastAsia="Times New Roman"/>
        </w:rPr>
        <w:t>Contoh Rebalancing</w:t>
      </w:r>
    </w:p>
    <w:p w14:paraId="64BCE58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Harga naik cepat</w:t>
      </w:r>
    </w:p>
    <w:p w14:paraId="3DBF964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79F63C19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Terbentuk FVG</w:t>
      </w:r>
    </w:p>
    <w:p w14:paraId="766C7E65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3B39D783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Harga kembali mengisi FVG</w:t>
      </w:r>
    </w:p>
    <w:p w14:paraId="350D88F1" w14:textId="77777777" w:rsidR="00DF0937" w:rsidRDefault="00DF0937">
      <w:pPr>
        <w:pStyle w:val="NormalWeb"/>
      </w:pPr>
      <w:r>
        <w:t>Setelah area tersebut terisi, market sering:</w:t>
      </w:r>
    </w:p>
    <w:p w14:paraId="634B62E9" w14:textId="77777777" w:rsidR="00DF0937" w:rsidRDefault="00DF0937" w:rsidP="00083B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menolak area tersebut</w:t>
      </w:r>
    </w:p>
    <w:p w14:paraId="5E1E6AEC" w14:textId="77777777" w:rsidR="00DF0937" w:rsidRDefault="00DF0937" w:rsidP="00083B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melanjutkan tren utama</w:t>
      </w:r>
    </w:p>
    <w:p w14:paraId="4FF8B740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E02AD" wp14:editId="3A898508">
                <wp:extent cx="6463665" cy="1270"/>
                <wp:effectExtent l="0" t="31750" r="0" b="36830"/>
                <wp:docPr id="146703817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396A8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9AF216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6. Hubungan Empat Fase Price Delivery</w:t>
      </w:r>
    </w:p>
    <w:p w14:paraId="3A45F5AF" w14:textId="77777777" w:rsidR="00DF0937" w:rsidRDefault="00DF0937">
      <w:pPr>
        <w:pStyle w:val="NormalWeb"/>
      </w:pPr>
      <w:r>
        <w:t>Keempat fase ini biasanya terjadi dalam urutan tertentu.</w:t>
      </w:r>
    </w:p>
    <w:p w14:paraId="28EEFD30" w14:textId="77777777" w:rsidR="00DF0937" w:rsidRDefault="00DF0937">
      <w:pPr>
        <w:pStyle w:val="NormalWeb"/>
      </w:pPr>
      <w:r>
        <w:t>Contohnya:</w:t>
      </w:r>
    </w:p>
    <w:p w14:paraId="7373E045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3F6F9BF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37C052E3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6838B2B7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622D1808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76FFC6EA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4D7F014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Rebalancing</w:t>
      </w:r>
    </w:p>
    <w:p w14:paraId="1C6208BF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77F64114" w14:textId="77777777" w:rsidR="00DF0937" w:rsidRDefault="00DF0937">
      <w:pPr>
        <w:pStyle w:val="HTMLSudahDiformat"/>
        <w:rPr>
          <w:rStyle w:val="KodeHTML"/>
        </w:rPr>
      </w:pPr>
      <w:r>
        <w:rPr>
          <w:rStyle w:val="KodeHTML"/>
        </w:rPr>
        <w:t>Expansion berikutnya</w:t>
      </w:r>
    </w:p>
    <w:p w14:paraId="3D2B9739" w14:textId="77777777" w:rsidR="00DF0937" w:rsidRDefault="00DF0937">
      <w:pPr>
        <w:pStyle w:val="NormalWeb"/>
      </w:pPr>
      <w:r>
        <w:t>Siklus ini sering berulang di market.</w:t>
      </w:r>
    </w:p>
    <w:p w14:paraId="4C554265" w14:textId="77777777" w:rsidR="00DF0937" w:rsidRDefault="00DF0937">
      <w:pPr>
        <w:pStyle w:val="NormalWeb"/>
      </w:pPr>
      <w:r>
        <w:t>Dengan memahami pola ini, trader bisa mengetahui:</w:t>
      </w:r>
    </w:p>
    <w:p w14:paraId="7DE0EA9D" w14:textId="77777777" w:rsidR="00DF0937" w:rsidRDefault="00DF0937" w:rsidP="00083B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sedang impulsif</w:t>
      </w:r>
    </w:p>
    <w:p w14:paraId="389585A4" w14:textId="77777777" w:rsidR="00DF0937" w:rsidRDefault="00DF0937" w:rsidP="00083B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sedang retrace</w:t>
      </w:r>
    </w:p>
    <w:p w14:paraId="5B34C11D" w14:textId="77777777" w:rsidR="00DF0937" w:rsidRDefault="00DF0937" w:rsidP="00083B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kemungkinan entry terbaik muncul</w:t>
      </w:r>
    </w:p>
    <w:p w14:paraId="11E15BE4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C16A1C" wp14:editId="3F1084B8">
                <wp:extent cx="6463665" cy="1270"/>
                <wp:effectExtent l="0" t="31750" r="0" b="36830"/>
                <wp:docPr id="839284783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463D3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8EF1F4" w14:textId="77777777" w:rsidR="00DF0937" w:rsidRDefault="00DF0937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10</w:t>
      </w:r>
    </w:p>
    <w:p w14:paraId="3FE4D2FD" w14:textId="77777777" w:rsidR="00DF0937" w:rsidRDefault="00DF0937">
      <w:pPr>
        <w:pStyle w:val="NormalWeb"/>
      </w:pPr>
      <w:r>
        <w:t>Beberapa hal penting yang harus dipahami:</w:t>
      </w:r>
    </w:p>
    <w:p w14:paraId="487F1A56" w14:textId="77777777" w:rsidR="00DF0937" w:rsidRDefault="00DF0937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Harga dikirim oleh </w:t>
      </w:r>
      <w:r>
        <w:rPr>
          <w:rStyle w:val="Kuat"/>
        </w:rPr>
        <w:t>algoritma IPDA</w:t>
      </w:r>
    </w:p>
    <w:p w14:paraId="4F223AB2" w14:textId="77777777" w:rsidR="00DF0937" w:rsidRDefault="00DF0937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Pergerakan harga biasanya melalui empat fase:</w:t>
      </w:r>
    </w:p>
    <w:p w14:paraId="6F329641" w14:textId="77777777" w:rsidR="00DF0937" w:rsidRDefault="00DF0937" w:rsidP="00083B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02BB226B" w14:textId="77777777" w:rsidR="00DF0937" w:rsidRDefault="00DF0937" w:rsidP="00083B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Expansion</w:t>
      </w:r>
    </w:p>
    <w:p w14:paraId="60241E70" w14:textId="77777777" w:rsidR="00DF0937" w:rsidRDefault="00DF0937" w:rsidP="00083B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Retracement</w:t>
      </w:r>
    </w:p>
    <w:p w14:paraId="64B09809" w14:textId="77777777" w:rsidR="00DF0937" w:rsidRDefault="00DF0937" w:rsidP="00083B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Rebalancing</w:t>
      </w:r>
    </w:p>
    <w:p w14:paraId="65C590F2" w14:textId="77777777" w:rsidR="00DF0937" w:rsidRDefault="00DF0937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Displacement menunjukkan aktivitas institusi</w:t>
      </w:r>
    </w:p>
    <w:p w14:paraId="67568188" w14:textId="77777777" w:rsidR="00DF0937" w:rsidRDefault="00DF0937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Retracement sering menjadi area entry terbaik</w:t>
      </w:r>
    </w:p>
    <w:p w14:paraId="7CB434A4" w14:textId="77777777" w:rsidR="00DF0937" w:rsidRDefault="00DF0937">
      <w:pPr>
        <w:pStyle w:val="NormalWeb"/>
      </w:pPr>
      <w:r>
        <w:t>Dengan memahami algoritma pergerakan harga, trader dapat membedakan antara:</w:t>
      </w:r>
    </w:p>
    <w:p w14:paraId="2854698C" w14:textId="77777777" w:rsidR="00DF0937" w:rsidRDefault="00DF0937" w:rsidP="00083B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market yang kuat</w:t>
      </w:r>
    </w:p>
    <w:p w14:paraId="4961DDFA" w14:textId="77777777" w:rsidR="00DF0937" w:rsidRDefault="00DF0937" w:rsidP="00083B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yang hanya noise.</w:t>
      </w:r>
    </w:p>
    <w:p w14:paraId="4A8D898D" w14:textId="77777777" w:rsidR="00DF0937" w:rsidRDefault="00DF093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06ACC" wp14:editId="2BCDF9CA">
                <wp:extent cx="6463665" cy="1270"/>
                <wp:effectExtent l="0" t="31750" r="0" b="36830"/>
                <wp:docPr id="239314949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0D213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E2B5DF" w14:textId="77777777" w:rsidR="00DF0937" w:rsidRDefault="00DF0937">
      <w:pPr>
        <w:pStyle w:val="NormalWeb"/>
      </w:pPr>
      <w:r>
        <w:t xml:space="preserve">Jika kamu teruskan buku ini, biasanya </w:t>
      </w:r>
      <w:r>
        <w:rPr>
          <w:rStyle w:val="Kuat"/>
        </w:rPr>
        <w:t>Bab berikutnya mulai masuk ke inti konsep entry ICT</w:t>
      </w:r>
      <w:r>
        <w:t>, yaitu:</w:t>
      </w:r>
    </w:p>
    <w:p w14:paraId="3E680913" w14:textId="77777777" w:rsidR="00DF0937" w:rsidRDefault="00DF0937">
      <w:pPr>
        <w:pStyle w:val="NormalWeb"/>
      </w:pPr>
      <w:r>
        <w:rPr>
          <w:rStyle w:val="Kuat"/>
        </w:rPr>
        <w:t>BAB 11 — Imbalance dan Fair Value Gap (FVG) secara mendalam</w:t>
      </w:r>
    </w:p>
    <w:p w14:paraId="3830E84F" w14:textId="77777777" w:rsidR="00DF0937" w:rsidRDefault="00DF0937">
      <w:pPr>
        <w:pStyle w:val="NormalWeb"/>
      </w:pPr>
      <w:r>
        <w:t>Di sinilah trader mulai belajar:</w:t>
      </w:r>
    </w:p>
    <w:p w14:paraId="474CE056" w14:textId="77777777" w:rsidR="00DF0937" w:rsidRDefault="00DF0937" w:rsidP="00083B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kenapa harga kembali ke area tertentu</w:t>
      </w:r>
    </w:p>
    <w:p w14:paraId="6B472193" w14:textId="77777777" w:rsidR="00DF0937" w:rsidRDefault="00DF0937" w:rsidP="00083B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menggunakan area tersebut untuk entry yang presisi.</w:t>
      </w:r>
    </w:p>
    <w:p w14:paraId="41DD6ACD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DE7AD" wp14:editId="648DA8C5">
                <wp:extent cx="6463665" cy="1270"/>
                <wp:effectExtent l="0" t="31750" r="0" b="36830"/>
                <wp:docPr id="2044247814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8E8C7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E06A1D" w14:textId="77777777" w:rsidR="003A1DA7" w:rsidRDefault="003A1DA7">
      <w:pPr>
        <w:pStyle w:val="NormalWeb"/>
      </w:pPr>
      <w:r>
        <w:t xml:space="preserve">Aku lanjutkan </w:t>
      </w:r>
      <w:r>
        <w:rPr>
          <w:rStyle w:val="Kuat"/>
        </w:rPr>
        <w:t>Bab 11</w:t>
      </w:r>
      <w:r>
        <w:t xml:space="preserve"> dengan format yang sama: sederhana, jelas, dan mudah dipahami.</w:t>
      </w:r>
    </w:p>
    <w:p w14:paraId="5B53B74C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35736" wp14:editId="10859AC5">
                <wp:extent cx="6463665" cy="1270"/>
                <wp:effectExtent l="0" t="31750" r="0" b="36830"/>
                <wp:docPr id="1028634006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35DE1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ABB381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BAB 11</w:t>
      </w:r>
    </w:p>
    <w:p w14:paraId="17122DFD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Teori Imbalance dan Ketidakseimbangan Harga</w:t>
      </w:r>
    </w:p>
    <w:p w14:paraId="2F7AF962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F3D79" wp14:editId="423636DB">
                <wp:extent cx="6463665" cy="1270"/>
                <wp:effectExtent l="0" t="31750" r="0" b="36830"/>
                <wp:docPr id="929417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85C47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BE0077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1. Market Tidak Selalu Bergerak Secara Efisien</w:t>
      </w:r>
    </w:p>
    <w:p w14:paraId="6324A33B" w14:textId="77777777" w:rsidR="003A1DA7" w:rsidRDefault="003A1DA7">
      <w:pPr>
        <w:pStyle w:val="NormalWeb"/>
      </w:pPr>
      <w:r>
        <w:t xml:space="preserve">Dalam kondisi ideal, market bergerak secara </w:t>
      </w:r>
      <w:r>
        <w:rPr>
          <w:rStyle w:val="Kuat"/>
        </w:rPr>
        <w:t>seimbang</w:t>
      </w:r>
      <w:r>
        <w:t xml:space="preserve"> antara buyer dan seller.</w:t>
      </w:r>
    </w:p>
    <w:p w14:paraId="0F96EBA6" w14:textId="77777777" w:rsidR="003A1DA7" w:rsidRDefault="003A1DA7">
      <w:pPr>
        <w:pStyle w:val="NormalWeb"/>
      </w:pPr>
      <w:r>
        <w:t>Namun pada kenyataannya, sering terjadi kondisi di mana:</w:t>
      </w:r>
    </w:p>
    <w:p w14:paraId="2BDAF149" w14:textId="77777777" w:rsidR="003A1DA7" w:rsidRDefault="003A1DA7" w:rsidP="00083B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buyer sangat dominan</w:t>
      </w:r>
      <w:r>
        <w:rPr>
          <w:rFonts w:eastAsia="Times New Roman"/>
        </w:rPr>
        <w:br/>
        <w:t>atau</w:t>
      </w:r>
    </w:p>
    <w:p w14:paraId="096736EB" w14:textId="77777777" w:rsidR="003A1DA7" w:rsidRDefault="003A1DA7" w:rsidP="00083B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seller sangat dominan</w:t>
      </w:r>
    </w:p>
    <w:p w14:paraId="57B28E17" w14:textId="77777777" w:rsidR="003A1DA7" w:rsidRDefault="003A1DA7">
      <w:pPr>
        <w:pStyle w:val="NormalWeb"/>
      </w:pPr>
      <w:r>
        <w:t xml:space="preserve">Akibatnya harga bergerak </w:t>
      </w:r>
      <w:r>
        <w:rPr>
          <w:rStyle w:val="Kuat"/>
        </w:rPr>
        <w:t>sangat cepat ke satu arah</w:t>
      </w:r>
      <w:r>
        <w:t>.</w:t>
      </w:r>
    </w:p>
    <w:p w14:paraId="7801F573" w14:textId="77777777" w:rsidR="003A1DA7" w:rsidRDefault="003A1DA7">
      <w:pPr>
        <w:pStyle w:val="NormalWeb"/>
      </w:pPr>
      <w:r>
        <w:t xml:space="preserve">Ketika ini terjadi, beberapa level harga </w:t>
      </w:r>
      <w:r>
        <w:rPr>
          <w:rStyle w:val="Kuat"/>
        </w:rPr>
        <w:t>terlewati tanpa transaksi yang seimbang</w:t>
      </w:r>
      <w:r>
        <w:t>.</w:t>
      </w:r>
    </w:p>
    <w:p w14:paraId="7E322898" w14:textId="77777777" w:rsidR="003A1DA7" w:rsidRDefault="003A1DA7">
      <w:pPr>
        <w:pStyle w:val="NormalWeb"/>
      </w:pPr>
      <w:r>
        <w:t>Kondisi ini disebut:</w:t>
      </w:r>
    </w:p>
    <w:p w14:paraId="654C5E1B" w14:textId="77777777" w:rsidR="003A1DA7" w:rsidRDefault="003A1DA7">
      <w:pPr>
        <w:pStyle w:val="NormalWeb"/>
      </w:pPr>
      <w:r>
        <w:rPr>
          <w:rStyle w:val="Kuat"/>
        </w:rPr>
        <w:t>Imbalance (ketidakseimbangan harga).</w:t>
      </w:r>
    </w:p>
    <w:p w14:paraId="3DC31AA2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3389D" wp14:editId="0BFFBCB3">
                <wp:extent cx="6463665" cy="1270"/>
                <wp:effectExtent l="0" t="31750" r="0" b="36830"/>
                <wp:docPr id="754228884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8290E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E1971E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2. Apa Itu Imbalance</w:t>
      </w:r>
    </w:p>
    <w:p w14:paraId="696EFA57" w14:textId="77777777" w:rsidR="003A1DA7" w:rsidRDefault="003A1DA7">
      <w:pPr>
        <w:pStyle w:val="NormalWeb"/>
      </w:pPr>
      <w:r>
        <w:rPr>
          <w:rStyle w:val="Kuat"/>
        </w:rPr>
        <w:t>Imbalance</w:t>
      </w:r>
      <w:r>
        <w:t xml:space="preserve"> adalah area di mana harga bergerak terlalu cepat sehingga tidak terjadi transaksi yang seimbang antara buyer dan seller.</w:t>
      </w:r>
    </w:p>
    <w:p w14:paraId="6186CE65" w14:textId="77777777" w:rsidR="003A1DA7" w:rsidRDefault="003A1DA7">
      <w:pPr>
        <w:pStyle w:val="NormalWeb"/>
      </w:pPr>
      <w:r>
        <w:t>Biasanya terjadi ketika:</w:t>
      </w:r>
    </w:p>
    <w:p w14:paraId="0BA8E87D" w14:textId="77777777" w:rsidR="003A1DA7" w:rsidRDefault="003A1DA7" w:rsidP="00083B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muncul candle besar</w:t>
      </w:r>
    </w:p>
    <w:p w14:paraId="69EBB72F" w14:textId="77777777" w:rsidR="003A1DA7" w:rsidRDefault="003A1DA7" w:rsidP="00083B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sangat kuat</w:t>
      </w:r>
    </w:p>
    <w:p w14:paraId="12DF739F" w14:textId="77777777" w:rsidR="003A1DA7" w:rsidRDefault="003A1DA7" w:rsidP="00083B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bergerak impulsif</w:t>
      </w:r>
    </w:p>
    <w:p w14:paraId="216363AB" w14:textId="77777777" w:rsidR="003A1DA7" w:rsidRDefault="003A1DA7">
      <w:pPr>
        <w:pStyle w:val="NormalWeb"/>
      </w:pPr>
      <w:r>
        <w:t>Contoh:</w:t>
      </w:r>
    </w:p>
    <w:p w14:paraId="7CF366D7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20BD5080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kecil</w:t>
      </w:r>
    </w:p>
    <w:p w14:paraId="19C604DC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 naik</w:t>
      </w:r>
    </w:p>
    <w:p w14:paraId="5CB534E7" w14:textId="77777777" w:rsidR="003A1DA7" w:rsidRDefault="003A1DA7">
      <w:pPr>
        <w:pStyle w:val="NormalWeb"/>
      </w:pPr>
      <w:r>
        <w:t xml:space="preserve">Pergerakan cepat ini menyebabkan </w:t>
      </w:r>
      <w:r>
        <w:rPr>
          <w:rStyle w:val="Kuat"/>
        </w:rPr>
        <w:t>area harga tertentu tidak diperdagangkan secara normal</w:t>
      </w:r>
      <w:r>
        <w:t>.</w:t>
      </w:r>
    </w:p>
    <w:p w14:paraId="2EBB589D" w14:textId="77777777" w:rsidR="003A1DA7" w:rsidRDefault="003A1DA7">
      <w:pPr>
        <w:pStyle w:val="NormalWeb"/>
      </w:pPr>
      <w:r>
        <w:t xml:space="preserve">Karena itu market sering kembali ke area tersebut untuk </w:t>
      </w:r>
      <w:r>
        <w:rPr>
          <w:rStyle w:val="Kuat"/>
        </w:rPr>
        <w:t>menyeimbangkan harga</w:t>
      </w:r>
      <w:r>
        <w:t>.</w:t>
      </w:r>
    </w:p>
    <w:p w14:paraId="64433894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6D473" wp14:editId="54412D2C">
                <wp:extent cx="6463665" cy="1270"/>
                <wp:effectExtent l="0" t="31750" r="0" b="36830"/>
                <wp:docPr id="1049732726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48F3F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DE72CA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3. Fair Value Gap (FVG)</w:t>
      </w:r>
    </w:p>
    <w:p w14:paraId="4DE66DDF" w14:textId="77777777" w:rsidR="003A1DA7" w:rsidRDefault="003A1DA7">
      <w:pPr>
        <w:pStyle w:val="NormalWeb"/>
      </w:pPr>
      <w:r>
        <w:t>Bentuk imbalance yang paling sering digunakan dalam ICT adalah:</w:t>
      </w:r>
    </w:p>
    <w:p w14:paraId="1C11F096" w14:textId="77777777" w:rsidR="003A1DA7" w:rsidRDefault="003A1DA7">
      <w:pPr>
        <w:pStyle w:val="NormalWeb"/>
      </w:pPr>
      <w:r>
        <w:rPr>
          <w:rStyle w:val="Kuat"/>
        </w:rPr>
        <w:t>Fair Value Gap (FVG).</w:t>
      </w:r>
    </w:p>
    <w:p w14:paraId="77477C89" w14:textId="77777777" w:rsidR="003A1DA7" w:rsidRDefault="003A1DA7">
      <w:pPr>
        <w:pStyle w:val="NormalWeb"/>
      </w:pPr>
      <w:r>
        <w:t xml:space="preserve">FVG adalah celah harga yang terjadi karena </w:t>
      </w:r>
      <w:r>
        <w:rPr>
          <w:rStyle w:val="Kuat"/>
        </w:rPr>
        <w:t>pergerakan harga yang sangat cepat</w:t>
      </w:r>
      <w:r>
        <w:t>.</w:t>
      </w:r>
    </w:p>
    <w:p w14:paraId="0C819001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6ED250" wp14:editId="2D874565">
                <wp:extent cx="6463665" cy="1270"/>
                <wp:effectExtent l="0" t="31750" r="0" b="36830"/>
                <wp:docPr id="648334373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45264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7E2FFB" w14:textId="77777777" w:rsidR="003A1DA7" w:rsidRDefault="003A1DA7">
      <w:pPr>
        <w:pStyle w:val="Judul2"/>
        <w:rPr>
          <w:rFonts w:eastAsia="Times New Roman"/>
        </w:rPr>
      </w:pPr>
      <w:r>
        <w:rPr>
          <w:rFonts w:eastAsia="Times New Roman"/>
        </w:rPr>
        <w:t>Cara Mengidentifikasi FVG</w:t>
      </w:r>
    </w:p>
    <w:p w14:paraId="4103A42C" w14:textId="77777777" w:rsidR="003A1DA7" w:rsidRDefault="003A1DA7">
      <w:pPr>
        <w:pStyle w:val="NormalWeb"/>
      </w:pPr>
      <w:r>
        <w:t xml:space="preserve">FVG biasanya terlihat dalam </w:t>
      </w:r>
      <w:r>
        <w:rPr>
          <w:rStyle w:val="Kuat"/>
        </w:rPr>
        <w:t>struktur tiga candle</w:t>
      </w:r>
      <w:r>
        <w:t>.</w:t>
      </w:r>
    </w:p>
    <w:p w14:paraId="43BE0CB8" w14:textId="77777777" w:rsidR="003A1DA7" w:rsidRDefault="003A1DA7">
      <w:pPr>
        <w:pStyle w:val="NormalWeb"/>
      </w:pPr>
      <w:r>
        <w:t>Contohnya:</w:t>
      </w:r>
    </w:p>
    <w:p w14:paraId="6CFAB56C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1</w:t>
      </w:r>
    </w:p>
    <w:p w14:paraId="690EF47B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7DC60372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2 (impuls besar)</w:t>
      </w:r>
    </w:p>
    <w:p w14:paraId="307F3AC7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BFEC2A1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3</w:t>
      </w:r>
    </w:p>
    <w:p w14:paraId="177D6844" w14:textId="77777777" w:rsidR="003A1DA7" w:rsidRDefault="003A1DA7">
      <w:pPr>
        <w:pStyle w:val="NormalWeb"/>
      </w:pPr>
      <w:r>
        <w:t xml:space="preserve">Jika wick candle pertama dan ketiga </w:t>
      </w:r>
      <w:r>
        <w:rPr>
          <w:rStyle w:val="Kuat"/>
        </w:rPr>
        <w:t>tidak saling bertemu</w:t>
      </w:r>
      <w:r>
        <w:t>, maka terbentuk:</w:t>
      </w:r>
    </w:p>
    <w:p w14:paraId="4115C102" w14:textId="77777777" w:rsidR="003A1DA7" w:rsidRDefault="003A1DA7">
      <w:pPr>
        <w:pStyle w:val="NormalWeb"/>
      </w:pPr>
      <w:r>
        <w:rPr>
          <w:rStyle w:val="Kuat"/>
        </w:rPr>
        <w:t>Fair Value Gap.</w:t>
      </w:r>
    </w:p>
    <w:p w14:paraId="7A9A4E6D" w14:textId="77777777" w:rsidR="003A1DA7" w:rsidRDefault="003A1DA7">
      <w:pPr>
        <w:pStyle w:val="NormalWeb"/>
      </w:pPr>
      <w:r>
        <w:t xml:space="preserve">Area di antara dua wick tersebut adalah </w:t>
      </w:r>
      <w:r>
        <w:rPr>
          <w:rStyle w:val="Kuat"/>
        </w:rPr>
        <w:t>zona FVG</w:t>
      </w:r>
      <w:r>
        <w:t>.</w:t>
      </w:r>
    </w:p>
    <w:p w14:paraId="0CBFB099" w14:textId="77777777" w:rsidR="003A1DA7" w:rsidRDefault="003A1DA7">
      <w:pPr>
        <w:pStyle w:val="NormalWeb"/>
      </w:pPr>
      <w:r>
        <w:t>Market sering kembali ke area ini untuk:</w:t>
      </w:r>
    </w:p>
    <w:p w14:paraId="30E6A0F2" w14:textId="77777777" w:rsidR="003A1DA7" w:rsidRDefault="003A1DA7">
      <w:pPr>
        <w:pStyle w:val="NormalWeb"/>
      </w:pPr>
      <w:r>
        <w:rPr>
          <w:rStyle w:val="Kuat"/>
        </w:rPr>
        <w:t>mengisi ketidakseimbangan harga.</w:t>
      </w:r>
    </w:p>
    <w:p w14:paraId="1AB922B5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7DF09C" wp14:editId="2F845E00">
                <wp:extent cx="6463665" cy="1270"/>
                <wp:effectExtent l="0" t="31750" r="0" b="36830"/>
                <wp:docPr id="1802798532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D4A11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753579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4. Jenis Fair Value Gap</w:t>
      </w:r>
    </w:p>
    <w:p w14:paraId="6A9133E1" w14:textId="77777777" w:rsidR="003A1DA7" w:rsidRDefault="003A1DA7">
      <w:pPr>
        <w:pStyle w:val="NormalWeb"/>
      </w:pPr>
      <w:r>
        <w:t>Dalam konsep ICT, ada dua jenis FVG.</w:t>
      </w:r>
    </w:p>
    <w:p w14:paraId="5F801F2B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6EADD" wp14:editId="7E3CD0FC">
                <wp:extent cx="6463665" cy="1270"/>
                <wp:effectExtent l="0" t="31750" r="0" b="36830"/>
                <wp:docPr id="1741748098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C1530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38AC0E" w14:textId="77777777" w:rsidR="003A1DA7" w:rsidRDefault="003A1DA7">
      <w:pPr>
        <w:pStyle w:val="Judul2"/>
        <w:rPr>
          <w:rFonts w:eastAsia="Times New Roman"/>
        </w:rPr>
      </w:pPr>
      <w:r>
        <w:rPr>
          <w:rFonts w:eastAsia="Times New Roman"/>
        </w:rPr>
        <w:t>BISI (Buyside Imbalance Sellside Inefficiency)</w:t>
      </w:r>
    </w:p>
    <w:p w14:paraId="062D8376" w14:textId="77777777" w:rsidR="003A1DA7" w:rsidRDefault="003A1DA7">
      <w:pPr>
        <w:pStyle w:val="NormalWeb"/>
      </w:pPr>
      <w:r>
        <w:t xml:space="preserve">BISI biasanya muncul dalam </w:t>
      </w:r>
      <w:r>
        <w:rPr>
          <w:rStyle w:val="Kuat"/>
        </w:rPr>
        <w:t>tren bullish</w:t>
      </w:r>
      <w:r>
        <w:t>.</w:t>
      </w:r>
    </w:p>
    <w:p w14:paraId="1B18E856" w14:textId="77777777" w:rsidR="003A1DA7" w:rsidRDefault="003A1DA7">
      <w:pPr>
        <w:pStyle w:val="NormalWeb"/>
      </w:pPr>
      <w:r>
        <w:t>Artinya:</w:t>
      </w:r>
    </w:p>
    <w:p w14:paraId="2595F400" w14:textId="77777777" w:rsidR="003A1DA7" w:rsidRDefault="003A1DA7" w:rsidP="00083B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tekanan beli sangat kuat</w:t>
      </w:r>
    </w:p>
    <w:p w14:paraId="04BE65CA" w14:textId="77777777" w:rsidR="003A1DA7" w:rsidRDefault="003A1DA7" w:rsidP="00083B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seller tidak mampu memberikan perlawanan</w:t>
      </w:r>
    </w:p>
    <w:p w14:paraId="1753BC4B" w14:textId="77777777" w:rsidR="003A1DA7" w:rsidRDefault="003A1DA7">
      <w:pPr>
        <w:pStyle w:val="NormalWeb"/>
      </w:pPr>
      <w:r>
        <w:t xml:space="preserve">Akibatnya muncul </w:t>
      </w:r>
      <w:r>
        <w:rPr>
          <w:rStyle w:val="Kuat"/>
        </w:rPr>
        <w:t>imbalance di sisi beli</w:t>
      </w:r>
      <w:r>
        <w:t>.</w:t>
      </w:r>
    </w:p>
    <w:p w14:paraId="026B4EC9" w14:textId="77777777" w:rsidR="003A1DA7" w:rsidRDefault="003A1DA7">
      <w:pPr>
        <w:pStyle w:val="NormalWeb"/>
      </w:pPr>
      <w:r>
        <w:t>Contoh:</w:t>
      </w:r>
    </w:p>
    <w:p w14:paraId="69BA17B6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 naik</w:t>
      </w:r>
    </w:p>
    <w:p w14:paraId="232C7EC8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↓</w:t>
      </w:r>
    </w:p>
    <w:p w14:paraId="7D088B14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Terbentuk FVG</w:t>
      </w:r>
    </w:p>
    <w:p w14:paraId="4BCC88F5" w14:textId="77777777" w:rsidR="003A1DA7" w:rsidRDefault="003A1DA7">
      <w:pPr>
        <w:pStyle w:val="NormalWeb"/>
      </w:pPr>
      <w:r>
        <w:t xml:space="preserve">Harga sering kembali ke area tersebut sebelum </w:t>
      </w:r>
      <w:r>
        <w:rPr>
          <w:rStyle w:val="Kuat"/>
        </w:rPr>
        <w:t>melanjutkan tren naik</w:t>
      </w:r>
      <w:r>
        <w:t>.</w:t>
      </w:r>
    </w:p>
    <w:p w14:paraId="00AF013D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A564B" wp14:editId="393D7A1A">
                <wp:extent cx="6463665" cy="1270"/>
                <wp:effectExtent l="0" t="31750" r="0" b="36830"/>
                <wp:docPr id="1958785250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12614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CF39A8" w14:textId="77777777" w:rsidR="003A1DA7" w:rsidRDefault="003A1DA7">
      <w:pPr>
        <w:pStyle w:val="Judul2"/>
        <w:rPr>
          <w:rFonts w:eastAsia="Times New Roman"/>
        </w:rPr>
      </w:pPr>
      <w:r>
        <w:rPr>
          <w:rFonts w:eastAsia="Times New Roman"/>
        </w:rPr>
        <w:t>SIBI (Sellside Imbalance Buyside Inefficiency)</w:t>
      </w:r>
    </w:p>
    <w:p w14:paraId="2CE3BA39" w14:textId="77777777" w:rsidR="003A1DA7" w:rsidRDefault="003A1DA7">
      <w:pPr>
        <w:pStyle w:val="NormalWeb"/>
      </w:pPr>
      <w:r>
        <w:t xml:space="preserve">SIBI biasanya muncul dalam </w:t>
      </w:r>
      <w:r>
        <w:rPr>
          <w:rStyle w:val="Kuat"/>
        </w:rPr>
        <w:t>tren bearish</w:t>
      </w:r>
      <w:r>
        <w:t>.</w:t>
      </w:r>
    </w:p>
    <w:p w14:paraId="376BF9FE" w14:textId="77777777" w:rsidR="003A1DA7" w:rsidRDefault="003A1DA7">
      <w:pPr>
        <w:pStyle w:val="NormalWeb"/>
      </w:pPr>
      <w:r>
        <w:t>Artinya:</w:t>
      </w:r>
    </w:p>
    <w:p w14:paraId="44626495" w14:textId="77777777" w:rsidR="003A1DA7" w:rsidRDefault="003A1DA7" w:rsidP="00083B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tekanan jual sangat kuat</w:t>
      </w:r>
    </w:p>
    <w:p w14:paraId="0DB983C5" w14:textId="77777777" w:rsidR="003A1DA7" w:rsidRDefault="003A1DA7" w:rsidP="00083B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buyer tidak mampu menahan harga</w:t>
      </w:r>
    </w:p>
    <w:p w14:paraId="2100D5AA" w14:textId="77777777" w:rsidR="003A1DA7" w:rsidRDefault="003A1DA7">
      <w:pPr>
        <w:pStyle w:val="NormalWeb"/>
      </w:pPr>
      <w:r>
        <w:t xml:space="preserve">Akibatnya muncul </w:t>
      </w:r>
      <w:r>
        <w:rPr>
          <w:rStyle w:val="Kuat"/>
        </w:rPr>
        <w:t>imbalance di sisi jual</w:t>
      </w:r>
      <w:r>
        <w:t>.</w:t>
      </w:r>
    </w:p>
    <w:p w14:paraId="38119DF8" w14:textId="77777777" w:rsidR="003A1DA7" w:rsidRDefault="003A1DA7">
      <w:pPr>
        <w:pStyle w:val="NormalWeb"/>
      </w:pPr>
      <w:r>
        <w:t>Contoh:</w:t>
      </w:r>
    </w:p>
    <w:p w14:paraId="16E60A50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 turun</w:t>
      </w:r>
    </w:p>
    <w:p w14:paraId="12266307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↓</w:t>
      </w:r>
    </w:p>
    <w:p w14:paraId="65B1AD5A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Terbentuk FVG</w:t>
      </w:r>
    </w:p>
    <w:p w14:paraId="6C543D2B" w14:textId="77777777" w:rsidR="003A1DA7" w:rsidRDefault="003A1DA7">
      <w:pPr>
        <w:pStyle w:val="NormalWeb"/>
      </w:pPr>
      <w:r>
        <w:t xml:space="preserve">Harga sering kembali ke area ini sebelum </w:t>
      </w:r>
      <w:r>
        <w:rPr>
          <w:rStyle w:val="Kuat"/>
        </w:rPr>
        <w:t>melanjutkan tren turun</w:t>
      </w:r>
      <w:r>
        <w:t>.</w:t>
      </w:r>
    </w:p>
    <w:p w14:paraId="76BB94E7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1FEDB" wp14:editId="441ACF01">
                <wp:extent cx="6463665" cy="1270"/>
                <wp:effectExtent l="0" t="31750" r="0" b="36830"/>
                <wp:docPr id="746860525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AB693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4C4C8B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5. Consequent Encroachment (CE)</w:t>
      </w:r>
    </w:p>
    <w:p w14:paraId="2B213642" w14:textId="77777777" w:rsidR="003A1DA7" w:rsidRDefault="003A1DA7">
      <w:pPr>
        <w:pStyle w:val="NormalWeb"/>
      </w:pPr>
      <w:r>
        <w:t>Setiap FVG memiliki titik tengah.</w:t>
      </w:r>
    </w:p>
    <w:p w14:paraId="342B3993" w14:textId="77777777" w:rsidR="003A1DA7" w:rsidRDefault="003A1DA7">
      <w:pPr>
        <w:pStyle w:val="NormalWeb"/>
      </w:pPr>
      <w:r>
        <w:t>Titik ini disebut:</w:t>
      </w:r>
    </w:p>
    <w:p w14:paraId="794C8DB2" w14:textId="77777777" w:rsidR="003A1DA7" w:rsidRDefault="003A1DA7">
      <w:pPr>
        <w:pStyle w:val="NormalWeb"/>
      </w:pPr>
      <w:r>
        <w:rPr>
          <w:rStyle w:val="Kuat"/>
        </w:rPr>
        <w:t>Consequent Encroachment (CE).</w:t>
      </w:r>
    </w:p>
    <w:p w14:paraId="08E4E8F1" w14:textId="77777777" w:rsidR="003A1DA7" w:rsidRDefault="003A1DA7">
      <w:pPr>
        <w:pStyle w:val="NormalWeb"/>
      </w:pPr>
      <w:r>
        <w:t xml:space="preserve">CE adalah </w:t>
      </w:r>
      <w:r>
        <w:rPr>
          <w:rStyle w:val="Kuat"/>
        </w:rPr>
        <w:t>50% dari area FVG</w:t>
      </w:r>
      <w:r>
        <w:t>.</w:t>
      </w:r>
    </w:p>
    <w:p w14:paraId="50C92204" w14:textId="77777777" w:rsidR="003A1DA7" w:rsidRDefault="003A1DA7">
      <w:pPr>
        <w:pStyle w:val="NormalWeb"/>
      </w:pPr>
      <w:r>
        <w:t>Contoh:</w:t>
      </w:r>
    </w:p>
    <w:p w14:paraId="4F2AE3B2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Top FVG</w:t>
      </w:r>
    </w:p>
    <w:p w14:paraId="3B6E0140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──────</w:t>
      </w:r>
    </w:p>
    <w:p w14:paraId="0632C913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 xml:space="preserve">   CE</w:t>
      </w:r>
    </w:p>
    <w:p w14:paraId="655882B1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──────</w:t>
      </w:r>
    </w:p>
    <w:p w14:paraId="0F9AA143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Bottom FVG</w:t>
      </w:r>
    </w:p>
    <w:p w14:paraId="3A293C77" w14:textId="77777777" w:rsidR="003A1DA7" w:rsidRDefault="003A1DA7">
      <w:pPr>
        <w:pStyle w:val="NormalWeb"/>
      </w:pPr>
      <w:r>
        <w:t>Dalam banyak kasus, market tidak selalu mengisi seluruh FVG.</w:t>
      </w:r>
    </w:p>
    <w:p w14:paraId="5B0172C0" w14:textId="77777777" w:rsidR="003A1DA7" w:rsidRDefault="003A1DA7">
      <w:pPr>
        <w:pStyle w:val="NormalWeb"/>
      </w:pPr>
      <w:r>
        <w:t xml:space="preserve">Sering kali cukup menyentuh </w:t>
      </w:r>
      <w:r>
        <w:rPr>
          <w:rStyle w:val="Kuat"/>
        </w:rPr>
        <w:t>CE (tengah FVG)</w:t>
      </w:r>
      <w:r>
        <w:t xml:space="preserve"> sebelum melanjutkan tren.</w:t>
      </w:r>
    </w:p>
    <w:p w14:paraId="619C2190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44316" wp14:editId="140E8826">
                <wp:extent cx="6463665" cy="1270"/>
                <wp:effectExtent l="0" t="31750" r="0" b="36830"/>
                <wp:docPr id="637464909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D3F03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C08E25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6. Balanced Price Range (BPR)</w:t>
      </w:r>
    </w:p>
    <w:p w14:paraId="1F19EC72" w14:textId="77777777" w:rsidR="003A1DA7" w:rsidRDefault="003A1DA7">
      <w:pPr>
        <w:pStyle w:val="NormalWeb"/>
      </w:pPr>
      <w:r>
        <w:rPr>
          <w:rStyle w:val="Kuat"/>
        </w:rPr>
        <w:t>Balanced Price Range (BPR)</w:t>
      </w:r>
      <w:r>
        <w:t xml:space="preserve"> adalah area yang terbentuk ketika dua FVG muncul berlawanan arah pada area yang sama.</w:t>
      </w:r>
    </w:p>
    <w:p w14:paraId="4090A46F" w14:textId="77777777" w:rsidR="003A1DA7" w:rsidRDefault="003A1DA7">
      <w:pPr>
        <w:pStyle w:val="NormalWeb"/>
      </w:pPr>
      <w:r>
        <w:t>Contohnya:</w:t>
      </w:r>
    </w:p>
    <w:p w14:paraId="08011A0F" w14:textId="77777777" w:rsidR="003A1DA7" w:rsidRDefault="003A1DA7" w:rsidP="00083B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terbentuk FVG bullish</w:t>
      </w:r>
    </w:p>
    <w:p w14:paraId="2D515BDC" w14:textId="77777777" w:rsidR="003A1DA7" w:rsidRDefault="003A1DA7" w:rsidP="00083B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kemudian muncul FVG bearish di area yang sama</w:t>
      </w:r>
    </w:p>
    <w:p w14:paraId="253DD96B" w14:textId="77777777" w:rsidR="003A1DA7" w:rsidRDefault="003A1DA7">
      <w:pPr>
        <w:pStyle w:val="NormalWeb"/>
      </w:pPr>
      <w:r>
        <w:t>Area tersebut disebut:</w:t>
      </w:r>
    </w:p>
    <w:p w14:paraId="50CAB72F" w14:textId="77777777" w:rsidR="003A1DA7" w:rsidRDefault="003A1DA7">
      <w:pPr>
        <w:pStyle w:val="NormalWeb"/>
      </w:pPr>
      <w:r>
        <w:rPr>
          <w:rStyle w:val="Kuat"/>
        </w:rPr>
        <w:t>Balanced Price Range.</w:t>
      </w:r>
    </w:p>
    <w:p w14:paraId="0BE273B3" w14:textId="77777777" w:rsidR="003A1DA7" w:rsidRDefault="003A1DA7">
      <w:pPr>
        <w:pStyle w:val="NormalWeb"/>
      </w:pPr>
      <w:r>
        <w:t>Karena harga telah bergerak agresif dua kali di area tersebut, zona ini sering menjadi:</w:t>
      </w:r>
    </w:p>
    <w:p w14:paraId="097D438B" w14:textId="77777777" w:rsidR="003A1DA7" w:rsidRDefault="003A1DA7" w:rsidP="00083B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kuat</w:t>
      </w:r>
      <w:r>
        <w:rPr>
          <w:rFonts w:eastAsia="Times New Roman"/>
        </w:rPr>
        <w:br/>
        <w:t>atau</w:t>
      </w:r>
    </w:p>
    <w:p w14:paraId="2594D0BD" w14:textId="77777777" w:rsidR="003A1DA7" w:rsidRDefault="003A1DA7" w:rsidP="00083B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 kuat</w:t>
      </w:r>
    </w:p>
    <w:p w14:paraId="5918A0B3" w14:textId="77777777" w:rsidR="003A1DA7" w:rsidRDefault="003A1D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9D587" wp14:editId="1ED1469B">
                <wp:extent cx="6463665" cy="1270"/>
                <wp:effectExtent l="0" t="31750" r="0" b="36830"/>
                <wp:docPr id="1094513418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31097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D9DC27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7. Liquidity Void</w:t>
      </w:r>
    </w:p>
    <w:p w14:paraId="60DF97F0" w14:textId="77777777" w:rsidR="003A1DA7" w:rsidRDefault="003A1DA7">
      <w:pPr>
        <w:pStyle w:val="NormalWeb"/>
      </w:pPr>
      <w:r>
        <w:t>Selain FVG, ada juga konsep yang disebut:</w:t>
      </w:r>
    </w:p>
    <w:p w14:paraId="7CD4AEDF" w14:textId="77777777" w:rsidR="003A1DA7" w:rsidRDefault="003A1DA7">
      <w:pPr>
        <w:pStyle w:val="NormalWeb"/>
      </w:pPr>
      <w:r>
        <w:rPr>
          <w:rStyle w:val="Kuat"/>
        </w:rPr>
        <w:t>Liquidity Void.</w:t>
      </w:r>
    </w:p>
    <w:p w14:paraId="0645954E" w14:textId="77777777" w:rsidR="003A1DA7" w:rsidRDefault="003A1DA7">
      <w:pPr>
        <w:pStyle w:val="NormalWeb"/>
      </w:pPr>
      <w:r>
        <w:t xml:space="preserve">Liquidity Void adalah area harga yang </w:t>
      </w:r>
      <w:r>
        <w:rPr>
          <w:rStyle w:val="Kuat"/>
        </w:rPr>
        <w:t>sangat kosong</w:t>
      </w:r>
      <w:r>
        <w:t xml:space="preserve"> karena pergerakan harga yang sangat impulsif.</w:t>
      </w:r>
    </w:p>
    <w:p w14:paraId="367D8137" w14:textId="77777777" w:rsidR="003A1DA7" w:rsidRDefault="003A1DA7">
      <w:pPr>
        <w:pStyle w:val="NormalWeb"/>
      </w:pPr>
      <w:r>
        <w:t>Biasanya terjadi ketika:</w:t>
      </w:r>
    </w:p>
    <w:p w14:paraId="07D2F772" w14:textId="77777777" w:rsidR="003A1DA7" w:rsidRDefault="003A1DA7" w:rsidP="00083B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rilis berita besar</w:t>
      </w:r>
    </w:p>
    <w:p w14:paraId="436B896F" w14:textId="77777777" w:rsidR="003A1DA7" w:rsidRDefault="003A1DA7" w:rsidP="00083B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volatilitas sangat tinggi</w:t>
      </w:r>
    </w:p>
    <w:p w14:paraId="0F8449EF" w14:textId="77777777" w:rsidR="003A1DA7" w:rsidRDefault="003A1DA7" w:rsidP="00083B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 muncul beruntun</w:t>
      </w:r>
    </w:p>
    <w:p w14:paraId="61150ACC" w14:textId="77777777" w:rsidR="003A1DA7" w:rsidRDefault="003A1DA7">
      <w:pPr>
        <w:pStyle w:val="NormalWeb"/>
      </w:pPr>
      <w:r>
        <w:t>Contoh:</w:t>
      </w:r>
    </w:p>
    <w:p w14:paraId="7F4C1E0E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</w:t>
      </w:r>
    </w:p>
    <w:p w14:paraId="2629F925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</w:t>
      </w:r>
    </w:p>
    <w:p w14:paraId="3347D63C" w14:textId="77777777" w:rsidR="003A1DA7" w:rsidRDefault="003A1DA7">
      <w:pPr>
        <w:pStyle w:val="HTMLSudahDiformat"/>
        <w:rPr>
          <w:rStyle w:val="KodeHTML"/>
        </w:rPr>
      </w:pPr>
      <w:r>
        <w:rPr>
          <w:rStyle w:val="KodeHTML"/>
        </w:rPr>
        <w:t>Candle besar</w:t>
      </w:r>
    </w:p>
    <w:p w14:paraId="65F294CF" w14:textId="77777777" w:rsidR="003A1DA7" w:rsidRDefault="003A1DA7">
      <w:pPr>
        <w:pStyle w:val="NormalWeb"/>
      </w:pPr>
      <w:r>
        <w:t>Area ini hampir tidak memiliki overlap harga.</w:t>
      </w:r>
    </w:p>
    <w:p w14:paraId="2643C150" w14:textId="77777777" w:rsidR="003A1DA7" w:rsidRDefault="003A1DA7">
      <w:pPr>
        <w:pStyle w:val="NormalWeb"/>
      </w:pPr>
      <w:r>
        <w:t xml:space="preserve">Karena itu market sering kembali ke area tersebut untuk </w:t>
      </w:r>
      <w:r>
        <w:rPr>
          <w:rStyle w:val="Kuat"/>
        </w:rPr>
        <w:t>menyeimbangkan harga</w:t>
      </w:r>
      <w:r>
        <w:t>.</w:t>
      </w:r>
    </w:p>
    <w:p w14:paraId="105BD40F" w14:textId="77777777" w:rsidR="003A1DA7" w:rsidRDefault="003A1DA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E6260" wp14:editId="3A60F450">
                <wp:extent cx="6463665" cy="1270"/>
                <wp:effectExtent l="0" t="31750" r="0" b="36830"/>
                <wp:docPr id="1539356266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02529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E30D8E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8. Perbedaan FVG dan Liquidity Void</w:t>
      </w:r>
    </w:p>
    <w:p w14:paraId="7A8BCCB6" w14:textId="77777777" w:rsidR="003A1DA7" w:rsidRDefault="003A1DA7">
      <w:pPr>
        <w:pStyle w:val="NormalWeb"/>
      </w:pPr>
      <w:r>
        <w:t>Walaupun mirip, keduanya berbeda.</w:t>
      </w:r>
    </w:p>
    <w:p w14:paraId="603950EF" w14:textId="77777777" w:rsidR="003A1DA7" w:rsidRDefault="003A1DA7">
      <w:pPr>
        <w:pStyle w:val="Judul3"/>
        <w:rPr>
          <w:rFonts w:eastAsia="Times New Roman"/>
        </w:rPr>
      </w:pPr>
      <w:r>
        <w:rPr>
          <w:rFonts w:eastAsia="Times New Roman"/>
        </w:rPr>
        <w:t>Fair Value Gap (FVG)</w:t>
      </w:r>
    </w:p>
    <w:p w14:paraId="11E2D38B" w14:textId="77777777" w:rsidR="003A1DA7" w:rsidRDefault="003A1DA7" w:rsidP="00083B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terjadi pada struktur </w:t>
      </w:r>
      <w:r>
        <w:rPr>
          <w:rStyle w:val="Kuat"/>
          <w:rFonts w:eastAsia="Times New Roman"/>
        </w:rPr>
        <w:t>tiga candle</w:t>
      </w:r>
    </w:p>
    <w:p w14:paraId="45DA327E" w14:textId="77777777" w:rsidR="003A1DA7" w:rsidRDefault="003A1DA7" w:rsidP="00083B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biasanya kecil</w:t>
      </w:r>
    </w:p>
    <w:p w14:paraId="5ECFF20D" w14:textId="77777777" w:rsidR="003A1DA7" w:rsidRDefault="003A1DA7" w:rsidP="00083B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imbalance lokal</w:t>
      </w:r>
    </w:p>
    <w:p w14:paraId="6A85B43D" w14:textId="77777777" w:rsidR="003A1DA7" w:rsidRDefault="003A1DA7">
      <w:pPr>
        <w:pStyle w:val="Judul3"/>
        <w:rPr>
          <w:rFonts w:eastAsia="Times New Roman"/>
        </w:rPr>
      </w:pPr>
      <w:r>
        <w:rPr>
          <w:rFonts w:eastAsia="Times New Roman"/>
        </w:rPr>
        <w:t>Liquidity Void</w:t>
      </w:r>
    </w:p>
    <w:p w14:paraId="266067FF" w14:textId="77777777" w:rsidR="003A1DA7" w:rsidRDefault="003A1DA7" w:rsidP="00083B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terjadi pada </w:t>
      </w:r>
      <w:r>
        <w:rPr>
          <w:rStyle w:val="Kuat"/>
          <w:rFonts w:eastAsia="Times New Roman"/>
        </w:rPr>
        <w:t>pergerakan besar</w:t>
      </w:r>
    </w:p>
    <w:p w14:paraId="5B826153" w14:textId="77777777" w:rsidR="003A1DA7" w:rsidRDefault="003A1DA7" w:rsidP="00083B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kosong lebih luas</w:t>
      </w:r>
    </w:p>
    <w:p w14:paraId="33DC9621" w14:textId="77777777" w:rsidR="003A1DA7" w:rsidRDefault="003A1DA7" w:rsidP="00083B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terdiri dari banyak candle besar</w:t>
      </w:r>
    </w:p>
    <w:p w14:paraId="307835D3" w14:textId="77777777" w:rsidR="003A1DA7" w:rsidRDefault="003A1D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96912" wp14:editId="1690A05F">
                <wp:extent cx="6463665" cy="1270"/>
                <wp:effectExtent l="0" t="31750" r="0" b="36830"/>
                <wp:docPr id="290264696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559D5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B59E39" w14:textId="77777777" w:rsidR="003A1DA7" w:rsidRDefault="003A1DA7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11</w:t>
      </w:r>
    </w:p>
    <w:p w14:paraId="68839785" w14:textId="77777777" w:rsidR="003A1DA7" w:rsidRDefault="003A1DA7">
      <w:pPr>
        <w:pStyle w:val="NormalWeb"/>
      </w:pPr>
      <w:r>
        <w:t>Beberapa hal penting yang harus dipahami:</w:t>
      </w:r>
    </w:p>
    <w:p w14:paraId="1B58A69B" w14:textId="77777777" w:rsidR="003A1DA7" w:rsidRDefault="003A1DA7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tidak selalu bergerak secara seimbang</w:t>
      </w:r>
    </w:p>
    <w:p w14:paraId="32FC4141" w14:textId="77777777" w:rsidR="003A1DA7" w:rsidRDefault="003A1DA7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Pergerakan cepat sering menciptakan </w:t>
      </w:r>
      <w:r>
        <w:rPr>
          <w:rStyle w:val="Kuat"/>
        </w:rPr>
        <w:t>Imbalance</w:t>
      </w:r>
    </w:p>
    <w:p w14:paraId="12603641" w14:textId="77777777" w:rsidR="003A1DA7" w:rsidRDefault="003A1DA7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Bentuk imbalance paling penting dalam ICT adalah </w:t>
      </w:r>
      <w:r>
        <w:rPr>
          <w:rStyle w:val="Kuat"/>
        </w:rPr>
        <w:t>Fair Value Gap (FVG)</w:t>
      </w:r>
    </w:p>
    <w:p w14:paraId="100E14B6" w14:textId="77777777" w:rsidR="003A1DA7" w:rsidRDefault="003A1DA7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Harga sering kembali ke area tersebut untuk </w:t>
      </w:r>
      <w:r>
        <w:rPr>
          <w:rStyle w:val="Kuat"/>
        </w:rPr>
        <w:t>rebalancing</w:t>
      </w:r>
    </w:p>
    <w:p w14:paraId="073D4D55" w14:textId="77777777" w:rsidR="003A1DA7" w:rsidRDefault="003A1DA7">
      <w:pPr>
        <w:pStyle w:val="NormalWeb"/>
      </w:pPr>
      <w:r>
        <w:t>Dengan memahami konsep imbalance, trader bisa mengetahui:</w:t>
      </w:r>
    </w:p>
    <w:p w14:paraId="55CC66BB" w14:textId="77777777" w:rsidR="003A1DA7" w:rsidRDefault="003A1DA7" w:rsidP="00083B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retracement kemungkinan terjadi</w:t>
      </w:r>
    </w:p>
    <w:p w14:paraId="1D8DFE42" w14:textId="77777777" w:rsidR="003A1DA7" w:rsidRDefault="003A1DA7" w:rsidP="00083B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area entry dengan probabilitas tinggi.</w:t>
      </w:r>
    </w:p>
    <w:p w14:paraId="6B5FFA26" w14:textId="77777777" w:rsidR="003A1DA7" w:rsidRDefault="003A1DA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52544" wp14:editId="545389DA">
                <wp:extent cx="6463665" cy="1270"/>
                <wp:effectExtent l="0" t="31750" r="0" b="36830"/>
                <wp:docPr id="282087963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1EF53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0C6B47" w14:textId="77777777" w:rsidR="003A1DA7" w:rsidRDefault="003A1DA7">
      <w:pPr>
        <w:pStyle w:val="NormalWeb"/>
      </w:pPr>
      <w:r>
        <w:t xml:space="preserve">Jika kamu lanjutkan materi ini, </w:t>
      </w:r>
      <w:r>
        <w:rPr>
          <w:rStyle w:val="Kuat"/>
        </w:rPr>
        <w:t>Bab berikutnya biasanya mulai masuk ke konsep entry ICT yang sangat terkenal</w:t>
      </w:r>
      <w:r>
        <w:t>, yaitu:</w:t>
      </w:r>
    </w:p>
    <w:p w14:paraId="637C7D26" w14:textId="77777777" w:rsidR="003A1DA7" w:rsidRDefault="003A1DA7">
      <w:pPr>
        <w:pStyle w:val="NormalWeb"/>
      </w:pPr>
      <w:r>
        <w:rPr>
          <w:rStyle w:val="Kuat"/>
        </w:rPr>
        <w:t>BAB 12 — Optimal Trade Entry (OTE)</w:t>
      </w:r>
    </w:p>
    <w:p w14:paraId="39DA0C66" w14:textId="77777777" w:rsidR="003A1DA7" w:rsidRDefault="003A1DA7">
      <w:pPr>
        <w:pStyle w:val="NormalWeb"/>
      </w:pPr>
      <w:r>
        <w:t>Ini konsep yang menggabungkan:</w:t>
      </w:r>
    </w:p>
    <w:p w14:paraId="7D1A669D" w14:textId="77777777" w:rsidR="003A1DA7" w:rsidRDefault="003A1DA7" w:rsidP="00083B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Fibonacci</w:t>
      </w:r>
    </w:p>
    <w:p w14:paraId="78DF92C3" w14:textId="77777777" w:rsidR="003A1DA7" w:rsidRDefault="003A1DA7" w:rsidP="00083B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340E3B1A" w14:textId="77777777" w:rsidR="003A1DA7" w:rsidRDefault="003A1DA7" w:rsidP="00083B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</w:t>
      </w:r>
    </w:p>
    <w:p w14:paraId="20FE1C74" w14:textId="77777777" w:rsidR="003A1DA7" w:rsidRDefault="003A1DA7" w:rsidP="00083B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4F9656F8" w14:textId="77777777" w:rsidR="003A1DA7" w:rsidRDefault="003A1DA7">
      <w:pPr>
        <w:pStyle w:val="NormalWeb"/>
      </w:pPr>
      <w:r>
        <w:t xml:space="preserve">untuk mencari </w:t>
      </w:r>
      <w:r>
        <w:rPr>
          <w:rStyle w:val="Kuat"/>
        </w:rPr>
        <w:t>entry dengan risk-reward terbaik.</w:t>
      </w:r>
    </w:p>
    <w:p w14:paraId="7C6941A3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06E00" wp14:editId="24D8C713">
                <wp:extent cx="6463665" cy="1270"/>
                <wp:effectExtent l="0" t="31750" r="0" b="36830"/>
                <wp:docPr id="253460989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03D9C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13FAC5" w14:textId="77777777" w:rsidR="00A71BB2" w:rsidRDefault="00A71BB2">
      <w:pPr>
        <w:pStyle w:val="NormalWeb"/>
      </w:pPr>
      <w:r>
        <w:t xml:space="preserve">Aku lanjutkan </w:t>
      </w:r>
      <w:r>
        <w:rPr>
          <w:rStyle w:val="Kuat"/>
        </w:rPr>
        <w:t>Bab 12</w:t>
      </w:r>
      <w:r>
        <w:t xml:space="preserve"> dengan gaya yang sama: sederhana, jelas, dan mudah dipahami.</w:t>
      </w:r>
    </w:p>
    <w:p w14:paraId="528812FC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2629C" wp14:editId="7D6DFBC5">
                <wp:extent cx="6463665" cy="1270"/>
                <wp:effectExtent l="0" t="31750" r="0" b="36830"/>
                <wp:docPr id="1642710805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18D9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4D28F6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BAB 12</w:t>
      </w:r>
    </w:p>
    <w:p w14:paraId="30292FEC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Price Delivery Arrays (PD Array)</w:t>
      </w:r>
    </w:p>
    <w:p w14:paraId="3720404F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60B391" wp14:editId="3BD5BD62">
                <wp:extent cx="6463665" cy="1270"/>
                <wp:effectExtent l="0" t="31750" r="0" b="36830"/>
                <wp:docPr id="1317166589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5FFDF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4FECCA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1. Apa Itu PD Array</w:t>
      </w:r>
    </w:p>
    <w:p w14:paraId="743BF645" w14:textId="77777777" w:rsidR="00A71BB2" w:rsidRDefault="00A71BB2">
      <w:pPr>
        <w:pStyle w:val="NormalWeb"/>
      </w:pPr>
      <w:r>
        <w:rPr>
          <w:rStyle w:val="Kuat"/>
        </w:rPr>
        <w:t>Price Delivery Arrays (PD Array)</w:t>
      </w:r>
      <w:r>
        <w:t xml:space="preserve"> adalah kumpulan area harga penting yang digunakan oleh institusi untuk:</w:t>
      </w:r>
    </w:p>
    <w:p w14:paraId="3B639CB1" w14:textId="77777777" w:rsidR="00A71BB2" w:rsidRDefault="00A71BB2" w:rsidP="00083B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pasar</w:t>
      </w:r>
    </w:p>
    <w:p w14:paraId="777F143B" w14:textId="77777777" w:rsidR="00A71BB2" w:rsidRDefault="00A71BB2" w:rsidP="00083B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keluar pasar</w:t>
      </w:r>
    </w:p>
    <w:p w14:paraId="613804C8" w14:textId="77777777" w:rsidR="00A71BB2" w:rsidRDefault="00A71BB2" w:rsidP="00083B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menyeimbangkan harga</w:t>
      </w:r>
    </w:p>
    <w:p w14:paraId="3D1C5555" w14:textId="77777777" w:rsidR="00A71BB2" w:rsidRDefault="00A71BB2">
      <w:pPr>
        <w:pStyle w:val="NormalWeb"/>
      </w:pPr>
      <w:r>
        <w:t>PD Array membantu trader memahami:</w:t>
      </w:r>
    </w:p>
    <w:p w14:paraId="03026E35" w14:textId="77777777" w:rsidR="00A71BB2" w:rsidRDefault="00A71BB2" w:rsidP="00083B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kemungkinan harga akan bereaksi</w:t>
      </w:r>
    </w:p>
    <w:p w14:paraId="0F4A8FF1" w14:textId="77777777" w:rsidR="00A71BB2" w:rsidRDefault="00A71BB2" w:rsidP="00083B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kemungkinan retracement terjadi</w:t>
      </w:r>
    </w:p>
    <w:p w14:paraId="3A80DC3B" w14:textId="77777777" w:rsidR="00A71BB2" w:rsidRDefault="00A71BB2" w:rsidP="00083B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mana peluang entry terbaik berada</w:t>
      </w:r>
    </w:p>
    <w:p w14:paraId="7C8D9F71" w14:textId="77777777" w:rsidR="00A71BB2" w:rsidRDefault="00A71BB2">
      <w:pPr>
        <w:pStyle w:val="NormalWeb"/>
      </w:pPr>
      <w:r>
        <w:t>Jadi PD Array bisa dianggap sebagai:</w:t>
      </w:r>
    </w:p>
    <w:p w14:paraId="602AB459" w14:textId="77777777" w:rsidR="00A71BB2" w:rsidRDefault="00A71BB2">
      <w:pPr>
        <w:pStyle w:val="NormalWeb"/>
      </w:pPr>
      <w:r>
        <w:rPr>
          <w:rStyle w:val="Kuat"/>
        </w:rPr>
        <w:t>daftar area institusional di dalam market.</w:t>
      </w:r>
    </w:p>
    <w:p w14:paraId="6155B5BD" w14:textId="77777777" w:rsidR="00A71BB2" w:rsidRDefault="00A71BB2">
      <w:pPr>
        <w:pStyle w:val="NormalWeb"/>
      </w:pPr>
      <w:r>
        <w:t xml:space="preserve">Trader ICT biasanya mencari entry </w:t>
      </w:r>
      <w:r>
        <w:rPr>
          <w:rStyle w:val="Kuat"/>
        </w:rPr>
        <w:t>di area PD Array</w:t>
      </w:r>
      <w:r>
        <w:t>, bukan di tempat acak.</w:t>
      </w:r>
    </w:p>
    <w:p w14:paraId="3029F3B8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CF2E3F" wp14:editId="542DF1F7">
                <wp:extent cx="6463665" cy="1270"/>
                <wp:effectExtent l="0" t="31750" r="0" b="36830"/>
                <wp:docPr id="1422085030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3D867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77AE70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2. Dealing Range: Dasar PD Array</w:t>
      </w:r>
    </w:p>
    <w:p w14:paraId="0E6BDB4D" w14:textId="77777777" w:rsidR="00A71BB2" w:rsidRDefault="00A71BB2">
      <w:pPr>
        <w:pStyle w:val="NormalWeb"/>
      </w:pPr>
      <w:r>
        <w:t>Untuk memahami PD Array, trader harus menentukan terlebih dahulu:</w:t>
      </w:r>
    </w:p>
    <w:p w14:paraId="5AC8DFEE" w14:textId="77777777" w:rsidR="00A71BB2" w:rsidRDefault="00A71BB2">
      <w:pPr>
        <w:pStyle w:val="NormalWeb"/>
      </w:pPr>
      <w:r>
        <w:rPr>
          <w:rStyle w:val="Kuat"/>
        </w:rPr>
        <w:t>Dealing Range</w:t>
      </w:r>
    </w:p>
    <w:p w14:paraId="674387D3" w14:textId="77777777" w:rsidR="00A71BB2" w:rsidRDefault="00A71BB2">
      <w:pPr>
        <w:pStyle w:val="NormalWeb"/>
      </w:pPr>
      <w:r>
        <w:t>Dealing Range adalah rentang harga antara:</w:t>
      </w:r>
    </w:p>
    <w:p w14:paraId="24BE85BE" w14:textId="77777777" w:rsidR="00A71BB2" w:rsidRDefault="00A71BB2" w:rsidP="00083B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Swing High penting</w:t>
      </w:r>
    </w:p>
    <w:p w14:paraId="3C1D8691" w14:textId="77777777" w:rsidR="00A71BB2" w:rsidRDefault="00A71BB2" w:rsidP="00083B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Swing Low penting</w:t>
      </w:r>
    </w:p>
    <w:p w14:paraId="53C03986" w14:textId="77777777" w:rsidR="00A71BB2" w:rsidRDefault="00A71BB2">
      <w:pPr>
        <w:pStyle w:val="NormalWeb"/>
      </w:pPr>
      <w:r>
        <w:t>Contoh:</w:t>
      </w:r>
    </w:p>
    <w:p w14:paraId="106BA326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Swing High</w:t>
      </w:r>
    </w:p>
    <w:p w14:paraId="0C5E97A3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23EC0FD9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 xml:space="preserve">   Range</w:t>
      </w:r>
    </w:p>
    <w:p w14:paraId="3228C42F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60FB1C6F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Swing Low</w:t>
      </w:r>
    </w:p>
    <w:p w14:paraId="1C7EB49B" w14:textId="77777777" w:rsidR="00A71BB2" w:rsidRDefault="00A71BB2">
      <w:pPr>
        <w:pStyle w:val="NormalWeb"/>
      </w:pPr>
      <w:r>
        <w:t>Range ini digunakan untuk menentukan apakah harga berada di:</w:t>
      </w:r>
    </w:p>
    <w:p w14:paraId="43E34F76" w14:textId="77777777" w:rsidR="00A71BB2" w:rsidRDefault="00A71BB2" w:rsidP="00083B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mahal</w:t>
      </w:r>
    </w:p>
    <w:p w14:paraId="026C41B4" w14:textId="77777777" w:rsidR="00A71BB2" w:rsidRDefault="00A71BB2" w:rsidP="00083B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murah</w:t>
      </w:r>
    </w:p>
    <w:p w14:paraId="0E215615" w14:textId="77777777" w:rsidR="00A71BB2" w:rsidRDefault="00A71B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A86AB9" wp14:editId="3512F474">
                <wp:extent cx="6463665" cy="1270"/>
                <wp:effectExtent l="0" t="31750" r="0" b="36830"/>
                <wp:docPr id="982501406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40927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F0263E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3. Premium dan Discount</w:t>
      </w:r>
    </w:p>
    <w:p w14:paraId="2AF7F55C" w14:textId="77777777" w:rsidR="00A71BB2" w:rsidRDefault="00A71BB2">
      <w:pPr>
        <w:pStyle w:val="NormalWeb"/>
      </w:pPr>
      <w:r>
        <w:t xml:space="preserve">Dealing Range biasanya dibagi menggunakan </w:t>
      </w:r>
      <w:r>
        <w:rPr>
          <w:rStyle w:val="Kuat"/>
        </w:rPr>
        <w:t>Fibonacci</w:t>
      </w:r>
      <w:r>
        <w:t>.</w:t>
      </w:r>
    </w:p>
    <w:p w14:paraId="058CA64A" w14:textId="77777777" w:rsidR="00A71BB2" w:rsidRDefault="00A71BB2">
      <w:pPr>
        <w:pStyle w:val="NormalWeb"/>
      </w:pPr>
      <w:r>
        <w:t>Titik paling penting adalah:</w:t>
      </w:r>
    </w:p>
    <w:p w14:paraId="7FD40C84" w14:textId="77777777" w:rsidR="00A71BB2" w:rsidRDefault="00A71BB2">
      <w:pPr>
        <w:pStyle w:val="NormalWeb"/>
      </w:pPr>
      <w:r>
        <w:rPr>
          <w:rStyle w:val="Kuat"/>
        </w:rPr>
        <w:t>0.5 (Equilibrium)</w:t>
      </w:r>
    </w:p>
    <w:p w14:paraId="04F12788" w14:textId="77777777" w:rsidR="00A71BB2" w:rsidRDefault="00A71BB2">
      <w:pPr>
        <w:pStyle w:val="NormalWeb"/>
      </w:pPr>
      <w:r>
        <w:t>Range kemudian terbagi menjadi dua bagian.</w:t>
      </w:r>
    </w:p>
    <w:p w14:paraId="32863E62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6314155C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14844982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Equilibrium (0.5)</w:t>
      </w:r>
    </w:p>
    <w:p w14:paraId="3204C6F6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7C5190D3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602DD71A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38D74A" wp14:editId="26A80C5C">
                <wp:extent cx="6463665" cy="1270"/>
                <wp:effectExtent l="0" t="31750" r="0" b="36830"/>
                <wp:docPr id="1154560653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81E11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A1E23A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Premium</w:t>
      </w:r>
    </w:p>
    <w:p w14:paraId="3270A67C" w14:textId="77777777" w:rsidR="00A71BB2" w:rsidRDefault="00A71BB2">
      <w:pPr>
        <w:pStyle w:val="NormalWeb"/>
      </w:pPr>
      <w:r>
        <w:t xml:space="preserve">Area </w:t>
      </w:r>
      <w:r>
        <w:rPr>
          <w:rStyle w:val="Kuat"/>
        </w:rPr>
        <w:t>di atas midpoint (0.5)</w:t>
      </w:r>
      <w:r>
        <w:t>.</w:t>
      </w:r>
    </w:p>
    <w:p w14:paraId="26AFAD9A" w14:textId="77777777" w:rsidR="00A71BB2" w:rsidRDefault="00A71BB2">
      <w:pPr>
        <w:pStyle w:val="NormalWeb"/>
      </w:pPr>
      <w:r>
        <w:t>Harga dianggap mahal.</w:t>
      </w:r>
    </w:p>
    <w:p w14:paraId="3CA3BC85" w14:textId="77777777" w:rsidR="00A71BB2" w:rsidRDefault="00A71BB2">
      <w:pPr>
        <w:pStyle w:val="NormalWeb"/>
      </w:pPr>
      <w:r>
        <w:t>Trader biasanya mencari:</w:t>
      </w:r>
    </w:p>
    <w:p w14:paraId="70841068" w14:textId="77777777" w:rsidR="00A71BB2" w:rsidRDefault="00A71BB2">
      <w:pPr>
        <w:pStyle w:val="NormalWeb"/>
      </w:pPr>
      <w:r>
        <w:rPr>
          <w:rStyle w:val="Kuat"/>
        </w:rPr>
        <w:t>setup sell.</w:t>
      </w:r>
    </w:p>
    <w:p w14:paraId="15765AAC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EF8C8" wp14:editId="45CADA33">
                <wp:extent cx="6463665" cy="1270"/>
                <wp:effectExtent l="0" t="31750" r="0" b="36830"/>
                <wp:docPr id="79590118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FE301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8139BE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Discount</w:t>
      </w:r>
    </w:p>
    <w:p w14:paraId="1091363F" w14:textId="77777777" w:rsidR="00A71BB2" w:rsidRDefault="00A71BB2">
      <w:pPr>
        <w:pStyle w:val="NormalWeb"/>
      </w:pPr>
      <w:r>
        <w:t xml:space="preserve">Area </w:t>
      </w:r>
      <w:r>
        <w:rPr>
          <w:rStyle w:val="Kuat"/>
        </w:rPr>
        <w:t>di bawah midpoint (0.5)</w:t>
      </w:r>
      <w:r>
        <w:t>.</w:t>
      </w:r>
    </w:p>
    <w:p w14:paraId="2DDACAE8" w14:textId="77777777" w:rsidR="00A71BB2" w:rsidRDefault="00A71BB2">
      <w:pPr>
        <w:pStyle w:val="NormalWeb"/>
      </w:pPr>
      <w:r>
        <w:t>Harga dianggap murah.</w:t>
      </w:r>
    </w:p>
    <w:p w14:paraId="3DA6ECB7" w14:textId="77777777" w:rsidR="00A71BB2" w:rsidRDefault="00A71BB2">
      <w:pPr>
        <w:pStyle w:val="NormalWeb"/>
      </w:pPr>
      <w:r>
        <w:t>Trader biasanya mencari:</w:t>
      </w:r>
    </w:p>
    <w:p w14:paraId="47D3F86E" w14:textId="77777777" w:rsidR="00A71BB2" w:rsidRDefault="00A71BB2">
      <w:pPr>
        <w:pStyle w:val="NormalWeb"/>
      </w:pPr>
      <w:r>
        <w:rPr>
          <w:rStyle w:val="Kuat"/>
        </w:rPr>
        <w:t>setup buy.</w:t>
      </w:r>
    </w:p>
    <w:p w14:paraId="29EE6689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1A7F1" wp14:editId="30347668">
                <wp:extent cx="6463665" cy="1270"/>
                <wp:effectExtent l="0" t="31750" r="0" b="36830"/>
                <wp:docPr id="975840132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BDCC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E04FB1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4. Hierarki PD Array</w:t>
      </w:r>
    </w:p>
    <w:p w14:paraId="6D5DFC6F" w14:textId="77777777" w:rsidR="00A71BB2" w:rsidRDefault="00A71BB2">
      <w:pPr>
        <w:pStyle w:val="NormalWeb"/>
      </w:pPr>
      <w:r>
        <w:t>Dalam market terdapat beberapa jenis area PD Array yang sering digunakan sebagai referensi institusional.</w:t>
      </w:r>
    </w:p>
    <w:p w14:paraId="49AA24EF" w14:textId="77777777" w:rsidR="00A71BB2" w:rsidRDefault="00A71BB2">
      <w:pPr>
        <w:pStyle w:val="NormalWeb"/>
      </w:pPr>
      <w:r>
        <w:t>Trader biasanya memeriksa area ini ketika harga masuk ke zona premium atau discount.</w:t>
      </w:r>
    </w:p>
    <w:p w14:paraId="1F57D359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F53EA" wp14:editId="4C331392">
                <wp:extent cx="6463665" cy="1270"/>
                <wp:effectExtent l="0" t="31750" r="0" b="36830"/>
                <wp:docPr id="893217226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890E5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53ADBD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1. Old High / Old Low</w:t>
      </w:r>
    </w:p>
    <w:p w14:paraId="303CEC2D" w14:textId="77777777" w:rsidR="00A71BB2" w:rsidRDefault="00A71BB2">
      <w:pPr>
        <w:pStyle w:val="NormalWeb"/>
      </w:pPr>
      <w:r>
        <w:t>Ini adalah level likuiditas paling jelas.</w:t>
      </w:r>
    </w:p>
    <w:p w14:paraId="2C3D3CE3" w14:textId="77777777" w:rsidR="00A71BB2" w:rsidRDefault="00A71BB2">
      <w:pPr>
        <w:pStyle w:val="NormalWeb"/>
      </w:pPr>
      <w:r>
        <w:t>Contoh:</w:t>
      </w:r>
    </w:p>
    <w:p w14:paraId="44558F54" w14:textId="77777777" w:rsidR="00A71BB2" w:rsidRDefault="00A71BB2" w:rsidP="00083B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21687291" w14:textId="77777777" w:rsidR="00A71BB2" w:rsidRDefault="00A71BB2" w:rsidP="00083B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3EFFF17A" w14:textId="77777777" w:rsidR="00A71BB2" w:rsidRDefault="00A71BB2" w:rsidP="00083B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penting</w:t>
      </w:r>
    </w:p>
    <w:p w14:paraId="7BDFB620" w14:textId="77777777" w:rsidR="00A71BB2" w:rsidRDefault="00A71BB2">
      <w:pPr>
        <w:pStyle w:val="NormalWeb"/>
      </w:pPr>
      <w:r>
        <w:t xml:space="preserve">Area ini sering menjadi </w:t>
      </w:r>
      <w:r>
        <w:rPr>
          <w:rStyle w:val="Kuat"/>
        </w:rPr>
        <w:t>target utama harga</w:t>
      </w:r>
      <w:r>
        <w:t xml:space="preserve"> karena banyak stop loss berada di sana.</w:t>
      </w:r>
    </w:p>
    <w:p w14:paraId="505ADD8A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82A087" wp14:editId="545548BD">
                <wp:extent cx="6463665" cy="1270"/>
                <wp:effectExtent l="0" t="31750" r="0" b="36830"/>
                <wp:docPr id="946458764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5E6AC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F1D0F9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2. Rejection Block</w:t>
      </w:r>
    </w:p>
    <w:p w14:paraId="7FEAB220" w14:textId="77777777" w:rsidR="00A71BB2" w:rsidRDefault="00A71BB2">
      <w:pPr>
        <w:pStyle w:val="NormalWeb"/>
      </w:pPr>
      <w:r>
        <w:t xml:space="preserve">Rejection Block adalah area wick panjang yang menunjukkan </w:t>
      </w:r>
      <w:r>
        <w:rPr>
          <w:rStyle w:val="Kuat"/>
        </w:rPr>
        <w:t>penolakan harga kuat</w:t>
      </w:r>
      <w:r>
        <w:t>.</w:t>
      </w:r>
    </w:p>
    <w:p w14:paraId="69C07560" w14:textId="77777777" w:rsidR="00A71BB2" w:rsidRDefault="00A71BB2">
      <w:pPr>
        <w:pStyle w:val="NormalWeb"/>
      </w:pPr>
      <w:r>
        <w:t>Contoh:</w:t>
      </w:r>
    </w:p>
    <w:p w14:paraId="1763D88B" w14:textId="77777777" w:rsidR="00A71BB2" w:rsidRDefault="00A71BB2">
      <w:pPr>
        <w:pStyle w:val="HTMLSudahDiformat"/>
        <w:rPr>
          <w:rStyle w:val="KodeHTML"/>
        </w:rPr>
      </w:pPr>
      <w:r>
        <w:rPr>
          <w:rStyle w:val="KodeHTML"/>
        </w:rPr>
        <w:t>Candle dengan wick panjang</w:t>
      </w:r>
    </w:p>
    <w:p w14:paraId="6C76F8DA" w14:textId="77777777" w:rsidR="00A71BB2" w:rsidRDefault="00A71BB2">
      <w:pPr>
        <w:pStyle w:val="NormalWeb"/>
      </w:pPr>
      <w:r>
        <w:t>Wick tersebut menunjukkan bahwa harga ditolak oleh institusi.</w:t>
      </w:r>
    </w:p>
    <w:p w14:paraId="2B35B16B" w14:textId="77777777" w:rsidR="00A71BB2" w:rsidRDefault="00A71BB2">
      <w:pPr>
        <w:pStyle w:val="NormalWeb"/>
      </w:pPr>
      <w:r>
        <w:t>Area ini sering menjadi:</w:t>
      </w:r>
    </w:p>
    <w:p w14:paraId="45E410D7" w14:textId="77777777" w:rsidR="00A71BB2" w:rsidRDefault="00A71BB2" w:rsidP="00083B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</w:t>
      </w:r>
    </w:p>
    <w:p w14:paraId="5966E012" w14:textId="77777777" w:rsidR="00A71BB2" w:rsidRDefault="00A71BB2" w:rsidP="00083B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</w:t>
      </w:r>
    </w:p>
    <w:p w14:paraId="5AAEF5D1" w14:textId="77777777" w:rsidR="00A71BB2" w:rsidRDefault="00A71B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45180" wp14:editId="7A478957">
                <wp:extent cx="6463665" cy="1270"/>
                <wp:effectExtent l="0" t="31750" r="0" b="36830"/>
                <wp:docPr id="856156718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3CCBD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19469E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3. Order Block (OB)</w:t>
      </w:r>
    </w:p>
    <w:p w14:paraId="35B6E042" w14:textId="77777777" w:rsidR="00A71BB2" w:rsidRDefault="00A71BB2">
      <w:pPr>
        <w:pStyle w:val="NormalWeb"/>
      </w:pPr>
      <w:r>
        <w:rPr>
          <w:rStyle w:val="Kuat"/>
        </w:rPr>
        <w:t>Order Block</w:t>
      </w:r>
      <w:r>
        <w:t xml:space="preserve"> adalah area terakhir sebelum pergerakan impulsif terjadi.</w:t>
      </w:r>
    </w:p>
    <w:p w14:paraId="43C61B0B" w14:textId="77777777" w:rsidR="00A71BB2" w:rsidRDefault="00A71BB2">
      <w:pPr>
        <w:pStyle w:val="NormalWeb"/>
      </w:pPr>
      <w:r>
        <w:t>Biasanya berupa:</w:t>
      </w:r>
    </w:p>
    <w:p w14:paraId="22085163" w14:textId="77777777" w:rsidR="00A71BB2" w:rsidRDefault="00A71BB2" w:rsidP="00083B6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terakhir sebelum displacement</w:t>
      </w:r>
    </w:p>
    <w:p w14:paraId="3426F505" w14:textId="77777777" w:rsidR="00A71BB2" w:rsidRDefault="00A71BB2">
      <w:pPr>
        <w:pStyle w:val="NormalWeb"/>
      </w:pPr>
      <w:r>
        <w:t>Order Block dianggap sebagai:</w:t>
      </w:r>
    </w:p>
    <w:p w14:paraId="5592812E" w14:textId="77777777" w:rsidR="00A71BB2" w:rsidRDefault="00A71BB2">
      <w:pPr>
        <w:pStyle w:val="NormalWeb"/>
      </w:pPr>
      <w:r>
        <w:rPr>
          <w:rStyle w:val="Kuat"/>
        </w:rPr>
        <w:t>jejak aktivitas institusi.</w:t>
      </w:r>
    </w:p>
    <w:p w14:paraId="70729CAC" w14:textId="77777777" w:rsidR="00A71BB2" w:rsidRDefault="00A71BB2">
      <w:pPr>
        <w:pStyle w:val="NormalWeb"/>
      </w:pPr>
      <w:r>
        <w:t xml:space="preserve">Karena itu harga sering kembali ke area ini untuk </w:t>
      </w:r>
      <w:r>
        <w:rPr>
          <w:rStyle w:val="Kuat"/>
        </w:rPr>
        <w:t>mengisi order yang belum selesai.</w:t>
      </w:r>
    </w:p>
    <w:p w14:paraId="77F15FF4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CD9C0" wp14:editId="5BEA5A10">
                <wp:extent cx="6463665" cy="1270"/>
                <wp:effectExtent l="0" t="31750" r="0" b="36830"/>
                <wp:docPr id="1363872833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3D3DE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FAFC05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4. Fair Value Gap (FVG)</w:t>
      </w:r>
    </w:p>
    <w:p w14:paraId="14A30058" w14:textId="77777777" w:rsidR="00A71BB2" w:rsidRDefault="00A71BB2">
      <w:pPr>
        <w:pStyle w:val="NormalWeb"/>
      </w:pPr>
      <w:r>
        <w:t xml:space="preserve">FVG adalah area </w:t>
      </w:r>
      <w:r>
        <w:rPr>
          <w:rStyle w:val="Kuat"/>
        </w:rPr>
        <w:t>ketidakseimbangan harga</w:t>
      </w:r>
      <w:r>
        <w:t xml:space="preserve"> yang muncul karena pergerakan cepat.</w:t>
      </w:r>
    </w:p>
    <w:p w14:paraId="4C50F01C" w14:textId="77777777" w:rsidR="00A71BB2" w:rsidRDefault="00A71BB2">
      <w:pPr>
        <w:pStyle w:val="NormalWeb"/>
      </w:pPr>
      <w:r>
        <w:t>Market sering kembali ke area ini untuk:</w:t>
      </w:r>
    </w:p>
    <w:p w14:paraId="58183F3B" w14:textId="77777777" w:rsidR="00A71BB2" w:rsidRDefault="00A71BB2">
      <w:pPr>
        <w:pStyle w:val="NormalWeb"/>
      </w:pPr>
      <w:r>
        <w:rPr>
          <w:rStyle w:val="Kuat"/>
        </w:rPr>
        <w:t>menyeimbangkan harga.</w:t>
      </w:r>
    </w:p>
    <w:p w14:paraId="353EAB34" w14:textId="77777777" w:rsidR="00A71BB2" w:rsidRDefault="00A71BB2">
      <w:pPr>
        <w:pStyle w:val="NormalWeb"/>
      </w:pPr>
      <w:r>
        <w:t xml:space="preserve">FVG yang berada di area premium atau discount sering menjadi </w:t>
      </w:r>
      <w:r>
        <w:rPr>
          <w:rStyle w:val="Kuat"/>
        </w:rPr>
        <w:t>zona entry yang baik</w:t>
      </w:r>
      <w:r>
        <w:t>.</w:t>
      </w:r>
    </w:p>
    <w:p w14:paraId="403AAB87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E044F" wp14:editId="0B482524">
                <wp:extent cx="6463665" cy="1270"/>
                <wp:effectExtent l="0" t="31750" r="0" b="36830"/>
                <wp:docPr id="567401855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9922C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D33861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5. Liquidity Void</w:t>
      </w:r>
    </w:p>
    <w:p w14:paraId="3326AF04" w14:textId="77777777" w:rsidR="00A71BB2" w:rsidRDefault="00A71BB2">
      <w:pPr>
        <w:pStyle w:val="NormalWeb"/>
      </w:pPr>
      <w:r>
        <w:t>Liquidity Void adalah area kosong yang terbentuk karena pergerakan harga yang sangat cepat.</w:t>
      </w:r>
    </w:p>
    <w:p w14:paraId="6E14F4C2" w14:textId="77777777" w:rsidR="00A71BB2" w:rsidRDefault="00A71BB2">
      <w:pPr>
        <w:pStyle w:val="NormalWeb"/>
      </w:pPr>
      <w:r>
        <w:t>Biasanya terdiri dari:</w:t>
      </w:r>
    </w:p>
    <w:p w14:paraId="34FE9B2E" w14:textId="77777777" w:rsidR="00A71BB2" w:rsidRDefault="00A71BB2" w:rsidP="00083B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beberapa candle besar beruntun</w:t>
      </w:r>
    </w:p>
    <w:p w14:paraId="26941259" w14:textId="77777777" w:rsidR="00A71BB2" w:rsidRDefault="00A71BB2" w:rsidP="00083B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sedikit overlap harga</w:t>
      </w:r>
    </w:p>
    <w:p w14:paraId="1990A39F" w14:textId="77777777" w:rsidR="00A71BB2" w:rsidRDefault="00A71BB2">
      <w:pPr>
        <w:pStyle w:val="NormalWeb"/>
      </w:pPr>
      <w:r>
        <w:t xml:space="preserve">Market sering kembali ke area ini untuk </w:t>
      </w:r>
      <w:r>
        <w:rPr>
          <w:rStyle w:val="Kuat"/>
        </w:rPr>
        <w:t>mengisi kekosongan harga</w:t>
      </w:r>
      <w:r>
        <w:t>.</w:t>
      </w:r>
    </w:p>
    <w:p w14:paraId="5CE1C295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C592C5" wp14:editId="5B9C6E59">
                <wp:extent cx="6463665" cy="1270"/>
                <wp:effectExtent l="0" t="31750" r="0" b="36830"/>
                <wp:docPr id="1900072679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D63E0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F2B454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6. Breaker Block</w:t>
      </w:r>
    </w:p>
    <w:p w14:paraId="08FCF16E" w14:textId="77777777" w:rsidR="00A71BB2" w:rsidRDefault="00A71BB2">
      <w:pPr>
        <w:pStyle w:val="NormalWeb"/>
      </w:pPr>
      <w:r>
        <w:t xml:space="preserve">Breaker Block terjadi ketika </w:t>
      </w:r>
      <w:r>
        <w:rPr>
          <w:rStyle w:val="Kuat"/>
        </w:rPr>
        <w:t>Order Block gagal menahan harga</w:t>
      </w:r>
      <w:r>
        <w:t>.</w:t>
      </w:r>
    </w:p>
    <w:p w14:paraId="6AC6C68D" w14:textId="77777777" w:rsidR="00A71BB2" w:rsidRDefault="00A71BB2">
      <w:pPr>
        <w:pStyle w:val="NormalWeb"/>
      </w:pPr>
      <w:r>
        <w:t>Setelah OB ditembus, area tersebut sering berubah fungsi.</w:t>
      </w:r>
    </w:p>
    <w:p w14:paraId="66BBF4E6" w14:textId="77777777" w:rsidR="00A71BB2" w:rsidRDefault="00A71BB2">
      <w:pPr>
        <w:pStyle w:val="NormalWeb"/>
      </w:pPr>
      <w:r>
        <w:t>Contoh:</w:t>
      </w:r>
    </w:p>
    <w:p w14:paraId="53AF0820" w14:textId="77777777" w:rsidR="00A71BB2" w:rsidRDefault="00A71BB2" w:rsidP="00083B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berubah menjadi resistance</w:t>
      </w:r>
    </w:p>
    <w:p w14:paraId="7CD79507" w14:textId="77777777" w:rsidR="00A71BB2" w:rsidRDefault="00A71BB2" w:rsidP="00083B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 berubah menjadi support</w:t>
      </w:r>
    </w:p>
    <w:p w14:paraId="757D32D6" w14:textId="77777777" w:rsidR="00A71BB2" w:rsidRDefault="00A71BB2">
      <w:pPr>
        <w:pStyle w:val="NormalWeb"/>
      </w:pPr>
      <w:r>
        <w:t>Area ini disebut:</w:t>
      </w:r>
    </w:p>
    <w:p w14:paraId="5F144156" w14:textId="77777777" w:rsidR="00A71BB2" w:rsidRDefault="00A71BB2">
      <w:pPr>
        <w:pStyle w:val="NormalWeb"/>
      </w:pPr>
      <w:r>
        <w:rPr>
          <w:rStyle w:val="Kuat"/>
        </w:rPr>
        <w:t>Breaker Block</w:t>
      </w:r>
    </w:p>
    <w:p w14:paraId="271B7B5A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4243EC" wp14:editId="58346450">
                <wp:extent cx="6463665" cy="1270"/>
                <wp:effectExtent l="0" t="31750" r="0" b="36830"/>
                <wp:docPr id="13592481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F1A5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57EFE1" w14:textId="77777777" w:rsidR="00A71BB2" w:rsidRDefault="00A71BB2">
      <w:pPr>
        <w:pStyle w:val="Judul2"/>
        <w:rPr>
          <w:rFonts w:eastAsia="Times New Roman"/>
        </w:rPr>
      </w:pPr>
      <w:r>
        <w:rPr>
          <w:rFonts w:eastAsia="Times New Roman"/>
        </w:rPr>
        <w:t>7. Mitigation Block</w:t>
      </w:r>
    </w:p>
    <w:p w14:paraId="1C9A6FD2" w14:textId="77777777" w:rsidR="00A71BB2" w:rsidRDefault="00A71BB2">
      <w:pPr>
        <w:pStyle w:val="NormalWeb"/>
      </w:pPr>
      <w:r>
        <w:t>Mitigation Block adalah area di mana institusi kembali untuk:</w:t>
      </w:r>
    </w:p>
    <w:p w14:paraId="6BC08009" w14:textId="77777777" w:rsidR="00A71BB2" w:rsidRDefault="00A71BB2">
      <w:pPr>
        <w:pStyle w:val="NormalWeb"/>
      </w:pPr>
      <w:r>
        <w:rPr>
          <w:rStyle w:val="Kuat"/>
        </w:rPr>
        <w:t>menyelesaikan order yang belum sepenuhnya terisi.</w:t>
      </w:r>
    </w:p>
    <w:p w14:paraId="52FCD4AD" w14:textId="77777777" w:rsidR="00A71BB2" w:rsidRDefault="00A71BB2">
      <w:pPr>
        <w:pStyle w:val="NormalWeb"/>
      </w:pPr>
      <w:r>
        <w:t>Area ini sering muncul setelah:</w:t>
      </w:r>
    </w:p>
    <w:p w14:paraId="4877D0FB" w14:textId="77777777" w:rsidR="00A71BB2" w:rsidRDefault="00A71BB2" w:rsidP="00083B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struktur pasar</w:t>
      </w:r>
    </w:p>
    <w:p w14:paraId="379908BF" w14:textId="77777777" w:rsidR="00A71BB2" w:rsidRDefault="00A71BB2" w:rsidP="00083B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retracement harga</w:t>
      </w:r>
    </w:p>
    <w:p w14:paraId="04F15FE2" w14:textId="77777777" w:rsidR="00A71BB2" w:rsidRDefault="00A71BB2">
      <w:pPr>
        <w:pStyle w:val="NormalWeb"/>
      </w:pPr>
      <w:r>
        <w:t>Mitigation Block sering bertindak sebagai:</w:t>
      </w:r>
    </w:p>
    <w:p w14:paraId="3AF80212" w14:textId="77777777" w:rsidR="00A71BB2" w:rsidRDefault="00A71BB2" w:rsidP="00083B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dalam tren naik</w:t>
      </w:r>
    </w:p>
    <w:p w14:paraId="57744361" w14:textId="77777777" w:rsidR="00A71BB2" w:rsidRDefault="00A71BB2" w:rsidP="00083B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resistance dalam tren turun</w:t>
      </w:r>
    </w:p>
    <w:p w14:paraId="2249CE16" w14:textId="77777777" w:rsidR="00A71BB2" w:rsidRDefault="00A71B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93803" wp14:editId="2FE6BAF6">
                <wp:extent cx="6463665" cy="1270"/>
                <wp:effectExtent l="0" t="31750" r="0" b="36830"/>
                <wp:docPr id="628544413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FA074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73E069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5. Kombinasi PD Array</w:t>
      </w:r>
    </w:p>
    <w:p w14:paraId="6C74DB62" w14:textId="77777777" w:rsidR="00A71BB2" w:rsidRDefault="00A71BB2">
      <w:pPr>
        <w:pStyle w:val="NormalWeb"/>
      </w:pPr>
      <w:r>
        <w:t>Dalam praktiknya, trader ICT jarang menggunakan satu konsep saja.</w:t>
      </w:r>
    </w:p>
    <w:p w14:paraId="5A112421" w14:textId="77777777" w:rsidR="00A71BB2" w:rsidRDefault="00A71BB2">
      <w:pPr>
        <w:pStyle w:val="NormalWeb"/>
      </w:pPr>
      <w:r>
        <w:t xml:space="preserve">Biasanya beberapa PD Array </w:t>
      </w:r>
      <w:r>
        <w:rPr>
          <w:rStyle w:val="Kuat"/>
        </w:rPr>
        <w:t>digabungkan untuk memperkuat setup</w:t>
      </w:r>
      <w:r>
        <w:t>.</w:t>
      </w:r>
    </w:p>
    <w:p w14:paraId="5EA3E49F" w14:textId="77777777" w:rsidR="00A71BB2" w:rsidRDefault="00A71BB2">
      <w:pPr>
        <w:pStyle w:val="NormalWeb"/>
      </w:pPr>
      <w:r>
        <w:t>Contoh kombinasi kuat:</w:t>
      </w:r>
    </w:p>
    <w:p w14:paraId="50869169" w14:textId="77777777" w:rsidR="00A71BB2" w:rsidRDefault="00A71BB2" w:rsidP="00083B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 + FVG</w:t>
      </w:r>
    </w:p>
    <w:p w14:paraId="55854754" w14:textId="77777777" w:rsidR="00A71BB2" w:rsidRDefault="00A71BB2" w:rsidP="00083B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Breaker Block + Liquidity Sweep</w:t>
      </w:r>
    </w:p>
    <w:p w14:paraId="750E47B7" w14:textId="77777777" w:rsidR="00A71BB2" w:rsidRDefault="00A71BB2" w:rsidP="00083B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 + FVG + Bullish Structure</w:t>
      </w:r>
    </w:p>
    <w:p w14:paraId="3FE22E64" w14:textId="77777777" w:rsidR="00A71BB2" w:rsidRDefault="00A71BB2">
      <w:pPr>
        <w:pStyle w:val="NormalWeb"/>
      </w:pPr>
      <w:r>
        <w:t>Semakin banyak konfluensi, biasanya semakin tinggi probabilitas setup tersebut.</w:t>
      </w:r>
    </w:p>
    <w:p w14:paraId="631A965B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F2A30" wp14:editId="12223D78">
                <wp:extent cx="6463665" cy="1270"/>
                <wp:effectExtent l="0" t="31750" r="0" b="36830"/>
                <wp:docPr id="1426177530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0E51B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070DB5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6. Menggunakan PD Array untuk Entry</w:t>
      </w:r>
    </w:p>
    <w:p w14:paraId="3FA59AC4" w14:textId="77777777" w:rsidR="00A71BB2" w:rsidRDefault="00A71BB2">
      <w:pPr>
        <w:pStyle w:val="NormalWeb"/>
      </w:pPr>
      <w:r>
        <w:t>Langkah dasar menggunakan PD Array dalam trading:</w:t>
      </w:r>
    </w:p>
    <w:p w14:paraId="4F2F2C04" w14:textId="77777777" w:rsidR="00A71BB2" w:rsidRDefault="00A71BB2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Tentukan </w:t>
      </w:r>
      <w:r>
        <w:rPr>
          <w:rStyle w:val="Kuat"/>
        </w:rPr>
        <w:t>bias market</w:t>
      </w:r>
      <w:r>
        <w:t xml:space="preserve"> (bullish atau bearish)</w:t>
      </w:r>
    </w:p>
    <w:p w14:paraId="5FB874FC" w14:textId="77777777" w:rsidR="00A71BB2" w:rsidRDefault="00A71BB2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Tentukan </w:t>
      </w:r>
      <w:r>
        <w:rPr>
          <w:rStyle w:val="Kuat"/>
        </w:rPr>
        <w:t>dealing range</w:t>
      </w:r>
    </w:p>
    <w:p w14:paraId="426CD817" w14:textId="77777777" w:rsidR="00A71BB2" w:rsidRDefault="00A71BB2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Identifikasi </w:t>
      </w:r>
      <w:r>
        <w:rPr>
          <w:rStyle w:val="Kuat"/>
        </w:rPr>
        <w:t>premium atau discount</w:t>
      </w:r>
    </w:p>
    <w:p w14:paraId="64AABD73" w14:textId="77777777" w:rsidR="00A71BB2" w:rsidRDefault="00A71BB2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Cari </w:t>
      </w:r>
      <w:r>
        <w:rPr>
          <w:rStyle w:val="Kuat"/>
        </w:rPr>
        <w:t>PD Array yang relevan</w:t>
      </w:r>
    </w:p>
    <w:p w14:paraId="0532CF7B" w14:textId="77777777" w:rsidR="00A71BB2" w:rsidRDefault="00A71BB2">
      <w:pPr>
        <w:pStyle w:val="NormalWeb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Tunggu konfirmasi struktur sebelum entry</w:t>
      </w:r>
    </w:p>
    <w:p w14:paraId="094E47FA" w14:textId="77777777" w:rsidR="00A71BB2" w:rsidRDefault="00A71BB2">
      <w:pPr>
        <w:pStyle w:val="NormalWeb"/>
      </w:pPr>
      <w:r>
        <w:t>Dengan cara ini trader tidak lagi masuk pasar secara acak.</w:t>
      </w:r>
    </w:p>
    <w:p w14:paraId="1B2BEE55" w14:textId="77777777" w:rsidR="00A71BB2" w:rsidRDefault="00A71BB2">
      <w:pPr>
        <w:pStyle w:val="NormalWeb"/>
      </w:pPr>
      <w:r>
        <w:t xml:space="preserve">Trader hanya masuk ketika harga berada di </w:t>
      </w:r>
      <w:r>
        <w:rPr>
          <w:rStyle w:val="Kuat"/>
        </w:rPr>
        <w:t>area institusional yang jelas.</w:t>
      </w:r>
    </w:p>
    <w:p w14:paraId="7F62E24E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9CE9C1" wp14:editId="0CC05DB2">
                <wp:extent cx="6463665" cy="1270"/>
                <wp:effectExtent l="0" t="31750" r="0" b="36830"/>
                <wp:docPr id="826227301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09D22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90C9B8" w14:textId="77777777" w:rsidR="00A71BB2" w:rsidRDefault="00A71BB2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12</w:t>
      </w:r>
    </w:p>
    <w:p w14:paraId="4097433A" w14:textId="77777777" w:rsidR="00A71BB2" w:rsidRDefault="00A71BB2">
      <w:pPr>
        <w:pStyle w:val="NormalWeb"/>
      </w:pPr>
      <w:r>
        <w:t>Beberapa hal penting yang harus dipahami:</w:t>
      </w:r>
    </w:p>
    <w:p w14:paraId="05FAE86F" w14:textId="77777777" w:rsidR="00A71BB2" w:rsidRDefault="00A71BB2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PD Array adalah </w:t>
      </w:r>
      <w:r>
        <w:rPr>
          <w:rStyle w:val="Kuat"/>
        </w:rPr>
        <w:t>daftar area harga penting bagi institusi</w:t>
      </w:r>
    </w:p>
    <w:p w14:paraId="05B38E12" w14:textId="77777777" w:rsidR="00A71BB2" w:rsidRDefault="00A71BB2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Trader biasanya mencari entry di area:</w:t>
      </w:r>
    </w:p>
    <w:p w14:paraId="545DEE4D" w14:textId="77777777" w:rsidR="00A71BB2" w:rsidRDefault="00A71BB2" w:rsidP="00083B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328BEECB" w14:textId="77777777" w:rsidR="00A71BB2" w:rsidRDefault="00A71BB2" w:rsidP="00083B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3D54AE06" w14:textId="77777777" w:rsidR="00A71BB2" w:rsidRDefault="00A71BB2" w:rsidP="00083B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Breaker Block</w:t>
      </w:r>
    </w:p>
    <w:p w14:paraId="74A4F292" w14:textId="77777777" w:rsidR="00A71BB2" w:rsidRDefault="00A71BB2" w:rsidP="00083B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Mitigation Block</w:t>
      </w:r>
    </w:p>
    <w:p w14:paraId="76FAB56F" w14:textId="77777777" w:rsidR="00A71BB2" w:rsidRDefault="00A71BB2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Area ini digunakan bersama konsep:</w:t>
      </w:r>
    </w:p>
    <w:p w14:paraId="0B0F60D5" w14:textId="77777777" w:rsidR="00A71BB2" w:rsidRDefault="00A71BB2" w:rsidP="00083B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Premium / Discount</w:t>
      </w:r>
    </w:p>
    <w:p w14:paraId="68028871" w14:textId="77777777" w:rsidR="00A71BB2" w:rsidRDefault="00A71BB2" w:rsidP="00083B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443958AD" w14:textId="77777777" w:rsidR="00A71BB2" w:rsidRDefault="00A71BB2" w:rsidP="00083B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Structure</w:t>
      </w:r>
    </w:p>
    <w:p w14:paraId="670BC7D3" w14:textId="77777777" w:rsidR="00A71BB2" w:rsidRDefault="00A71BB2">
      <w:pPr>
        <w:pStyle w:val="NormalWeb"/>
      </w:pPr>
      <w:r>
        <w:t xml:space="preserve">Dengan memahami PD Array, trader bisa melihat market sebagai </w:t>
      </w:r>
      <w:r>
        <w:rPr>
          <w:rStyle w:val="Kuat"/>
        </w:rPr>
        <w:t>peta area institusional</w:t>
      </w:r>
      <w:r>
        <w:t>, bukan hanya pergerakan candlestick biasa.</w:t>
      </w:r>
    </w:p>
    <w:p w14:paraId="49FDE7D5" w14:textId="77777777" w:rsidR="00A71BB2" w:rsidRDefault="00A71B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71B34" wp14:editId="393B73CE">
                <wp:extent cx="6463665" cy="1270"/>
                <wp:effectExtent l="0" t="31750" r="0" b="36830"/>
                <wp:docPr id="1049257258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D19E8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B3ABB9" w14:textId="77777777" w:rsidR="00A71BB2" w:rsidRDefault="00A71BB2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masuk ke teknik entry yang lebih spesifik</w:t>
      </w:r>
      <w:r>
        <w:t>, yaitu:</w:t>
      </w:r>
    </w:p>
    <w:p w14:paraId="03CFADC7" w14:textId="77777777" w:rsidR="00A71BB2" w:rsidRDefault="00A71BB2">
      <w:pPr>
        <w:pStyle w:val="NormalWeb"/>
      </w:pPr>
      <w:r>
        <w:rPr>
          <w:rStyle w:val="Kuat"/>
        </w:rPr>
        <w:t>BAB 13 — Optimal Trade Entry (OTE)</w:t>
      </w:r>
    </w:p>
    <w:p w14:paraId="514A6F67" w14:textId="77777777" w:rsidR="00A71BB2" w:rsidRDefault="00A71BB2">
      <w:pPr>
        <w:pStyle w:val="NormalWeb"/>
      </w:pPr>
      <w:r>
        <w:t>Ini adalah metode entry terkenal dalam ICT yang menggabungkan:</w:t>
      </w:r>
    </w:p>
    <w:p w14:paraId="2FA0A087" w14:textId="77777777" w:rsidR="00A71BB2" w:rsidRDefault="00A71BB2" w:rsidP="00083B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Fibonacci retracement</w:t>
      </w:r>
    </w:p>
    <w:p w14:paraId="403B3A47" w14:textId="77777777" w:rsidR="00A71BB2" w:rsidRDefault="00A71BB2" w:rsidP="00083B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 / Premium</w:t>
      </w:r>
    </w:p>
    <w:p w14:paraId="3B378A76" w14:textId="77777777" w:rsidR="00A71BB2" w:rsidRDefault="00A71BB2" w:rsidP="00083B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5CC7B472" w14:textId="77777777" w:rsidR="00A71BB2" w:rsidRDefault="00A71BB2" w:rsidP="00083B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Gap.</w:t>
      </w:r>
    </w:p>
    <w:p w14:paraId="0A0BE3FB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59EBE9" wp14:editId="33BC127A">
                <wp:extent cx="6463665" cy="1270"/>
                <wp:effectExtent l="0" t="31750" r="0" b="36830"/>
                <wp:docPr id="493044465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7747E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6139A5" w14:textId="77777777" w:rsidR="008205E8" w:rsidRDefault="008205E8">
      <w:pPr>
        <w:pStyle w:val="NormalWeb"/>
      </w:pPr>
      <w:r>
        <w:t xml:space="preserve">Aku lanjutkan </w:t>
      </w:r>
      <w:r>
        <w:rPr>
          <w:rStyle w:val="Kuat"/>
        </w:rPr>
        <w:t>Bab 13</w:t>
      </w:r>
      <w:r>
        <w:t xml:space="preserve"> dengan format yang sama: sederhana, jelas, dan mudah dipahami.</w:t>
      </w:r>
    </w:p>
    <w:p w14:paraId="6CED36DF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89305E" wp14:editId="6F112A7C">
                <wp:extent cx="6463665" cy="1270"/>
                <wp:effectExtent l="0" t="31750" r="0" b="36830"/>
                <wp:docPr id="619761324" name="Persegi Panjang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A0B8D" id="Persegi Panjang 2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5EF13C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BAB 13</w:t>
      </w:r>
    </w:p>
    <w:p w14:paraId="4C597E1C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Dealing Range dan Optimal Trade Entry (OTE)</w:t>
      </w:r>
    </w:p>
    <w:p w14:paraId="2047E6EB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97DAED" wp14:editId="5CB65D95">
                <wp:extent cx="6463665" cy="1270"/>
                <wp:effectExtent l="0" t="31750" r="0" b="36830"/>
                <wp:docPr id="166202394" name="Persegi Panjang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5BAF6" id="Persegi Panjang 2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728AAF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1. Apa Itu Dealing Range</w:t>
      </w:r>
    </w:p>
    <w:p w14:paraId="223F0FBA" w14:textId="77777777" w:rsidR="008205E8" w:rsidRDefault="008205E8">
      <w:pPr>
        <w:pStyle w:val="NormalWeb"/>
      </w:pPr>
      <w:r>
        <w:rPr>
          <w:rStyle w:val="Kuat"/>
        </w:rPr>
        <w:t>Dealing Range</w:t>
      </w:r>
      <w:r>
        <w:t xml:space="preserve"> adalah rentang harga antara:</w:t>
      </w:r>
    </w:p>
    <w:p w14:paraId="684B163B" w14:textId="77777777" w:rsidR="008205E8" w:rsidRDefault="008205E8" w:rsidP="00083B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Swing High penting</w:t>
      </w:r>
    </w:p>
    <w:p w14:paraId="23A0BB9A" w14:textId="77777777" w:rsidR="008205E8" w:rsidRDefault="008205E8" w:rsidP="00083B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Swing Low penting</w:t>
      </w:r>
    </w:p>
    <w:p w14:paraId="6849BCDD" w14:textId="77777777" w:rsidR="008205E8" w:rsidRDefault="008205E8">
      <w:pPr>
        <w:pStyle w:val="NormalWeb"/>
      </w:pPr>
      <w:r>
        <w:t>Range ini digunakan untuk memahami:</w:t>
      </w:r>
    </w:p>
    <w:p w14:paraId="6FDF53C8" w14:textId="77777777" w:rsidR="008205E8" w:rsidRDefault="008205E8" w:rsidP="00083B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apakah harga sedang mahal</w:t>
      </w:r>
    </w:p>
    <w:p w14:paraId="659E1644" w14:textId="77777777" w:rsidR="008205E8" w:rsidRDefault="008205E8" w:rsidP="00083B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apakah harga sedang murah</w:t>
      </w:r>
    </w:p>
    <w:p w14:paraId="7CC91D38" w14:textId="77777777" w:rsidR="008205E8" w:rsidRDefault="008205E8">
      <w:pPr>
        <w:pStyle w:val="NormalWeb"/>
      </w:pPr>
      <w:r>
        <w:t xml:space="preserve">Dengan memahami dealing range, trader bisa mengetahui </w:t>
      </w:r>
      <w:r>
        <w:rPr>
          <w:rStyle w:val="Kuat"/>
        </w:rPr>
        <w:t>di mana area terbaik untuk entry</w:t>
      </w:r>
      <w:r>
        <w:t>.</w:t>
      </w:r>
    </w:p>
    <w:p w14:paraId="4A72EA79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112C4" wp14:editId="04A9D541">
                <wp:extent cx="6463665" cy="1270"/>
                <wp:effectExtent l="0" t="31750" r="0" b="36830"/>
                <wp:docPr id="1278955422" name="Persegi Panjang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DF68E" id="Persegi Panjang 1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9A0AD6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Contoh Dealing Range</w:t>
      </w:r>
    </w:p>
    <w:p w14:paraId="719E7647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Swing High</w:t>
      </w:r>
    </w:p>
    <w:p w14:paraId="672C6705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2D7913F1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Range</w:t>
      </w:r>
    </w:p>
    <w:p w14:paraId="18FED853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03BD9E7B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Swing Low</w:t>
      </w:r>
    </w:p>
    <w:p w14:paraId="1C757C40" w14:textId="77777777" w:rsidR="008205E8" w:rsidRDefault="008205E8">
      <w:pPr>
        <w:pStyle w:val="NormalWeb"/>
      </w:pPr>
      <w:r>
        <w:t xml:space="preserve">Range ini biasanya diambil dari </w:t>
      </w:r>
      <w:r>
        <w:rPr>
          <w:rStyle w:val="Kuat"/>
        </w:rPr>
        <w:t>pergerakan impulsif terakhir</w:t>
      </w:r>
      <w:r>
        <w:t xml:space="preserve"> yang mematahkan struktur pasar.</w:t>
      </w:r>
    </w:p>
    <w:p w14:paraId="622C5321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6CF3F" wp14:editId="3D2952F1">
                <wp:extent cx="6463665" cy="1270"/>
                <wp:effectExtent l="0" t="31750" r="0" b="36830"/>
                <wp:docPr id="2111990148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2132F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7DF573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2. Premium, Discount, dan Equilibrium</w:t>
      </w:r>
    </w:p>
    <w:p w14:paraId="503E1C29" w14:textId="77777777" w:rsidR="008205E8" w:rsidRDefault="008205E8">
      <w:pPr>
        <w:pStyle w:val="NormalWeb"/>
      </w:pPr>
      <w:r>
        <w:t xml:space="preserve">Untuk memahami posisi harga di dalam dealing range, trader biasanya menggunakan </w:t>
      </w:r>
      <w:r>
        <w:rPr>
          <w:rStyle w:val="Kuat"/>
        </w:rPr>
        <w:t>Fibonacci Retracement</w:t>
      </w:r>
      <w:r>
        <w:t>.</w:t>
      </w:r>
    </w:p>
    <w:p w14:paraId="79CB337F" w14:textId="77777777" w:rsidR="008205E8" w:rsidRDefault="008205E8">
      <w:pPr>
        <w:pStyle w:val="NormalWeb"/>
      </w:pPr>
      <w:r>
        <w:t xml:space="preserve">Titik paling penting adalah </w:t>
      </w:r>
      <w:r>
        <w:rPr>
          <w:rStyle w:val="Kuat"/>
        </w:rPr>
        <w:t>0.5 (50%)</w:t>
      </w:r>
      <w:r>
        <w:t>, yang disebut:</w:t>
      </w:r>
    </w:p>
    <w:p w14:paraId="038390D7" w14:textId="77777777" w:rsidR="008205E8" w:rsidRDefault="008205E8">
      <w:pPr>
        <w:pStyle w:val="NormalWeb"/>
      </w:pPr>
      <w:r>
        <w:rPr>
          <w:rStyle w:val="Kuat"/>
        </w:rPr>
        <w:t>Equilibrium</w:t>
      </w:r>
    </w:p>
    <w:p w14:paraId="69584BC3" w14:textId="77777777" w:rsidR="008205E8" w:rsidRDefault="008205E8">
      <w:pPr>
        <w:pStyle w:val="NormalWeb"/>
      </w:pPr>
      <w:r>
        <w:t>Range kemudian terbagi menjadi dua bagian.</w:t>
      </w:r>
    </w:p>
    <w:p w14:paraId="7B5F78DD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18ACAE40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33A57962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Equilibrium (0.5)</w:t>
      </w:r>
    </w:p>
    <w:p w14:paraId="6E2E7DEA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08A167A2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33115B70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FC416" wp14:editId="75F27D58">
                <wp:extent cx="6463665" cy="1270"/>
                <wp:effectExtent l="0" t="31750" r="0" b="36830"/>
                <wp:docPr id="1336874193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2F0D1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EDAA42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Equilibrium</w:t>
      </w:r>
    </w:p>
    <w:p w14:paraId="27A98643" w14:textId="77777777" w:rsidR="008205E8" w:rsidRDefault="008205E8">
      <w:pPr>
        <w:pStyle w:val="NormalWeb"/>
      </w:pPr>
      <w:r>
        <w:t xml:space="preserve">Equilibrium adalah </w:t>
      </w:r>
      <w:r>
        <w:rPr>
          <w:rStyle w:val="Kuat"/>
        </w:rPr>
        <w:t>titik tengah dari dealing range</w:t>
      </w:r>
      <w:r>
        <w:t>.</w:t>
      </w:r>
    </w:p>
    <w:p w14:paraId="2D907B7A" w14:textId="77777777" w:rsidR="008205E8" w:rsidRDefault="008205E8">
      <w:pPr>
        <w:pStyle w:val="NormalWeb"/>
      </w:pPr>
      <w:r>
        <w:t xml:space="preserve">Level ini dianggap sebagai </w:t>
      </w:r>
      <w:r>
        <w:rPr>
          <w:rStyle w:val="Kuat"/>
        </w:rPr>
        <w:t>nilai wajar harga</w:t>
      </w:r>
      <w:r>
        <w:t>.</w:t>
      </w:r>
    </w:p>
    <w:p w14:paraId="1ADDC792" w14:textId="77777777" w:rsidR="008205E8" w:rsidRDefault="008205E8">
      <w:pPr>
        <w:pStyle w:val="NormalWeb"/>
      </w:pPr>
      <w:r>
        <w:t xml:space="preserve">Jika harga berada di sekitar area ini, market dianggap berada dalam kondisi </w:t>
      </w:r>
      <w:r>
        <w:rPr>
          <w:rStyle w:val="Kuat"/>
        </w:rPr>
        <w:t>seimbang</w:t>
      </w:r>
      <w:r>
        <w:t>.</w:t>
      </w:r>
    </w:p>
    <w:p w14:paraId="493DF41F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F94D3" wp14:editId="3ABD463C">
                <wp:extent cx="6463665" cy="1270"/>
                <wp:effectExtent l="0" t="31750" r="0" b="36830"/>
                <wp:docPr id="2065511437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DA281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CB190F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Premium</w:t>
      </w:r>
    </w:p>
    <w:p w14:paraId="528D3F72" w14:textId="77777777" w:rsidR="008205E8" w:rsidRDefault="008205E8">
      <w:pPr>
        <w:pStyle w:val="NormalWeb"/>
      </w:pPr>
      <w:r>
        <w:t xml:space="preserve">Area </w:t>
      </w:r>
      <w:r>
        <w:rPr>
          <w:rStyle w:val="Kuat"/>
        </w:rPr>
        <w:t>di atas level 0.5</w:t>
      </w:r>
      <w:r>
        <w:t>.</w:t>
      </w:r>
    </w:p>
    <w:p w14:paraId="0FC7E0F1" w14:textId="77777777" w:rsidR="008205E8" w:rsidRDefault="008205E8">
      <w:pPr>
        <w:pStyle w:val="NormalWeb"/>
      </w:pPr>
      <w:r>
        <w:t>Harga dianggap mahal.</w:t>
      </w:r>
    </w:p>
    <w:p w14:paraId="020D3FF1" w14:textId="77777777" w:rsidR="008205E8" w:rsidRDefault="008205E8">
      <w:pPr>
        <w:pStyle w:val="NormalWeb"/>
      </w:pPr>
      <w:r>
        <w:t>Dalam kondisi bearish, trader biasanya mencari:</w:t>
      </w:r>
    </w:p>
    <w:p w14:paraId="515AB17A" w14:textId="77777777" w:rsidR="008205E8" w:rsidRDefault="008205E8">
      <w:pPr>
        <w:pStyle w:val="NormalWeb"/>
      </w:pPr>
      <w:r>
        <w:rPr>
          <w:rStyle w:val="Kuat"/>
        </w:rPr>
        <w:t>opportunity sell di area premium.</w:t>
      </w:r>
    </w:p>
    <w:p w14:paraId="1F57869E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C2EB6" wp14:editId="41D8B776">
                <wp:extent cx="6463665" cy="1270"/>
                <wp:effectExtent l="0" t="31750" r="0" b="36830"/>
                <wp:docPr id="108584314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C9866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D41816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Discount</w:t>
      </w:r>
    </w:p>
    <w:p w14:paraId="12AD0925" w14:textId="77777777" w:rsidR="008205E8" w:rsidRDefault="008205E8">
      <w:pPr>
        <w:pStyle w:val="NormalWeb"/>
      </w:pPr>
      <w:r>
        <w:t xml:space="preserve">Area </w:t>
      </w:r>
      <w:r>
        <w:rPr>
          <w:rStyle w:val="Kuat"/>
        </w:rPr>
        <w:t>di bawah level 0.5</w:t>
      </w:r>
      <w:r>
        <w:t>.</w:t>
      </w:r>
    </w:p>
    <w:p w14:paraId="13447B61" w14:textId="77777777" w:rsidR="008205E8" w:rsidRDefault="008205E8">
      <w:pPr>
        <w:pStyle w:val="NormalWeb"/>
      </w:pPr>
      <w:r>
        <w:t>Harga dianggap murah.</w:t>
      </w:r>
    </w:p>
    <w:p w14:paraId="453DEEC9" w14:textId="77777777" w:rsidR="008205E8" w:rsidRDefault="008205E8">
      <w:pPr>
        <w:pStyle w:val="NormalWeb"/>
      </w:pPr>
      <w:r>
        <w:t>Dalam kondisi bullish, trader biasanya mencari:</w:t>
      </w:r>
    </w:p>
    <w:p w14:paraId="73FE77D9" w14:textId="77777777" w:rsidR="008205E8" w:rsidRDefault="008205E8">
      <w:pPr>
        <w:pStyle w:val="NormalWeb"/>
      </w:pPr>
      <w:r>
        <w:rPr>
          <w:rStyle w:val="Kuat"/>
        </w:rPr>
        <w:t>opportunity buy di area discount.</w:t>
      </w:r>
    </w:p>
    <w:p w14:paraId="0448B014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02FE50" wp14:editId="37E311BD">
                <wp:extent cx="6463665" cy="1270"/>
                <wp:effectExtent l="0" t="31750" r="0" b="36830"/>
                <wp:docPr id="718880729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5AD8A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97A67C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3. Optimal Trade Entry (OTE)</w:t>
      </w:r>
    </w:p>
    <w:p w14:paraId="1BDADE3B" w14:textId="77777777" w:rsidR="008205E8" w:rsidRDefault="008205E8">
      <w:pPr>
        <w:pStyle w:val="NormalWeb"/>
      </w:pPr>
      <w:r>
        <w:rPr>
          <w:rStyle w:val="Kuat"/>
        </w:rPr>
        <w:t>Optimal Trade Entry (OTE)</w:t>
      </w:r>
      <w:r>
        <w:t xml:space="preserve"> adalah area retracement yang dianggap memiliki:</w:t>
      </w:r>
    </w:p>
    <w:p w14:paraId="368C4896" w14:textId="77777777" w:rsidR="008205E8" w:rsidRDefault="008205E8" w:rsidP="00083B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probabilitas entry tinggi</w:t>
      </w:r>
    </w:p>
    <w:p w14:paraId="3EC98373" w14:textId="77777777" w:rsidR="008205E8" w:rsidRDefault="008205E8" w:rsidP="00083B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risiko lebih kecil</w:t>
      </w:r>
    </w:p>
    <w:p w14:paraId="53C4AE44" w14:textId="77777777" w:rsidR="008205E8" w:rsidRDefault="008205E8">
      <w:pPr>
        <w:pStyle w:val="NormalWeb"/>
      </w:pPr>
      <w:r>
        <w:t xml:space="preserve">OTE biasanya terjadi ketika harga </w:t>
      </w:r>
      <w:r>
        <w:rPr>
          <w:rStyle w:val="Kuat"/>
        </w:rPr>
        <w:t>retracement cukup dalam sebelum melanjutkan tren utama</w:t>
      </w:r>
      <w:r>
        <w:t>.</w:t>
      </w:r>
    </w:p>
    <w:p w14:paraId="3B5E383A" w14:textId="77777777" w:rsidR="008205E8" w:rsidRDefault="008205E8">
      <w:pPr>
        <w:pStyle w:val="NormalWeb"/>
      </w:pPr>
      <w:r>
        <w:t xml:space="preserve">Zona ini biasanya berada </w:t>
      </w:r>
      <w:r>
        <w:rPr>
          <w:rStyle w:val="Kuat"/>
        </w:rPr>
        <w:t>lebih dalam dari sekadar discount atau premium biasa</w:t>
      </w:r>
      <w:r>
        <w:t>.</w:t>
      </w:r>
    </w:p>
    <w:p w14:paraId="289FD486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2C4EDD" wp14:editId="47DA2789">
                <wp:extent cx="6463665" cy="1270"/>
                <wp:effectExtent l="0" t="31750" r="0" b="36830"/>
                <wp:docPr id="1788618985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7186E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A8EF26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4. Level Fibonacci untuk OTE</w:t>
      </w:r>
    </w:p>
    <w:p w14:paraId="69EB4FCE" w14:textId="77777777" w:rsidR="008205E8" w:rsidRDefault="008205E8">
      <w:pPr>
        <w:pStyle w:val="NormalWeb"/>
      </w:pPr>
      <w:r>
        <w:t>Dalam model ICT, zona OTE biasanya berada di antara tiga level Fibonacci berikut.</w:t>
      </w:r>
    </w:p>
    <w:p w14:paraId="03618B39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B95E7" wp14:editId="7E227E4E">
                <wp:extent cx="6463665" cy="1270"/>
                <wp:effectExtent l="0" t="31750" r="0" b="36830"/>
                <wp:docPr id="1826617630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814C9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26C713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Level 0.62</w:t>
      </w:r>
    </w:p>
    <w:p w14:paraId="7AAFF4AC" w14:textId="77777777" w:rsidR="008205E8" w:rsidRDefault="008205E8">
      <w:pPr>
        <w:pStyle w:val="NormalWeb"/>
      </w:pPr>
      <w:r>
        <w:t xml:space="preserve">Ini adalah </w:t>
      </w:r>
      <w:r>
        <w:rPr>
          <w:rStyle w:val="Kuat"/>
        </w:rPr>
        <w:t>batas awal zona OTE</w:t>
      </w:r>
      <w:r>
        <w:t>.</w:t>
      </w:r>
    </w:p>
    <w:p w14:paraId="4B4A6358" w14:textId="77777777" w:rsidR="008205E8" w:rsidRDefault="008205E8">
      <w:pPr>
        <w:pStyle w:val="NormalWeb"/>
      </w:pPr>
      <w:r>
        <w:t>Ketika harga mulai memasuki area ini, trader mulai memperhatikan kemungkinan entry.</w:t>
      </w:r>
    </w:p>
    <w:p w14:paraId="7FD2005B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469CE" wp14:editId="1D6BB3DE">
                <wp:extent cx="6463665" cy="1270"/>
                <wp:effectExtent l="0" t="31750" r="0" b="36830"/>
                <wp:docPr id="750786482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E7361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6497A6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Level 0.705</w:t>
      </w:r>
    </w:p>
    <w:p w14:paraId="4C1A870F" w14:textId="77777777" w:rsidR="008205E8" w:rsidRDefault="008205E8">
      <w:pPr>
        <w:pStyle w:val="NormalWeb"/>
      </w:pPr>
      <w:r>
        <w:t>Ini adalah level paling penting dalam OTE.</w:t>
      </w:r>
    </w:p>
    <w:p w14:paraId="30BC166E" w14:textId="77777777" w:rsidR="008205E8" w:rsidRDefault="008205E8">
      <w:pPr>
        <w:pStyle w:val="NormalWeb"/>
      </w:pPr>
      <w:r>
        <w:t>Level ini sering disebut:</w:t>
      </w:r>
    </w:p>
    <w:p w14:paraId="3AB5347B" w14:textId="77777777" w:rsidR="008205E8" w:rsidRDefault="008205E8">
      <w:pPr>
        <w:pStyle w:val="NormalWeb"/>
      </w:pPr>
      <w:r>
        <w:rPr>
          <w:rStyle w:val="Kuat"/>
        </w:rPr>
        <w:t>sweet spot</w:t>
      </w:r>
    </w:p>
    <w:p w14:paraId="54AB2734" w14:textId="77777777" w:rsidR="008205E8" w:rsidRDefault="008205E8">
      <w:pPr>
        <w:pStyle w:val="NormalWeb"/>
      </w:pPr>
      <w:r>
        <w:t>Karena banyak setup institusional terjadi di sekitar level ini.</w:t>
      </w:r>
    </w:p>
    <w:p w14:paraId="450BCB89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E00FAF" wp14:editId="79C683B6">
                <wp:extent cx="6463665" cy="1270"/>
                <wp:effectExtent l="0" t="31750" r="0" b="36830"/>
                <wp:docPr id="2054591651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CC75A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8C11D8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Level 0.79</w:t>
      </w:r>
    </w:p>
    <w:p w14:paraId="48958BD2" w14:textId="77777777" w:rsidR="008205E8" w:rsidRDefault="008205E8">
      <w:pPr>
        <w:pStyle w:val="NormalWeb"/>
      </w:pPr>
      <w:r>
        <w:t xml:space="preserve">Ini adalah </w:t>
      </w:r>
      <w:r>
        <w:rPr>
          <w:rStyle w:val="Kuat"/>
        </w:rPr>
        <w:t>batas terakhir zona OTE</w:t>
      </w:r>
      <w:r>
        <w:t>.</w:t>
      </w:r>
    </w:p>
    <w:p w14:paraId="2C21D6F9" w14:textId="77777777" w:rsidR="008205E8" w:rsidRDefault="008205E8">
      <w:pPr>
        <w:pStyle w:val="NormalWeb"/>
      </w:pPr>
      <w:r>
        <w:t>Jika harga retrace terlalu dalam melewati level ini, kemungkinan struktur bisa berubah.</w:t>
      </w:r>
    </w:p>
    <w:p w14:paraId="2940E693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B7E6D6" wp14:editId="5D1F7409">
                <wp:extent cx="6463665" cy="1270"/>
                <wp:effectExtent l="0" t="31750" r="0" b="36830"/>
                <wp:docPr id="1127401878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9AA7C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DA6042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Contoh Zona OTE</w:t>
      </w:r>
    </w:p>
    <w:p w14:paraId="09AB8910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0.62</w:t>
      </w:r>
    </w:p>
    <w:p w14:paraId="14B5F06D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</w:t>
      </w:r>
    </w:p>
    <w:p w14:paraId="22D52F43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0.705 (Sweet Spot)</w:t>
      </w:r>
    </w:p>
    <w:p w14:paraId="6782D084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──────</w:t>
      </w:r>
    </w:p>
    <w:p w14:paraId="2086341E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0.79</w:t>
      </w:r>
    </w:p>
    <w:p w14:paraId="578A2668" w14:textId="77777777" w:rsidR="008205E8" w:rsidRDefault="008205E8">
      <w:pPr>
        <w:pStyle w:val="NormalWeb"/>
      </w:pPr>
      <w:r>
        <w:t>Area di antara level ini disebut:</w:t>
      </w:r>
    </w:p>
    <w:p w14:paraId="69F056DE" w14:textId="77777777" w:rsidR="008205E8" w:rsidRDefault="008205E8">
      <w:pPr>
        <w:pStyle w:val="NormalWeb"/>
      </w:pPr>
      <w:r>
        <w:rPr>
          <w:rStyle w:val="Kuat"/>
        </w:rPr>
        <w:t>Zona Optimal Trade Entry.</w:t>
      </w:r>
    </w:p>
    <w:p w14:paraId="444182DA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B36460" wp14:editId="6F1E67F3">
                <wp:extent cx="6463665" cy="1270"/>
                <wp:effectExtent l="0" t="31750" r="0" b="36830"/>
                <wp:docPr id="1571410581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DB696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45B6DF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5. Setup Bullish Menggunakan OTE</w:t>
      </w:r>
    </w:p>
    <w:p w14:paraId="2D853C0A" w14:textId="77777777" w:rsidR="008205E8" w:rsidRDefault="008205E8">
      <w:pPr>
        <w:pStyle w:val="NormalWeb"/>
      </w:pPr>
      <w:r>
        <w:t>Langkah dasar setup buy menggunakan OTE:</w:t>
      </w:r>
    </w:p>
    <w:p w14:paraId="6B5D19DB" w14:textId="77777777" w:rsidR="008205E8" w:rsidRDefault="008205E8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Harga membuat </w:t>
      </w:r>
      <w:r>
        <w:rPr>
          <w:rStyle w:val="Kuat"/>
        </w:rPr>
        <w:t>displacement naik</w:t>
      </w:r>
    </w:p>
    <w:p w14:paraId="6DB5D8AC" w14:textId="77777777" w:rsidR="008205E8" w:rsidRDefault="008205E8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Terjadi </w:t>
      </w:r>
      <w:r>
        <w:rPr>
          <w:rStyle w:val="Kuat"/>
        </w:rPr>
        <w:t>retracement</w:t>
      </w:r>
    </w:p>
    <w:p w14:paraId="744630E6" w14:textId="77777777" w:rsidR="008205E8" w:rsidRDefault="008205E8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Harga masuk ke </w:t>
      </w:r>
      <w:r>
        <w:rPr>
          <w:rStyle w:val="Kuat"/>
        </w:rPr>
        <w:t>zona discount</w:t>
      </w:r>
    </w:p>
    <w:p w14:paraId="43CECF7B" w14:textId="77777777" w:rsidR="008205E8" w:rsidRDefault="008205E8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Harga mencapai </w:t>
      </w:r>
      <w:r>
        <w:rPr>
          <w:rStyle w:val="Kuat"/>
        </w:rPr>
        <w:t>zona OTE (0.62–0.79)</w:t>
      </w:r>
    </w:p>
    <w:p w14:paraId="6FFA791F" w14:textId="77777777" w:rsidR="008205E8" w:rsidRDefault="008205E8">
      <w:pPr>
        <w:pStyle w:val="NormalWeb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Trader mencari konfirmasi entry</w:t>
      </w:r>
    </w:p>
    <w:p w14:paraId="7705997D" w14:textId="77777777" w:rsidR="008205E8" w:rsidRDefault="008205E8">
      <w:pPr>
        <w:pStyle w:val="NormalWeb"/>
      </w:pPr>
      <w:r>
        <w:t>Target biasanya berada di:</w:t>
      </w:r>
    </w:p>
    <w:p w14:paraId="2CDE3A96" w14:textId="77777777" w:rsidR="008205E8" w:rsidRDefault="008205E8" w:rsidP="00083B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sebelumnya</w:t>
      </w:r>
    </w:p>
    <w:p w14:paraId="647A4ECD" w14:textId="77777777" w:rsidR="008205E8" w:rsidRDefault="008205E8" w:rsidP="00083B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buy-side liquidity</w:t>
      </w:r>
    </w:p>
    <w:p w14:paraId="432E0529" w14:textId="77777777" w:rsidR="008205E8" w:rsidRDefault="008205E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6D481" wp14:editId="5B934309">
                <wp:extent cx="6463665" cy="1270"/>
                <wp:effectExtent l="0" t="31750" r="0" b="36830"/>
                <wp:docPr id="1808699517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7778F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88C4F1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Contoh Struktur Bullish</w:t>
      </w:r>
    </w:p>
    <w:p w14:paraId="34F84398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Displacement naik</w:t>
      </w:r>
    </w:p>
    <w:p w14:paraId="3345E33B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1B2B0D14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5DA1660C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13D4B387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Zona OTE</w:t>
      </w:r>
    </w:p>
    <w:p w14:paraId="61F7FB5D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0172F6E8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Lanjut naik</w:t>
      </w:r>
    </w:p>
    <w:p w14:paraId="3276C6C6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7F98F2" wp14:editId="291B4C3D">
                <wp:extent cx="6463665" cy="1270"/>
                <wp:effectExtent l="0" t="31750" r="0" b="36830"/>
                <wp:docPr id="1739253326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DFC69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B45F05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6. Setup Bearish Menggunakan OTE</w:t>
      </w:r>
    </w:p>
    <w:p w14:paraId="4FADED90" w14:textId="77777777" w:rsidR="008205E8" w:rsidRDefault="008205E8">
      <w:pPr>
        <w:pStyle w:val="NormalWeb"/>
      </w:pPr>
      <w:r>
        <w:t>Langkah dasar setup sell menggunakan OTE:</w:t>
      </w:r>
    </w:p>
    <w:p w14:paraId="5E7F8BFC" w14:textId="77777777" w:rsidR="008205E8" w:rsidRDefault="008205E8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Harga membuat </w:t>
      </w:r>
      <w:r>
        <w:rPr>
          <w:rStyle w:val="Kuat"/>
        </w:rPr>
        <w:t>displacement turun</w:t>
      </w:r>
    </w:p>
    <w:p w14:paraId="5E2A1C89" w14:textId="77777777" w:rsidR="008205E8" w:rsidRDefault="008205E8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Terjadi </w:t>
      </w:r>
      <w:r>
        <w:rPr>
          <w:rStyle w:val="Kuat"/>
        </w:rPr>
        <w:t>retracement naik</w:t>
      </w:r>
    </w:p>
    <w:p w14:paraId="10959362" w14:textId="77777777" w:rsidR="008205E8" w:rsidRDefault="008205E8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Harga masuk ke </w:t>
      </w:r>
      <w:r>
        <w:rPr>
          <w:rStyle w:val="Kuat"/>
        </w:rPr>
        <w:t>zona premium</w:t>
      </w:r>
    </w:p>
    <w:p w14:paraId="5543C162" w14:textId="77777777" w:rsidR="008205E8" w:rsidRDefault="008205E8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Harga mencapai </w:t>
      </w:r>
      <w:r>
        <w:rPr>
          <w:rStyle w:val="Kuat"/>
        </w:rPr>
        <w:t>zona OTE</w:t>
      </w:r>
    </w:p>
    <w:p w14:paraId="235EC1F1" w14:textId="77777777" w:rsidR="008205E8" w:rsidRDefault="008205E8">
      <w:pPr>
        <w:pStyle w:val="NormalWeb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Trader mencari konfirmasi sell</w:t>
      </w:r>
    </w:p>
    <w:p w14:paraId="0542FF44" w14:textId="77777777" w:rsidR="008205E8" w:rsidRDefault="008205E8">
      <w:pPr>
        <w:pStyle w:val="NormalWeb"/>
      </w:pPr>
      <w:r>
        <w:t>Target biasanya berada di:</w:t>
      </w:r>
    </w:p>
    <w:p w14:paraId="76477678" w14:textId="77777777" w:rsidR="008205E8" w:rsidRDefault="008205E8" w:rsidP="00083B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 sebelumnya</w:t>
      </w:r>
    </w:p>
    <w:p w14:paraId="2E98BE39" w14:textId="77777777" w:rsidR="008205E8" w:rsidRDefault="008205E8" w:rsidP="00083B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sell-side liquidity</w:t>
      </w:r>
    </w:p>
    <w:p w14:paraId="34C66873" w14:textId="77777777" w:rsidR="008205E8" w:rsidRDefault="008205E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88F36" wp14:editId="55AAD64B">
                <wp:extent cx="6463665" cy="1270"/>
                <wp:effectExtent l="0" t="31750" r="0" b="36830"/>
                <wp:docPr id="1755279924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9055F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A1D227" w14:textId="77777777" w:rsidR="008205E8" w:rsidRDefault="008205E8">
      <w:pPr>
        <w:pStyle w:val="Judul2"/>
        <w:rPr>
          <w:rFonts w:eastAsia="Times New Roman"/>
        </w:rPr>
      </w:pPr>
      <w:r>
        <w:rPr>
          <w:rFonts w:eastAsia="Times New Roman"/>
        </w:rPr>
        <w:t>Contoh Struktur Bearish</w:t>
      </w:r>
    </w:p>
    <w:p w14:paraId="6D07FBDB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Displacement turun</w:t>
      </w:r>
    </w:p>
    <w:p w14:paraId="6655EAA8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091810AB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Retracement naik</w:t>
      </w:r>
    </w:p>
    <w:p w14:paraId="7B44173B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7E3C2B97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Zona OTE</w:t>
      </w:r>
    </w:p>
    <w:p w14:paraId="6561351E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5D3FA413" w14:textId="77777777" w:rsidR="008205E8" w:rsidRDefault="008205E8">
      <w:pPr>
        <w:pStyle w:val="HTMLSudahDiformat"/>
        <w:rPr>
          <w:rStyle w:val="KodeHTML"/>
        </w:rPr>
      </w:pPr>
      <w:r>
        <w:rPr>
          <w:rStyle w:val="KodeHTML"/>
        </w:rPr>
        <w:t>Lanjut turun</w:t>
      </w:r>
    </w:p>
    <w:p w14:paraId="6D86677C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BE69F" wp14:editId="15FB2068">
                <wp:extent cx="6463665" cy="1270"/>
                <wp:effectExtent l="0" t="31750" r="0" b="36830"/>
                <wp:docPr id="1182036745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7C11C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3CE02E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7. Konfluensi dengan PD Array</w:t>
      </w:r>
    </w:p>
    <w:p w14:paraId="32712059" w14:textId="77777777" w:rsidR="008205E8" w:rsidRDefault="008205E8">
      <w:pPr>
        <w:pStyle w:val="NormalWeb"/>
      </w:pPr>
      <w:r>
        <w:t xml:space="preserve">Zona OTE menjadi jauh lebih kuat jika bertepatan dengan </w:t>
      </w:r>
      <w:r>
        <w:rPr>
          <w:rStyle w:val="Kuat"/>
        </w:rPr>
        <w:t>PD Array</w:t>
      </w:r>
      <w:r>
        <w:t>.</w:t>
      </w:r>
    </w:p>
    <w:p w14:paraId="38F2D5CB" w14:textId="77777777" w:rsidR="008205E8" w:rsidRDefault="008205E8">
      <w:pPr>
        <w:pStyle w:val="NormalWeb"/>
      </w:pPr>
      <w:r>
        <w:t>Contoh konfluensi yang kuat:</w:t>
      </w:r>
    </w:p>
    <w:p w14:paraId="57008FF5" w14:textId="77777777" w:rsidR="008205E8" w:rsidRDefault="008205E8" w:rsidP="00083B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 + Order Block</w:t>
      </w:r>
    </w:p>
    <w:p w14:paraId="4B9F8138" w14:textId="77777777" w:rsidR="008205E8" w:rsidRDefault="008205E8" w:rsidP="00083B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 + Fair Value Gap</w:t>
      </w:r>
    </w:p>
    <w:p w14:paraId="412D2BAB" w14:textId="77777777" w:rsidR="008205E8" w:rsidRDefault="008205E8" w:rsidP="00083B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 + Liquidity Sweep</w:t>
      </w:r>
    </w:p>
    <w:p w14:paraId="7CF10F4A" w14:textId="77777777" w:rsidR="008205E8" w:rsidRDefault="008205E8" w:rsidP="00083B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 + Market Structure Shift</w:t>
      </w:r>
    </w:p>
    <w:p w14:paraId="46E497B9" w14:textId="77777777" w:rsidR="008205E8" w:rsidRDefault="008205E8">
      <w:pPr>
        <w:pStyle w:val="NormalWeb"/>
      </w:pPr>
      <w:r>
        <w:t>Semakin banyak konfluensi, biasanya semakin tinggi probabilitas setup tersebut.</w:t>
      </w:r>
    </w:p>
    <w:p w14:paraId="4A9D6834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6E390" wp14:editId="2F24E47B">
                <wp:extent cx="6463665" cy="1270"/>
                <wp:effectExtent l="0" t="31750" r="0" b="36830"/>
                <wp:docPr id="1870133606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B957F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B35E1F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8. Tujuan Konsep OTE</w:t>
      </w:r>
    </w:p>
    <w:p w14:paraId="632E8CD2" w14:textId="77777777" w:rsidR="008205E8" w:rsidRDefault="008205E8">
      <w:pPr>
        <w:pStyle w:val="NormalWeb"/>
      </w:pPr>
      <w:r>
        <w:t>Konsep OTE mengajarkan trader untuk:</w:t>
      </w:r>
    </w:p>
    <w:p w14:paraId="0BDD5206" w14:textId="77777777" w:rsidR="008205E8" w:rsidRDefault="008205E8" w:rsidP="00083B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mengejar harga</w:t>
      </w:r>
    </w:p>
    <w:p w14:paraId="44A05BB7" w14:textId="77777777" w:rsidR="008205E8" w:rsidRDefault="008205E8" w:rsidP="00083B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menunggu retracement yang cukup dalam</w:t>
      </w:r>
    </w:p>
    <w:p w14:paraId="56EB4369" w14:textId="77777777" w:rsidR="008205E8" w:rsidRDefault="008205E8" w:rsidP="00083B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pada area dengan risk-reward terbaik</w:t>
      </w:r>
    </w:p>
    <w:p w14:paraId="1A85FB5F" w14:textId="77777777" w:rsidR="008205E8" w:rsidRDefault="008205E8">
      <w:pPr>
        <w:pStyle w:val="NormalWeb"/>
      </w:pPr>
      <w:r>
        <w:t>Trader tidak lagi masuk saat harga sudah jauh bergerak.</w:t>
      </w:r>
    </w:p>
    <w:p w14:paraId="21093864" w14:textId="77777777" w:rsidR="008205E8" w:rsidRDefault="008205E8">
      <w:pPr>
        <w:pStyle w:val="NormalWeb"/>
      </w:pPr>
      <w:r>
        <w:t xml:space="preserve">Sebaliknya, trader menunggu harga kembali ke </w:t>
      </w:r>
      <w:r>
        <w:rPr>
          <w:rStyle w:val="Kuat"/>
        </w:rPr>
        <w:t>zona optimal entry</w:t>
      </w:r>
      <w:r>
        <w:t>.</w:t>
      </w:r>
    </w:p>
    <w:p w14:paraId="79C515BD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DFC01" wp14:editId="71998A7A">
                <wp:extent cx="6463665" cy="1270"/>
                <wp:effectExtent l="0" t="31750" r="0" b="36830"/>
                <wp:docPr id="544877742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6CB2F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DFE375" w14:textId="77777777" w:rsidR="008205E8" w:rsidRDefault="008205E8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13</w:t>
      </w:r>
    </w:p>
    <w:p w14:paraId="6025B347" w14:textId="77777777" w:rsidR="008205E8" w:rsidRDefault="008205E8">
      <w:pPr>
        <w:pStyle w:val="NormalWeb"/>
      </w:pPr>
      <w:r>
        <w:t>Hal penting yang harus dipahami:</w:t>
      </w:r>
    </w:p>
    <w:p w14:paraId="215B9857" w14:textId="77777777" w:rsidR="008205E8" w:rsidRDefault="008205E8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Dealing Range menentukan </w:t>
      </w:r>
      <w:r>
        <w:rPr>
          <w:rStyle w:val="Kuat"/>
        </w:rPr>
        <w:t>mahal atau murahnya harga</w:t>
      </w:r>
    </w:p>
    <w:p w14:paraId="51F00A83" w14:textId="77777777" w:rsidR="008205E8" w:rsidRDefault="008205E8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Premium digunakan untuk </w:t>
      </w:r>
      <w:r>
        <w:rPr>
          <w:rStyle w:val="Kuat"/>
        </w:rPr>
        <w:t>setup sell</w:t>
      </w:r>
    </w:p>
    <w:p w14:paraId="00D01351" w14:textId="77777777" w:rsidR="008205E8" w:rsidRDefault="008205E8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Discount digunakan untuk </w:t>
      </w:r>
      <w:r>
        <w:rPr>
          <w:rStyle w:val="Kuat"/>
        </w:rPr>
        <w:t>setup buy</w:t>
      </w:r>
    </w:p>
    <w:p w14:paraId="4981C817" w14:textId="77777777" w:rsidR="008205E8" w:rsidRDefault="008205E8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Zona </w:t>
      </w:r>
      <w:r>
        <w:rPr>
          <w:rStyle w:val="Kuat"/>
        </w:rPr>
        <w:t>OTE (0.62–0.79)</w:t>
      </w:r>
      <w:r>
        <w:t xml:space="preserve"> adalah area retracement yang sering digunakan institusi</w:t>
      </w:r>
    </w:p>
    <w:p w14:paraId="12E60701" w14:textId="77777777" w:rsidR="008205E8" w:rsidRDefault="008205E8">
      <w:pPr>
        <w:pStyle w:val="NormalWeb"/>
      </w:pPr>
      <w:r>
        <w:t xml:space="preserve">Dengan memahami OTE, trader dapat masuk pasar pada </w:t>
      </w:r>
      <w:r>
        <w:rPr>
          <w:rStyle w:val="Kuat"/>
        </w:rPr>
        <w:t>harga yang lebih optimal dengan risiko yang lebih kecil.</w:t>
      </w:r>
    </w:p>
    <w:p w14:paraId="1DA77ED7" w14:textId="77777777" w:rsidR="008205E8" w:rsidRDefault="008205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25B8A" wp14:editId="1A5E824B">
                <wp:extent cx="6463665" cy="1270"/>
                <wp:effectExtent l="0" t="31750" r="0" b="36830"/>
                <wp:docPr id="1365203863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C3505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B9D0E7" w14:textId="77777777" w:rsidR="008205E8" w:rsidRDefault="008205E8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masuk ke konsep yang sangat penting dalam ICT scalping</w:t>
      </w:r>
      <w:r>
        <w:t>, yaitu:</w:t>
      </w:r>
    </w:p>
    <w:p w14:paraId="1C8FFCBF" w14:textId="77777777" w:rsidR="008205E8" w:rsidRDefault="008205E8">
      <w:pPr>
        <w:pStyle w:val="NormalWeb"/>
      </w:pPr>
      <w:r>
        <w:rPr>
          <w:rStyle w:val="Kuat"/>
        </w:rPr>
        <w:t>BAB 14 — Time &amp; Price Theory (Waktu dan Pergerakan Harga)</w:t>
      </w:r>
    </w:p>
    <w:p w14:paraId="5ADFE228" w14:textId="77777777" w:rsidR="008205E8" w:rsidRDefault="008205E8">
      <w:pPr>
        <w:pStyle w:val="NormalWeb"/>
      </w:pPr>
      <w:r>
        <w:t>Di sana mulai dibahas:</w:t>
      </w:r>
    </w:p>
    <w:p w14:paraId="59F41044" w14:textId="77777777" w:rsidR="008205E8" w:rsidRDefault="008205E8" w:rsidP="00083B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sesi trading</w:t>
      </w:r>
    </w:p>
    <w:p w14:paraId="0320E496" w14:textId="77777777" w:rsidR="008205E8" w:rsidRDefault="008205E8" w:rsidP="00083B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killzone</w:t>
      </w:r>
    </w:p>
    <w:p w14:paraId="1FEE06D7" w14:textId="77777777" w:rsidR="008205E8" w:rsidRDefault="008205E8" w:rsidP="00083B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waktu terbaik untuk entry.</w:t>
      </w:r>
    </w:p>
    <w:p w14:paraId="0EF934A8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D9B13" wp14:editId="77D3100D">
                <wp:extent cx="6463665" cy="1270"/>
                <wp:effectExtent l="0" t="31750" r="0" b="36830"/>
                <wp:docPr id="938670880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08E33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B46ADE" w14:textId="77777777" w:rsidR="0013253B" w:rsidRDefault="0013253B">
      <w:pPr>
        <w:pStyle w:val="NormalWeb"/>
      </w:pPr>
      <w:r>
        <w:t xml:space="preserve">Aku lanjutkan </w:t>
      </w:r>
      <w:r>
        <w:rPr>
          <w:rStyle w:val="Kuat"/>
        </w:rPr>
        <w:t>Bab 14</w:t>
      </w:r>
      <w:r>
        <w:t xml:space="preserve"> dengan format yang sama: sederhana, jelas, dan mudah dipahami.</w:t>
      </w:r>
    </w:p>
    <w:p w14:paraId="757483A3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AA21A" wp14:editId="4E39A665">
                <wp:extent cx="6463665" cy="1270"/>
                <wp:effectExtent l="0" t="31750" r="0" b="36830"/>
                <wp:docPr id="1666353632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4D8AF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EAFEE0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BAB 14</w:t>
      </w:r>
    </w:p>
    <w:p w14:paraId="7F40982F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Konteks Market dan Algoritma Waktu</w:t>
      </w:r>
    </w:p>
    <w:p w14:paraId="6C1B47D8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B16090" wp14:editId="73D22F0E">
                <wp:extent cx="6463665" cy="1270"/>
                <wp:effectExtent l="0" t="31750" r="0" b="36830"/>
                <wp:docPr id="1686931458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FC71F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A02493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1. Waktu Sama Pentingnya dengan Harga</w:t>
      </w:r>
    </w:p>
    <w:p w14:paraId="33A80607" w14:textId="77777777" w:rsidR="0013253B" w:rsidRDefault="0013253B">
      <w:pPr>
        <w:pStyle w:val="NormalWeb"/>
      </w:pPr>
      <w:r>
        <w:t>Dalam konsep ICT, trader tidak hanya melihat:</w:t>
      </w:r>
    </w:p>
    <w:p w14:paraId="4FFC004D" w14:textId="77777777" w:rsidR="0013253B" w:rsidRDefault="0013253B" w:rsidP="00083B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 mana harga berada (Price)</w:t>
      </w:r>
      <w:r>
        <w:rPr>
          <w:rFonts w:eastAsia="Times New Roman"/>
        </w:rPr>
        <w:br/>
        <w:t>tetapi juga</w:t>
      </w:r>
    </w:p>
    <w:p w14:paraId="11A467F0" w14:textId="77777777" w:rsidR="0013253B" w:rsidRDefault="0013253B" w:rsidP="00083B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kapan pergerakan terjadi (Time)</w:t>
      </w:r>
    </w:p>
    <w:p w14:paraId="6B340D1E" w14:textId="77777777" w:rsidR="0013253B" w:rsidRDefault="0013253B">
      <w:pPr>
        <w:pStyle w:val="NormalWeb"/>
      </w:pPr>
      <w:r>
        <w:t>Harga bergerak mengikuti waktu tertentu karena dikendalikan oleh:</w:t>
      </w:r>
    </w:p>
    <w:p w14:paraId="46E83B2C" w14:textId="77777777" w:rsidR="0013253B" w:rsidRDefault="0013253B">
      <w:pPr>
        <w:pStyle w:val="NormalWeb"/>
      </w:pPr>
      <w:r>
        <w:rPr>
          <w:rStyle w:val="Kuat"/>
        </w:rPr>
        <w:t>IPDA (Interbank Price Delivery Algorithm)</w:t>
      </w:r>
      <w:r>
        <w:t>.</w:t>
      </w:r>
    </w:p>
    <w:p w14:paraId="5632E9D0" w14:textId="77777777" w:rsidR="0013253B" w:rsidRDefault="0013253B">
      <w:pPr>
        <w:pStyle w:val="NormalWeb"/>
      </w:pPr>
      <w:r>
        <w:t>Algoritma ini bekerja berdasarkan:</w:t>
      </w:r>
    </w:p>
    <w:p w14:paraId="7A40C0CD" w14:textId="77777777" w:rsidR="0013253B" w:rsidRDefault="0013253B" w:rsidP="00083B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siklus harian</w:t>
      </w:r>
    </w:p>
    <w:p w14:paraId="21317C6C" w14:textId="77777777" w:rsidR="0013253B" w:rsidRDefault="0013253B" w:rsidP="00083B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siklus mingguan</w:t>
      </w:r>
    </w:p>
    <w:p w14:paraId="027F1022" w14:textId="77777777" w:rsidR="0013253B" w:rsidRDefault="0013253B" w:rsidP="00083B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siklus bulanan</w:t>
      </w:r>
    </w:p>
    <w:p w14:paraId="5F9A941C" w14:textId="77777777" w:rsidR="0013253B" w:rsidRDefault="0013253B">
      <w:pPr>
        <w:pStyle w:val="NormalWeb"/>
      </w:pPr>
      <w:r>
        <w:t>Karena itu dalam trading ICT ada dua pertanyaan penting:</w:t>
      </w:r>
    </w:p>
    <w:p w14:paraId="4830D303" w14:textId="77777777" w:rsidR="0013253B" w:rsidRDefault="0013253B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Where</w:t>
      </w:r>
      <w:r>
        <w:t xml:space="preserve"> → di mana harga berada (level)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When</w:t>
      </w:r>
      <w:r>
        <w:t xml:space="preserve"> → kapan pergerakan terjadi (waktu)</w:t>
      </w:r>
    </w:p>
    <w:p w14:paraId="141BE698" w14:textId="77777777" w:rsidR="0013253B" w:rsidRDefault="0013253B">
      <w:pPr>
        <w:pStyle w:val="NormalWeb"/>
      </w:pPr>
      <w:r>
        <w:t xml:space="preserve">Ketika </w:t>
      </w:r>
      <w:r>
        <w:rPr>
          <w:rStyle w:val="Kuat"/>
        </w:rPr>
        <w:t>time dan price selaras</w:t>
      </w:r>
      <w:r>
        <w:t>, peluang trading menjadi jauh lebih besar.</w:t>
      </w:r>
    </w:p>
    <w:p w14:paraId="0D6A1A28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41582" wp14:editId="579A0BF2">
                <wp:extent cx="6463665" cy="1270"/>
                <wp:effectExtent l="0" t="31750" r="0" b="36830"/>
                <wp:docPr id="2074912023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F22B8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7A2834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2. Lookback Period (Data Historis Algoritma)</w:t>
      </w:r>
    </w:p>
    <w:p w14:paraId="7B652B27" w14:textId="77777777" w:rsidR="0013253B" w:rsidRDefault="0013253B">
      <w:pPr>
        <w:pStyle w:val="NormalWeb"/>
      </w:pPr>
      <w:r>
        <w:t>Algoritma IPDA menggunakan data harga sebelumnya untuk menentukan arah pasar.</w:t>
      </w:r>
    </w:p>
    <w:p w14:paraId="73357652" w14:textId="77777777" w:rsidR="0013253B" w:rsidRDefault="0013253B">
      <w:pPr>
        <w:pStyle w:val="NormalWeb"/>
      </w:pPr>
      <w:r>
        <w:t>Periode yang sering digunakan adalah:</w:t>
      </w:r>
    </w:p>
    <w:p w14:paraId="65090B11" w14:textId="77777777" w:rsidR="0013253B" w:rsidRDefault="0013253B" w:rsidP="00083B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20 hari</w:t>
      </w:r>
    </w:p>
    <w:p w14:paraId="26FA7EF1" w14:textId="77777777" w:rsidR="0013253B" w:rsidRDefault="0013253B" w:rsidP="00083B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40 hari</w:t>
      </w:r>
    </w:p>
    <w:p w14:paraId="72E4AF60" w14:textId="77777777" w:rsidR="0013253B" w:rsidRDefault="0013253B" w:rsidP="00083B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60 hari</w:t>
      </w:r>
    </w:p>
    <w:p w14:paraId="4A28EF2F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91616" wp14:editId="7C61154B">
                <wp:extent cx="6463665" cy="1270"/>
                <wp:effectExtent l="0" t="31750" r="0" b="36830"/>
                <wp:docPr id="211881137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6B317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6CBAEA" w14:textId="77777777" w:rsidR="0013253B" w:rsidRDefault="0013253B">
      <w:pPr>
        <w:pStyle w:val="Judul2"/>
        <w:rPr>
          <w:rFonts w:eastAsia="Times New Roman"/>
        </w:rPr>
      </w:pPr>
      <w:r>
        <w:rPr>
          <w:rFonts w:eastAsia="Times New Roman"/>
        </w:rPr>
        <w:t>Lookback 20 Hari</w:t>
      </w:r>
    </w:p>
    <w:p w14:paraId="294B5882" w14:textId="77777777" w:rsidR="0013253B" w:rsidRDefault="0013253B">
      <w:pPr>
        <w:pStyle w:val="NormalWeb"/>
      </w:pPr>
      <w:r>
        <w:t>Digunakan untuk melihat:</w:t>
      </w:r>
    </w:p>
    <w:p w14:paraId="4A8F413A" w14:textId="77777777" w:rsidR="0013253B" w:rsidRDefault="0013253B" w:rsidP="00083B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likuiditas jangka pendek</w:t>
      </w:r>
    </w:p>
    <w:p w14:paraId="74C62B47" w14:textId="77777777" w:rsidR="0013253B" w:rsidRDefault="0013253B" w:rsidP="00083B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penting terbaru</w:t>
      </w:r>
    </w:p>
    <w:p w14:paraId="7177417E" w14:textId="77777777" w:rsidR="0013253B" w:rsidRDefault="0013253B" w:rsidP="00083B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harian</w:t>
      </w:r>
    </w:p>
    <w:p w14:paraId="071884F9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7ACD24" wp14:editId="091CB154">
                <wp:extent cx="6463665" cy="1270"/>
                <wp:effectExtent l="0" t="31750" r="0" b="36830"/>
                <wp:docPr id="745185626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FB9C6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B20438" w14:textId="77777777" w:rsidR="0013253B" w:rsidRDefault="0013253B">
      <w:pPr>
        <w:pStyle w:val="Judul2"/>
        <w:rPr>
          <w:rFonts w:eastAsia="Times New Roman"/>
        </w:rPr>
      </w:pPr>
      <w:r>
        <w:rPr>
          <w:rFonts w:eastAsia="Times New Roman"/>
        </w:rPr>
        <w:t>Lookback 40 Hari</w:t>
      </w:r>
    </w:p>
    <w:p w14:paraId="1258C84A" w14:textId="77777777" w:rsidR="0013253B" w:rsidRDefault="0013253B">
      <w:pPr>
        <w:pStyle w:val="NormalWeb"/>
      </w:pPr>
      <w:r>
        <w:t>Digunakan untuk memahami:</w:t>
      </w:r>
    </w:p>
    <w:p w14:paraId="73088098" w14:textId="77777777" w:rsidR="0013253B" w:rsidRDefault="0013253B" w:rsidP="00083B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 menengah</w:t>
      </w:r>
    </w:p>
    <w:p w14:paraId="283A2C86" w14:textId="77777777" w:rsidR="0013253B" w:rsidRDefault="0013253B" w:rsidP="00083B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momentum market</w:t>
      </w:r>
    </w:p>
    <w:p w14:paraId="5ACADA55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B8F6D" wp14:editId="184A0D03">
                <wp:extent cx="6463665" cy="1270"/>
                <wp:effectExtent l="0" t="31750" r="0" b="36830"/>
                <wp:docPr id="83570898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D39BE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26DDEC" w14:textId="77777777" w:rsidR="0013253B" w:rsidRDefault="0013253B">
      <w:pPr>
        <w:pStyle w:val="Judul2"/>
        <w:rPr>
          <w:rFonts w:eastAsia="Times New Roman"/>
        </w:rPr>
      </w:pPr>
      <w:r>
        <w:rPr>
          <w:rFonts w:eastAsia="Times New Roman"/>
        </w:rPr>
        <w:t>Lookback 60 Hari</w:t>
      </w:r>
    </w:p>
    <w:p w14:paraId="751C87EA" w14:textId="77777777" w:rsidR="0013253B" w:rsidRDefault="0013253B">
      <w:pPr>
        <w:pStyle w:val="NormalWeb"/>
      </w:pPr>
      <w:r>
        <w:t>Digunakan untuk melihat:</w:t>
      </w:r>
    </w:p>
    <w:p w14:paraId="62970C66" w14:textId="77777777" w:rsidR="0013253B" w:rsidRDefault="0013253B" w:rsidP="00083B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struktur besar</w:t>
      </w:r>
    </w:p>
    <w:p w14:paraId="57C39093" w14:textId="77777777" w:rsidR="0013253B" w:rsidRDefault="0013253B" w:rsidP="00083B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pergeseran market jangka panjang</w:t>
      </w:r>
    </w:p>
    <w:p w14:paraId="048E4A59" w14:textId="77777777" w:rsidR="0013253B" w:rsidRDefault="0013253B">
      <w:pPr>
        <w:pStyle w:val="NormalWeb"/>
      </w:pPr>
      <w:r>
        <w:t>Data historis ini membantu algoritma menentukan:</w:t>
      </w:r>
    </w:p>
    <w:p w14:paraId="61C6DDDF" w14:textId="77777777" w:rsidR="0013253B" w:rsidRDefault="0013253B" w:rsidP="00083B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dealing range</w:t>
      </w:r>
    </w:p>
    <w:p w14:paraId="253A8DED" w14:textId="77777777" w:rsidR="0013253B" w:rsidRDefault="0013253B" w:rsidP="00083B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likuiditas berikutnya</w:t>
      </w:r>
    </w:p>
    <w:p w14:paraId="526395BD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1D958" wp14:editId="525BFA15">
                <wp:extent cx="6463665" cy="1270"/>
                <wp:effectExtent l="0" t="31750" r="0" b="36830"/>
                <wp:docPr id="781565723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D67E2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7448EE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3. Karakteristik Sesi Trading</w:t>
      </w:r>
    </w:p>
    <w:p w14:paraId="751EA10F" w14:textId="77777777" w:rsidR="0013253B" w:rsidRDefault="0013253B">
      <w:pPr>
        <w:pStyle w:val="NormalWeb"/>
      </w:pPr>
      <w:r>
        <w:t>Market forex berjalan hampir 24 jam.</w:t>
      </w:r>
    </w:p>
    <w:p w14:paraId="3315AB0B" w14:textId="77777777" w:rsidR="0013253B" w:rsidRDefault="0013253B">
      <w:pPr>
        <w:pStyle w:val="NormalWeb"/>
      </w:pPr>
      <w:r>
        <w:t>Namun tidak semua waktu memiliki aktivitas yang sama.</w:t>
      </w:r>
    </w:p>
    <w:p w14:paraId="614FA2BB" w14:textId="77777777" w:rsidR="0013253B" w:rsidRDefault="0013253B">
      <w:pPr>
        <w:pStyle w:val="NormalWeb"/>
      </w:pPr>
      <w:r>
        <w:t>Market dibagi menjadi beberapa sesi utama.</w:t>
      </w:r>
    </w:p>
    <w:p w14:paraId="4722C2B0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5CDDF" wp14:editId="6707C079">
                <wp:extent cx="6463665" cy="1270"/>
                <wp:effectExtent l="0" t="31750" r="0" b="36830"/>
                <wp:docPr id="64157960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1A41B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93C337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Asian Session</w:t>
      </w:r>
    </w:p>
    <w:p w14:paraId="0EB4D054" w14:textId="77777777" w:rsidR="0013253B" w:rsidRDefault="0013253B">
      <w:pPr>
        <w:pStyle w:val="NormalWeb"/>
      </w:pPr>
      <w:r>
        <w:t>Waktu (perkiraan):</w:t>
      </w:r>
    </w:p>
    <w:p w14:paraId="49A8D499" w14:textId="77777777" w:rsidR="0013253B" w:rsidRDefault="0013253B">
      <w:pPr>
        <w:pStyle w:val="NormalWeb"/>
      </w:pPr>
      <w:r>
        <w:rPr>
          <w:rStyle w:val="Kuat"/>
        </w:rPr>
        <w:t>20:00 – 00:00 New York Time</w:t>
      </w:r>
    </w:p>
    <w:p w14:paraId="6CF0C041" w14:textId="77777777" w:rsidR="0013253B" w:rsidRDefault="0013253B">
      <w:pPr>
        <w:pStyle w:val="NormalWeb"/>
      </w:pPr>
      <w:r>
        <w:t>Karakteristik:</w:t>
      </w:r>
    </w:p>
    <w:p w14:paraId="6B0C732C" w14:textId="77777777" w:rsidR="0013253B" w:rsidRDefault="0013253B" w:rsidP="00083B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volatilitas rendah</w:t>
      </w:r>
    </w:p>
    <w:p w14:paraId="57AB5F09" w14:textId="77777777" w:rsidR="0013253B" w:rsidRDefault="0013253B" w:rsidP="00083B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kecil</w:t>
      </w:r>
    </w:p>
    <w:p w14:paraId="6469C671" w14:textId="77777777" w:rsidR="0013253B" w:rsidRDefault="0013253B" w:rsidP="00083B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sering ranging</w:t>
      </w:r>
    </w:p>
    <w:p w14:paraId="48EEC5A7" w14:textId="77777777" w:rsidR="0013253B" w:rsidRDefault="0013253B">
      <w:pPr>
        <w:pStyle w:val="NormalWeb"/>
      </w:pPr>
      <w:r>
        <w:t>Sesi Asia sering berfungsi sebagai:</w:t>
      </w:r>
    </w:p>
    <w:p w14:paraId="0B216107" w14:textId="77777777" w:rsidR="0013253B" w:rsidRDefault="0013253B">
      <w:pPr>
        <w:pStyle w:val="NormalWeb"/>
      </w:pPr>
      <w:r>
        <w:rPr>
          <w:rStyle w:val="Kuat"/>
        </w:rPr>
        <w:t>fase akumulasi likuiditas.</w:t>
      </w:r>
    </w:p>
    <w:p w14:paraId="1A93F65A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FC158" wp14:editId="6D590935">
                <wp:extent cx="6463665" cy="1270"/>
                <wp:effectExtent l="0" t="31750" r="0" b="36830"/>
                <wp:docPr id="2030406995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FC1E9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5EA600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London Session</w:t>
      </w:r>
    </w:p>
    <w:p w14:paraId="7F131687" w14:textId="77777777" w:rsidR="0013253B" w:rsidRDefault="0013253B">
      <w:pPr>
        <w:pStyle w:val="NormalWeb"/>
      </w:pPr>
      <w:r>
        <w:t>Waktu (perkiraan):</w:t>
      </w:r>
    </w:p>
    <w:p w14:paraId="1A5432A7" w14:textId="77777777" w:rsidR="0013253B" w:rsidRDefault="0013253B">
      <w:pPr>
        <w:pStyle w:val="NormalWeb"/>
      </w:pPr>
      <w:r>
        <w:rPr>
          <w:rStyle w:val="Kuat"/>
        </w:rPr>
        <w:t>02:00 – 05:00 New York Time</w:t>
      </w:r>
    </w:p>
    <w:p w14:paraId="2B280304" w14:textId="77777777" w:rsidR="0013253B" w:rsidRDefault="0013253B">
      <w:pPr>
        <w:pStyle w:val="NormalWeb"/>
      </w:pPr>
      <w:r>
        <w:t>Karakteristik:</w:t>
      </w:r>
    </w:p>
    <w:p w14:paraId="39087BD5" w14:textId="77777777" w:rsidR="0013253B" w:rsidRDefault="0013253B" w:rsidP="00083B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volatilitas meningkat</w:t>
      </w:r>
    </w:p>
    <w:p w14:paraId="158369E1" w14:textId="77777777" w:rsidR="0013253B" w:rsidRDefault="0013253B" w:rsidP="00083B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market mulai besar</w:t>
      </w:r>
    </w:p>
    <w:p w14:paraId="6D81ABDC" w14:textId="77777777" w:rsidR="0013253B" w:rsidRDefault="0013253B" w:rsidP="00083B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terbentuk high atau low harian</w:t>
      </w:r>
    </w:p>
    <w:p w14:paraId="22AB0FEF" w14:textId="77777777" w:rsidR="0013253B" w:rsidRDefault="0013253B">
      <w:pPr>
        <w:pStyle w:val="NormalWeb"/>
      </w:pPr>
      <w:r>
        <w:t>Pada sesi ini sering terjadi:</w:t>
      </w:r>
    </w:p>
    <w:p w14:paraId="178F04CA" w14:textId="77777777" w:rsidR="0013253B" w:rsidRDefault="0013253B" w:rsidP="00083B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64B77F5D" w14:textId="77777777" w:rsidR="0013253B" w:rsidRDefault="0013253B" w:rsidP="00083B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 harga</w:t>
      </w:r>
    </w:p>
    <w:p w14:paraId="6E9E05A6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337F5" wp14:editId="5B4675AA">
                <wp:extent cx="6463665" cy="1270"/>
                <wp:effectExtent l="0" t="31750" r="0" b="36830"/>
                <wp:docPr id="1192328511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8D620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4B9C9A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New York Session</w:t>
      </w:r>
    </w:p>
    <w:p w14:paraId="52C39DFB" w14:textId="77777777" w:rsidR="0013253B" w:rsidRDefault="0013253B">
      <w:pPr>
        <w:pStyle w:val="NormalWeb"/>
      </w:pPr>
      <w:r>
        <w:t>Waktu (perkiraan):</w:t>
      </w:r>
    </w:p>
    <w:p w14:paraId="35907E73" w14:textId="77777777" w:rsidR="0013253B" w:rsidRDefault="0013253B">
      <w:pPr>
        <w:pStyle w:val="NormalWeb"/>
      </w:pPr>
      <w:r>
        <w:rPr>
          <w:rStyle w:val="Kuat"/>
        </w:rPr>
        <w:t>08:00 – 11:00 New York Time</w:t>
      </w:r>
    </w:p>
    <w:p w14:paraId="034FDA92" w14:textId="77777777" w:rsidR="0013253B" w:rsidRDefault="0013253B">
      <w:pPr>
        <w:pStyle w:val="NormalWeb"/>
      </w:pPr>
      <w:r>
        <w:t>Karakteristik:</w:t>
      </w:r>
    </w:p>
    <w:p w14:paraId="2980CFE2" w14:textId="77777777" w:rsidR="0013253B" w:rsidRDefault="0013253B" w:rsidP="00083B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volatilitas sangat tinggi</w:t>
      </w:r>
    </w:p>
    <w:p w14:paraId="4DB3D776" w14:textId="77777777" w:rsidR="0013253B" w:rsidRDefault="0013253B" w:rsidP="00083B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sering terjadi pergerakan utama hari itu</w:t>
      </w:r>
    </w:p>
    <w:p w14:paraId="075DA9DB" w14:textId="77777777" w:rsidR="0013253B" w:rsidRDefault="0013253B" w:rsidP="00083B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banyak rilis berita ekonomi</w:t>
      </w:r>
    </w:p>
    <w:p w14:paraId="2F49DDD3" w14:textId="77777777" w:rsidR="0013253B" w:rsidRDefault="0013253B">
      <w:pPr>
        <w:pStyle w:val="NormalWeb"/>
      </w:pPr>
      <w:r>
        <w:t>Sesi ini sering menghasilkan:</w:t>
      </w:r>
    </w:p>
    <w:p w14:paraId="3FCFA206" w14:textId="77777777" w:rsidR="0013253B" w:rsidRDefault="0013253B" w:rsidP="00083B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expansion besar</w:t>
      </w:r>
    </w:p>
    <w:p w14:paraId="1B8786C4" w14:textId="77777777" w:rsidR="0013253B" w:rsidRDefault="0013253B" w:rsidP="00083B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continuation trend</w:t>
      </w:r>
    </w:p>
    <w:p w14:paraId="3949C4BA" w14:textId="77777777" w:rsidR="0013253B" w:rsidRDefault="0013253B" w:rsidP="00083B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atau reversal besar</w:t>
      </w:r>
    </w:p>
    <w:p w14:paraId="5E0CDDE6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CD56C" wp14:editId="223461D5">
                <wp:extent cx="6463665" cy="1270"/>
                <wp:effectExtent l="0" t="31750" r="0" b="36830"/>
                <wp:docPr id="399543686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5E830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A9A197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4. Kill Zones</w:t>
      </w:r>
    </w:p>
    <w:p w14:paraId="3CA8D9F3" w14:textId="77777777" w:rsidR="0013253B" w:rsidRDefault="0013253B">
      <w:pPr>
        <w:pStyle w:val="NormalWeb"/>
      </w:pPr>
      <w:r>
        <w:t>Dalam ICT ada waktu tertentu yang disebut:</w:t>
      </w:r>
    </w:p>
    <w:p w14:paraId="34BE0CAE" w14:textId="77777777" w:rsidR="0013253B" w:rsidRDefault="0013253B">
      <w:pPr>
        <w:pStyle w:val="NormalWeb"/>
      </w:pPr>
      <w:r>
        <w:rPr>
          <w:rStyle w:val="Kuat"/>
        </w:rPr>
        <w:t>Kill Zones</w:t>
      </w:r>
    </w:p>
    <w:p w14:paraId="79F93B09" w14:textId="77777777" w:rsidR="0013253B" w:rsidRDefault="0013253B">
      <w:pPr>
        <w:pStyle w:val="NormalWeb"/>
      </w:pPr>
      <w:r>
        <w:t xml:space="preserve">Kill Zone adalah </w:t>
      </w:r>
      <w:r>
        <w:rPr>
          <w:rStyle w:val="Kuat"/>
        </w:rPr>
        <w:t>periode waktu ketika algoritma paling aktif menggerakkan harga</w:t>
      </w:r>
      <w:r>
        <w:t>.</w:t>
      </w:r>
    </w:p>
    <w:p w14:paraId="695AC194" w14:textId="77777777" w:rsidR="0013253B" w:rsidRDefault="0013253B">
      <w:pPr>
        <w:pStyle w:val="NormalWeb"/>
      </w:pPr>
      <w:r>
        <w:t>Trader biasanya fokus trading hanya pada waktu ini.</w:t>
      </w:r>
    </w:p>
    <w:p w14:paraId="59C1279A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9FACD" wp14:editId="04375CD3">
                <wp:extent cx="6463665" cy="1270"/>
                <wp:effectExtent l="0" t="31750" r="0" b="36830"/>
                <wp:docPr id="948028849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4F111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191ACE" w14:textId="77777777" w:rsidR="0013253B" w:rsidRDefault="0013253B">
      <w:pPr>
        <w:pStyle w:val="Judul2"/>
        <w:rPr>
          <w:rFonts w:eastAsia="Times New Roman"/>
        </w:rPr>
      </w:pPr>
      <w:r>
        <w:rPr>
          <w:rFonts w:eastAsia="Times New Roman"/>
        </w:rPr>
        <w:t>London Kill Zone</w:t>
      </w:r>
    </w:p>
    <w:p w14:paraId="78264532" w14:textId="77777777" w:rsidR="0013253B" w:rsidRDefault="0013253B">
      <w:pPr>
        <w:pStyle w:val="NormalWeb"/>
      </w:pPr>
      <w:r>
        <w:t>Biasanya terjadi sekitar:</w:t>
      </w:r>
    </w:p>
    <w:p w14:paraId="6F3992BC" w14:textId="77777777" w:rsidR="0013253B" w:rsidRDefault="0013253B">
      <w:pPr>
        <w:pStyle w:val="NormalWeb"/>
      </w:pPr>
      <w:r>
        <w:rPr>
          <w:rStyle w:val="Kuat"/>
        </w:rPr>
        <w:t>02:00 – 05:00 New York Time</w:t>
      </w:r>
    </w:p>
    <w:p w14:paraId="0EBF3501" w14:textId="77777777" w:rsidR="0013253B" w:rsidRDefault="0013253B">
      <w:pPr>
        <w:pStyle w:val="NormalWeb"/>
      </w:pPr>
      <w:r>
        <w:t>Pada periode ini sering terjadi:</w:t>
      </w:r>
    </w:p>
    <w:p w14:paraId="586120D5" w14:textId="77777777" w:rsidR="0013253B" w:rsidRDefault="0013253B" w:rsidP="00083B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2135716F" w14:textId="77777777" w:rsidR="0013253B" w:rsidRDefault="0013253B" w:rsidP="00083B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Judas Swing</w:t>
      </w:r>
    </w:p>
    <w:p w14:paraId="1A4D71F0" w14:textId="77777777" w:rsidR="0013253B" w:rsidRDefault="0013253B" w:rsidP="00083B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 awal market</w:t>
      </w:r>
    </w:p>
    <w:p w14:paraId="2818CA06" w14:textId="77777777" w:rsidR="0013253B" w:rsidRDefault="0013253B">
      <w:pPr>
        <w:pStyle w:val="NormalWeb"/>
      </w:pPr>
      <w:r>
        <w:t>Setelah itu biasanya market mulai menentukan arah harian.</w:t>
      </w:r>
    </w:p>
    <w:p w14:paraId="5A0B06BE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F0AFAA" wp14:editId="5E90029E">
                <wp:extent cx="6463665" cy="1270"/>
                <wp:effectExtent l="0" t="31750" r="0" b="36830"/>
                <wp:docPr id="3974527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45731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0E9A8F" w14:textId="77777777" w:rsidR="0013253B" w:rsidRDefault="0013253B">
      <w:pPr>
        <w:pStyle w:val="Judul2"/>
        <w:rPr>
          <w:rFonts w:eastAsia="Times New Roman"/>
        </w:rPr>
      </w:pPr>
      <w:r>
        <w:rPr>
          <w:rFonts w:eastAsia="Times New Roman"/>
        </w:rPr>
        <w:t>New York Kill Zone</w:t>
      </w:r>
    </w:p>
    <w:p w14:paraId="6F4C6398" w14:textId="77777777" w:rsidR="0013253B" w:rsidRDefault="0013253B">
      <w:pPr>
        <w:pStyle w:val="NormalWeb"/>
      </w:pPr>
      <w:r>
        <w:t>Biasanya terjadi sekitar:</w:t>
      </w:r>
    </w:p>
    <w:p w14:paraId="6095C3F7" w14:textId="77777777" w:rsidR="0013253B" w:rsidRDefault="0013253B">
      <w:pPr>
        <w:pStyle w:val="NormalWeb"/>
      </w:pPr>
      <w:r>
        <w:rPr>
          <w:rStyle w:val="Kuat"/>
        </w:rPr>
        <w:t>08:00 – 11:00 New York Time</w:t>
      </w:r>
    </w:p>
    <w:p w14:paraId="6C8BBD69" w14:textId="77777777" w:rsidR="0013253B" w:rsidRDefault="0013253B">
      <w:pPr>
        <w:pStyle w:val="NormalWeb"/>
      </w:pPr>
      <w:r>
        <w:t>Pada periode ini sering terjadi:</w:t>
      </w:r>
    </w:p>
    <w:p w14:paraId="47EE4773" w14:textId="77777777" w:rsidR="0013253B" w:rsidRDefault="0013253B" w:rsidP="00083B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expansion kuat</w:t>
      </w:r>
    </w:p>
    <w:p w14:paraId="1B37EC9C" w14:textId="77777777" w:rsidR="0013253B" w:rsidRDefault="0013253B" w:rsidP="00083B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continuation tren</w:t>
      </w:r>
    </w:p>
    <w:p w14:paraId="4B7CCA61" w14:textId="77777777" w:rsidR="0013253B" w:rsidRDefault="0013253B" w:rsidP="00083B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atau reversal besar</w:t>
      </w:r>
    </w:p>
    <w:p w14:paraId="0D6CBD70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C15CE3" wp14:editId="7615431C">
                <wp:extent cx="6463665" cy="1270"/>
                <wp:effectExtent l="0" t="31750" r="0" b="36830"/>
                <wp:docPr id="1734162040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49E7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AC2F22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5. Macros</w:t>
      </w:r>
    </w:p>
    <w:p w14:paraId="2B98DCBB" w14:textId="77777777" w:rsidR="0013253B" w:rsidRDefault="0013253B">
      <w:pPr>
        <w:pStyle w:val="NormalWeb"/>
      </w:pPr>
      <w:r>
        <w:t>Di dalam kill zone terdapat jendela waktu yang lebih kecil yang disebut:</w:t>
      </w:r>
    </w:p>
    <w:p w14:paraId="2258C050" w14:textId="77777777" w:rsidR="0013253B" w:rsidRDefault="0013253B">
      <w:pPr>
        <w:pStyle w:val="NormalWeb"/>
      </w:pPr>
      <w:r>
        <w:rPr>
          <w:rStyle w:val="Kuat"/>
        </w:rPr>
        <w:t>Macros</w:t>
      </w:r>
    </w:p>
    <w:p w14:paraId="41D67063" w14:textId="77777777" w:rsidR="0013253B" w:rsidRDefault="0013253B">
      <w:pPr>
        <w:pStyle w:val="NormalWeb"/>
      </w:pPr>
      <w:r>
        <w:t>Macros adalah periode singkat di mana algoritma sering melakukan:</w:t>
      </w:r>
    </w:p>
    <w:p w14:paraId="5AA27010" w14:textId="77777777" w:rsidR="0013253B" w:rsidRDefault="0013253B" w:rsidP="00083B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</w:t>
      </w:r>
    </w:p>
    <w:p w14:paraId="24B1F772" w14:textId="77777777" w:rsidR="0013253B" w:rsidRDefault="0013253B" w:rsidP="00083B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penyesuaian harga</w:t>
      </w:r>
    </w:p>
    <w:p w14:paraId="5A6E9DE3" w14:textId="77777777" w:rsidR="0013253B" w:rsidRDefault="0013253B" w:rsidP="00083B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pengambilan likuiditas</w:t>
      </w:r>
    </w:p>
    <w:p w14:paraId="60AC069F" w14:textId="77777777" w:rsidR="0013253B" w:rsidRDefault="0013253B">
      <w:pPr>
        <w:pStyle w:val="NormalWeb"/>
      </w:pPr>
      <w:r>
        <w:t>Contoh waktu macro:</w:t>
      </w:r>
    </w:p>
    <w:p w14:paraId="4286F6F3" w14:textId="77777777" w:rsidR="0013253B" w:rsidRDefault="0013253B" w:rsidP="00083B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sekitar </w:t>
      </w:r>
      <w:r>
        <w:rPr>
          <w:rStyle w:val="Kuat"/>
          <w:rFonts w:eastAsia="Times New Roman"/>
        </w:rPr>
        <w:t>08:50 – 09:10 NY Time</w:t>
      </w:r>
    </w:p>
    <w:p w14:paraId="4EBCA56A" w14:textId="77777777" w:rsidR="0013253B" w:rsidRDefault="0013253B">
      <w:pPr>
        <w:pStyle w:val="NormalWeb"/>
      </w:pPr>
      <w:r>
        <w:t>Pada waktu ini sering terjadi:</w:t>
      </w:r>
    </w:p>
    <w:p w14:paraId="3622A4E2" w14:textId="77777777" w:rsidR="0013253B" w:rsidRDefault="0013253B" w:rsidP="00083B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impulsif</w:t>
      </w:r>
    </w:p>
    <w:p w14:paraId="6A1C2F9E" w14:textId="77777777" w:rsidR="0013253B" w:rsidRDefault="0013253B" w:rsidP="00083B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pengambilan likuiditas cepat</w:t>
      </w:r>
    </w:p>
    <w:p w14:paraId="565B9F1B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C706D" wp14:editId="6031C49C">
                <wp:extent cx="6463665" cy="1270"/>
                <wp:effectExtent l="0" t="31750" r="0" b="36830"/>
                <wp:docPr id="2097615775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A6409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F3BF6E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6. Silver Bullet</w:t>
      </w:r>
    </w:p>
    <w:p w14:paraId="090392AA" w14:textId="77777777" w:rsidR="0013253B" w:rsidRDefault="0013253B">
      <w:pPr>
        <w:pStyle w:val="NormalWeb"/>
      </w:pPr>
      <w:r>
        <w:rPr>
          <w:rStyle w:val="Kuat"/>
        </w:rPr>
        <w:t>Silver Bullet</w:t>
      </w:r>
      <w:r>
        <w:t xml:space="preserve"> adalah jendela waktu dengan probabilitas tinggi untuk setup trading.</w:t>
      </w:r>
    </w:p>
    <w:p w14:paraId="691E43F8" w14:textId="77777777" w:rsidR="0013253B" w:rsidRDefault="0013253B">
      <w:pPr>
        <w:pStyle w:val="NormalWeb"/>
      </w:pPr>
      <w:r>
        <w:t>Biasanya terjadi sekitar:</w:t>
      </w:r>
    </w:p>
    <w:p w14:paraId="4922747C" w14:textId="77777777" w:rsidR="0013253B" w:rsidRDefault="0013253B">
      <w:pPr>
        <w:pStyle w:val="NormalWeb"/>
      </w:pPr>
      <w:r>
        <w:rPr>
          <w:rStyle w:val="Kuat"/>
        </w:rPr>
        <w:t>10:00 – 11:00 New York Time</w:t>
      </w:r>
    </w:p>
    <w:p w14:paraId="49DB8865" w14:textId="77777777" w:rsidR="0013253B" w:rsidRDefault="0013253B">
      <w:pPr>
        <w:pStyle w:val="NormalWeb"/>
      </w:pPr>
      <w:r>
        <w:t>Pada periode ini sering terjadi:</w:t>
      </w:r>
    </w:p>
    <w:p w14:paraId="060C723F" w14:textId="77777777" w:rsidR="0013253B" w:rsidRDefault="0013253B" w:rsidP="00083B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pengisian Fair Value Gap</w:t>
      </w:r>
    </w:p>
    <w:p w14:paraId="26878F6A" w14:textId="77777777" w:rsidR="0013253B" w:rsidRDefault="0013253B" w:rsidP="00083B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pengambilan likuiditas terakhir</w:t>
      </w:r>
    </w:p>
    <w:p w14:paraId="399595A6" w14:textId="77777777" w:rsidR="0013253B" w:rsidRDefault="0013253B" w:rsidP="00083B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akhir dari pergerakan utama sesi</w:t>
      </w:r>
    </w:p>
    <w:p w14:paraId="3A9AC75D" w14:textId="77777777" w:rsidR="0013253B" w:rsidRDefault="0013253B">
      <w:pPr>
        <w:pStyle w:val="NormalWeb"/>
      </w:pPr>
      <w:r>
        <w:t xml:space="preserve">Banyak trader ICT menggunakan periode ini untuk mencari </w:t>
      </w:r>
      <w:r>
        <w:rPr>
          <w:rStyle w:val="Kuat"/>
        </w:rPr>
        <w:t>setup FVG atau liquidity sweep</w:t>
      </w:r>
      <w:r>
        <w:t>.</w:t>
      </w:r>
    </w:p>
    <w:p w14:paraId="5EDF0E41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508BA8" wp14:editId="5D0A96F4">
                <wp:extent cx="6463665" cy="1270"/>
                <wp:effectExtent l="0" t="31750" r="0" b="36830"/>
                <wp:docPr id="293839093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6E669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32BACA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7. Judas Swing</w:t>
      </w:r>
    </w:p>
    <w:p w14:paraId="6B34B5CA" w14:textId="77777777" w:rsidR="0013253B" w:rsidRDefault="0013253B">
      <w:pPr>
        <w:pStyle w:val="NormalWeb"/>
      </w:pPr>
      <w:r>
        <w:t>Salah satu pola manipulasi yang sering muncul adalah:</w:t>
      </w:r>
    </w:p>
    <w:p w14:paraId="602F017D" w14:textId="77777777" w:rsidR="0013253B" w:rsidRDefault="0013253B">
      <w:pPr>
        <w:pStyle w:val="NormalWeb"/>
      </w:pPr>
      <w:r>
        <w:rPr>
          <w:rStyle w:val="Kuat"/>
        </w:rPr>
        <w:t>Judas Swing</w:t>
      </w:r>
    </w:p>
    <w:p w14:paraId="06590309" w14:textId="77777777" w:rsidR="0013253B" w:rsidRDefault="0013253B">
      <w:pPr>
        <w:pStyle w:val="NormalWeb"/>
      </w:pPr>
      <w:r>
        <w:t>Judas Swing adalah pergerakan harga yang:</w:t>
      </w:r>
    </w:p>
    <w:p w14:paraId="1FD635F5" w14:textId="77777777" w:rsidR="0013253B" w:rsidRDefault="0013253B" w:rsidP="00083B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bergerak ke arah yang salah terlebih dahulu</w:t>
      </w:r>
    </w:p>
    <w:p w14:paraId="77E0A8A1" w14:textId="77777777" w:rsidR="0013253B" w:rsidRDefault="0013253B" w:rsidP="00083B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</w:t>
      </w:r>
    </w:p>
    <w:p w14:paraId="00B22446" w14:textId="77777777" w:rsidR="0013253B" w:rsidRDefault="0013253B" w:rsidP="00083B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kemudian berbalik menuju arah sebenarnya</w:t>
      </w:r>
    </w:p>
    <w:p w14:paraId="4D26479A" w14:textId="77777777" w:rsidR="0013253B" w:rsidRDefault="0013253B">
      <w:pPr>
        <w:pStyle w:val="NormalWeb"/>
      </w:pPr>
      <w:r>
        <w:t>Biasanya terjadi saat:</w:t>
      </w:r>
    </w:p>
    <w:p w14:paraId="5095C54C" w14:textId="77777777" w:rsidR="0013253B" w:rsidRDefault="0013253B" w:rsidP="00083B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awal London session</w:t>
      </w:r>
    </w:p>
    <w:p w14:paraId="1CBEDE8F" w14:textId="77777777" w:rsidR="0013253B" w:rsidRDefault="0013253B" w:rsidP="00083B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awal New York session</w:t>
      </w:r>
    </w:p>
    <w:p w14:paraId="616CE7A4" w14:textId="77777777" w:rsidR="0013253B" w:rsidRDefault="0013253B">
      <w:pPr>
        <w:pStyle w:val="NormalWeb"/>
      </w:pPr>
      <w:r>
        <w:t>Contoh:</w:t>
      </w:r>
    </w:p>
    <w:p w14:paraId="29FF7AA9" w14:textId="77777777" w:rsidR="0013253B" w:rsidRDefault="0013253B">
      <w:pPr>
        <w:pStyle w:val="HTMLSudahDiformat"/>
        <w:rPr>
          <w:rStyle w:val="KodeHTML"/>
        </w:rPr>
      </w:pPr>
      <w:r>
        <w:rPr>
          <w:rStyle w:val="KodeHTML"/>
        </w:rPr>
        <w:t>Harga naik dulu</w:t>
      </w:r>
    </w:p>
    <w:p w14:paraId="49117771" w14:textId="77777777" w:rsidR="0013253B" w:rsidRDefault="0013253B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3E1FFFEB" w14:textId="77777777" w:rsidR="0013253B" w:rsidRDefault="0013253B">
      <w:pPr>
        <w:pStyle w:val="HTMLSudahDiformat"/>
        <w:rPr>
          <w:rStyle w:val="KodeHTML"/>
        </w:rPr>
      </w:pPr>
      <w:r>
        <w:rPr>
          <w:rStyle w:val="KodeHTML"/>
        </w:rPr>
        <w:t>Ambil liquidity</w:t>
      </w:r>
    </w:p>
    <w:p w14:paraId="6CA9BA5A" w14:textId="77777777" w:rsidR="0013253B" w:rsidRDefault="0013253B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465F02AF" w14:textId="77777777" w:rsidR="0013253B" w:rsidRDefault="0013253B">
      <w:pPr>
        <w:pStyle w:val="HTMLSudahDiformat"/>
        <w:rPr>
          <w:rStyle w:val="KodeHTML"/>
        </w:rPr>
      </w:pPr>
      <w:r>
        <w:rPr>
          <w:rStyle w:val="KodeHTML"/>
        </w:rPr>
        <w:t>Harga turun kuat</w:t>
      </w:r>
    </w:p>
    <w:p w14:paraId="45F6D44E" w14:textId="77777777" w:rsidR="0013253B" w:rsidRDefault="0013253B">
      <w:pPr>
        <w:pStyle w:val="NormalWeb"/>
      </w:pPr>
      <w:r>
        <w:t>Gerakan ini sering menjebak trader breakout.</w:t>
      </w:r>
    </w:p>
    <w:p w14:paraId="293BA149" w14:textId="77777777" w:rsidR="0013253B" w:rsidRDefault="0013253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DF045" wp14:editId="1B077AE8">
                <wp:extent cx="6463665" cy="1270"/>
                <wp:effectExtent l="0" t="31750" r="0" b="36830"/>
                <wp:docPr id="854501816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7ABAA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A7250A" w14:textId="77777777" w:rsidR="0013253B" w:rsidRDefault="0013253B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14</w:t>
      </w:r>
    </w:p>
    <w:p w14:paraId="7A44E152" w14:textId="77777777" w:rsidR="0013253B" w:rsidRDefault="0013253B">
      <w:pPr>
        <w:pStyle w:val="NormalWeb"/>
      </w:pPr>
      <w:r>
        <w:t>Hal penting yang harus dipahami:</w:t>
      </w:r>
    </w:p>
    <w:p w14:paraId="3F850E2F" w14:textId="77777777" w:rsidR="0013253B" w:rsidRDefault="0013253B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bergerak mengikuti </w:t>
      </w:r>
      <w:r>
        <w:rPr>
          <w:rStyle w:val="Kuat"/>
        </w:rPr>
        <w:t>waktu tertentu</w:t>
      </w:r>
    </w:p>
    <w:p w14:paraId="6E7E039A" w14:textId="77777777" w:rsidR="0013253B" w:rsidRDefault="0013253B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Pergerakan besar biasanya terjadi pada:</w:t>
      </w:r>
    </w:p>
    <w:p w14:paraId="735D25AD" w14:textId="77777777" w:rsidR="0013253B" w:rsidRDefault="0013253B" w:rsidP="00083B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London Session</w:t>
      </w:r>
    </w:p>
    <w:p w14:paraId="577B4BEB" w14:textId="77777777" w:rsidR="0013253B" w:rsidRDefault="0013253B" w:rsidP="00083B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York Session</w:t>
      </w:r>
    </w:p>
    <w:p w14:paraId="301C49C5" w14:textId="77777777" w:rsidR="0013253B" w:rsidRDefault="0013253B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Kill Zones</w:t>
      </w:r>
      <w:r>
        <w:t xml:space="preserve"> adalah waktu terbaik untuk trading</w:t>
      </w:r>
    </w:p>
    <w:p w14:paraId="4846C469" w14:textId="77777777" w:rsidR="0013253B" w:rsidRDefault="0013253B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Judas Swing sering terjadi di awal sesi untuk </w:t>
      </w:r>
      <w:r>
        <w:rPr>
          <w:rStyle w:val="Kuat"/>
        </w:rPr>
        <w:t>mengambil likuiditas</w:t>
      </w:r>
    </w:p>
    <w:p w14:paraId="5DE9D2AC" w14:textId="77777777" w:rsidR="0013253B" w:rsidRDefault="0013253B">
      <w:pPr>
        <w:pStyle w:val="NormalWeb"/>
      </w:pPr>
      <w:r>
        <w:t>Dengan memahami konsep waktu dalam market, trader bisa:</w:t>
      </w:r>
    </w:p>
    <w:p w14:paraId="6E440B37" w14:textId="77777777" w:rsidR="0013253B" w:rsidRDefault="0013253B" w:rsidP="00083B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trading saat market sepi</w:t>
      </w:r>
    </w:p>
    <w:p w14:paraId="436F2B0D" w14:textId="77777777" w:rsidR="0013253B" w:rsidRDefault="0013253B" w:rsidP="00083B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fokus pada waktu ketika </w:t>
      </w:r>
      <w:r>
        <w:rPr>
          <w:rStyle w:val="Kuat"/>
          <w:rFonts w:eastAsia="Times New Roman"/>
        </w:rPr>
        <w:t>algoritma paling aktif</w:t>
      </w:r>
      <w:r>
        <w:rPr>
          <w:rFonts w:eastAsia="Times New Roman"/>
        </w:rPr>
        <w:t>.</w:t>
      </w:r>
    </w:p>
    <w:p w14:paraId="1AD3651F" w14:textId="77777777" w:rsidR="0013253B" w:rsidRDefault="0013253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2E915" wp14:editId="4FB47317">
                <wp:extent cx="6463665" cy="1270"/>
                <wp:effectExtent l="0" t="31750" r="0" b="36830"/>
                <wp:docPr id="658265094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EB747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DB101B" w14:textId="77777777" w:rsidR="0013253B" w:rsidRDefault="0013253B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masuk ke konsep yang sangat penting dalam ICT scalping</w:t>
      </w:r>
      <w:r>
        <w:t>, yaitu:</w:t>
      </w:r>
    </w:p>
    <w:p w14:paraId="0105BE58" w14:textId="77777777" w:rsidR="0013253B" w:rsidRDefault="0013253B">
      <w:pPr>
        <w:pStyle w:val="NormalWeb"/>
      </w:pPr>
      <w:r>
        <w:rPr>
          <w:rStyle w:val="Kuat"/>
        </w:rPr>
        <w:t>BAB 15 — Market Structure Delivery &amp; Order Flow</w:t>
      </w:r>
    </w:p>
    <w:p w14:paraId="5463E3F9" w14:textId="77777777" w:rsidR="0013253B" w:rsidRDefault="0013253B">
      <w:pPr>
        <w:pStyle w:val="NormalWeb"/>
      </w:pPr>
      <w:r>
        <w:t>Di sana mulai dibahas bagaimana membaca:</w:t>
      </w:r>
    </w:p>
    <w:p w14:paraId="172DB588" w14:textId="77777777" w:rsidR="0013253B" w:rsidRDefault="0013253B" w:rsidP="00083B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arah order flow</w:t>
      </w:r>
    </w:p>
    <w:p w14:paraId="4F99DAD4" w14:textId="77777777" w:rsidR="0013253B" w:rsidRDefault="0013253B" w:rsidP="00083B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continuation vs reversal</w:t>
      </w:r>
    </w:p>
    <w:p w14:paraId="5C6CC83D" w14:textId="77777777" w:rsidR="0013253B" w:rsidRDefault="0013253B" w:rsidP="00083B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intraday.</w:t>
      </w:r>
    </w:p>
    <w:p w14:paraId="1DE2EE61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BAEFE" wp14:editId="7C15323E">
                <wp:extent cx="6463665" cy="1270"/>
                <wp:effectExtent l="0" t="31750" r="0" b="36830"/>
                <wp:docPr id="569452597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87C56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9E3D03" w14:textId="77777777" w:rsidR="00CA0026" w:rsidRDefault="00CA0026">
      <w:pPr>
        <w:pStyle w:val="NormalWeb"/>
      </w:pPr>
      <w:r>
        <w:t xml:space="preserve">Aku lanjutkan </w:t>
      </w:r>
      <w:r>
        <w:rPr>
          <w:rStyle w:val="Kuat"/>
        </w:rPr>
        <w:t>Bab 15</w:t>
      </w:r>
      <w:r>
        <w:t xml:space="preserve"> dengan format yang sama: sederhana, jelas, dan mudah dipahami.</w:t>
      </w:r>
    </w:p>
    <w:p w14:paraId="21975C9B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866E0" wp14:editId="5CBF85BA">
                <wp:extent cx="6463665" cy="1270"/>
                <wp:effectExtent l="0" t="31750" r="0" b="36830"/>
                <wp:docPr id="586969975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CE07F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C868D8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BAB 15</w:t>
      </w:r>
    </w:p>
    <w:p w14:paraId="116B0BB3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Bias Market dan Struktur Multi-Timeframe</w:t>
      </w:r>
    </w:p>
    <w:p w14:paraId="52AC94B6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7A0F0E" wp14:editId="77A067CC">
                <wp:extent cx="6463665" cy="1270"/>
                <wp:effectExtent l="0" t="31750" r="0" b="36830"/>
                <wp:docPr id="738015957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8C442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D1FD48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1. Apa Itu Bias Market</w:t>
      </w:r>
    </w:p>
    <w:p w14:paraId="2FEE93F7" w14:textId="77777777" w:rsidR="00CA0026" w:rsidRDefault="00CA0026">
      <w:pPr>
        <w:pStyle w:val="NormalWeb"/>
      </w:pPr>
      <w:r>
        <w:rPr>
          <w:rStyle w:val="Kuat"/>
        </w:rPr>
        <w:t>Bias Market</w:t>
      </w:r>
      <w:r>
        <w:t xml:space="preserve"> adalah arah yang kemungkinan besar akan dituju oleh harga.</w:t>
      </w:r>
    </w:p>
    <w:p w14:paraId="6EAF3847" w14:textId="77777777" w:rsidR="00CA0026" w:rsidRDefault="00CA0026">
      <w:pPr>
        <w:pStyle w:val="NormalWeb"/>
      </w:pPr>
      <w:r>
        <w:t>Bias membantu trader menjawab satu pertanyaan penting:</w:t>
      </w:r>
    </w:p>
    <w:p w14:paraId="530EFBEB" w14:textId="77777777" w:rsidR="00CA0026" w:rsidRDefault="00CA0026">
      <w:pPr>
        <w:pStyle w:val="NormalWeb"/>
      </w:pPr>
      <w:r>
        <w:t xml:space="preserve">Hari ini lebih baik mencari </w:t>
      </w:r>
      <w:r>
        <w:rPr>
          <w:rStyle w:val="Kuat"/>
        </w:rPr>
        <w:t>buy atau sell?</w:t>
      </w:r>
    </w:p>
    <w:p w14:paraId="00E35771" w14:textId="77777777" w:rsidR="00CA0026" w:rsidRDefault="00CA0026">
      <w:pPr>
        <w:pStyle w:val="NormalWeb"/>
      </w:pPr>
      <w:r>
        <w:t>Bias bukan tebakan.</w:t>
      </w:r>
    </w:p>
    <w:p w14:paraId="2C9E4133" w14:textId="77777777" w:rsidR="00CA0026" w:rsidRDefault="00CA0026">
      <w:pPr>
        <w:pStyle w:val="NormalWeb"/>
      </w:pPr>
      <w:r>
        <w:t>Bias ditentukan dari:</w:t>
      </w:r>
    </w:p>
    <w:p w14:paraId="4E380F61" w14:textId="77777777" w:rsidR="00CA0026" w:rsidRDefault="00CA0026" w:rsidP="00083B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pasar</w:t>
      </w:r>
    </w:p>
    <w:p w14:paraId="57B2D703" w14:textId="77777777" w:rsidR="00CA0026" w:rsidRDefault="00CA0026" w:rsidP="00083B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posisi likuiditas</w:t>
      </w:r>
    </w:p>
    <w:p w14:paraId="02EF7D5D" w14:textId="77777777" w:rsidR="00CA0026" w:rsidRDefault="00CA0026" w:rsidP="00083B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harga sebelumnya</w:t>
      </w:r>
    </w:p>
    <w:p w14:paraId="38A90225" w14:textId="77777777" w:rsidR="00CA0026" w:rsidRDefault="00CA0026">
      <w:pPr>
        <w:pStyle w:val="NormalWeb"/>
      </w:pPr>
      <w:r>
        <w:t xml:space="preserve">Jika bias sudah jelas, trader hanya fokus pada </w:t>
      </w:r>
      <w:r>
        <w:rPr>
          <w:rStyle w:val="Kuat"/>
        </w:rPr>
        <w:t>setup yang searah bias</w:t>
      </w:r>
      <w:r>
        <w:t>.</w:t>
      </w:r>
    </w:p>
    <w:p w14:paraId="46C42979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BAE389" wp14:editId="1FB7E44D">
                <wp:extent cx="6463665" cy="1270"/>
                <wp:effectExtent l="0" t="31750" r="0" b="36830"/>
                <wp:docPr id="316567344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27222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77E43E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2. Daily Bias (Bias Harian)</w:t>
      </w:r>
    </w:p>
    <w:p w14:paraId="087BFDD6" w14:textId="77777777" w:rsidR="00CA0026" w:rsidRDefault="00CA0026">
      <w:pPr>
        <w:pStyle w:val="NormalWeb"/>
      </w:pPr>
      <w:r>
        <w:rPr>
          <w:rStyle w:val="Kuat"/>
        </w:rPr>
        <w:t>Daily Bias</w:t>
      </w:r>
      <w:r>
        <w:t xml:space="preserve"> adalah prediksi arah harga untuk </w:t>
      </w:r>
      <w:r>
        <w:rPr>
          <w:rStyle w:val="Kuat"/>
        </w:rPr>
        <w:t>satu hari trading</w:t>
      </w:r>
      <w:r>
        <w:t>.</w:t>
      </w:r>
    </w:p>
    <w:p w14:paraId="17C5B005" w14:textId="77777777" w:rsidR="00CA0026" w:rsidRDefault="00CA0026">
      <w:pPr>
        <w:pStyle w:val="NormalWeb"/>
      </w:pPr>
      <w:r>
        <w:t>Bias ini biasanya ditentukan dengan melihat:</w:t>
      </w:r>
    </w:p>
    <w:p w14:paraId="15FE68EA" w14:textId="77777777" w:rsidR="00CA0026" w:rsidRDefault="00CA0026" w:rsidP="00083B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market pada timeframe besar</w:t>
      </w:r>
    </w:p>
    <w:p w14:paraId="5C0B9C38" w14:textId="77777777" w:rsidR="00CA0026" w:rsidRDefault="00CA0026" w:rsidP="00083B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posisi likuiditas</w:t>
      </w:r>
    </w:p>
    <w:p w14:paraId="4474E78F" w14:textId="77777777" w:rsidR="00CA0026" w:rsidRDefault="00CA0026" w:rsidP="00083B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harga terbaru</w:t>
      </w:r>
    </w:p>
    <w:p w14:paraId="53E44346" w14:textId="77777777" w:rsidR="00CA0026" w:rsidRDefault="00CA002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E162B" wp14:editId="5365524D">
                <wp:extent cx="6463665" cy="1270"/>
                <wp:effectExtent l="0" t="31750" r="0" b="36830"/>
                <wp:docPr id="627672681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764AC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F5A49A" w14:textId="77777777" w:rsidR="00CA0026" w:rsidRDefault="00CA0026">
      <w:pPr>
        <w:pStyle w:val="Judul2"/>
        <w:rPr>
          <w:rFonts w:eastAsia="Times New Roman"/>
        </w:rPr>
      </w:pPr>
      <w:r>
        <w:rPr>
          <w:rFonts w:eastAsia="Times New Roman"/>
        </w:rPr>
        <w:t>Cara Menentukan Daily Bias</w:t>
      </w:r>
    </w:p>
    <w:p w14:paraId="48B88F6C" w14:textId="77777777" w:rsidR="00CA0026" w:rsidRDefault="00CA0026">
      <w:pPr>
        <w:pStyle w:val="NormalWeb"/>
      </w:pPr>
      <w:r>
        <w:t>Trader biasanya melihat:</w:t>
      </w:r>
    </w:p>
    <w:p w14:paraId="6B62F63A" w14:textId="77777777" w:rsidR="00CA0026" w:rsidRDefault="00CA0026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Struktur market pada </w:t>
      </w:r>
      <w:r>
        <w:rPr>
          <w:rStyle w:val="Kuat"/>
        </w:rPr>
        <w:t>Daily atau H4</w:t>
      </w:r>
    </w:p>
    <w:p w14:paraId="4E8D00A9" w14:textId="77777777" w:rsidR="00CA0026" w:rsidRDefault="00CA0026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Posisi </w:t>
      </w:r>
      <w:r>
        <w:rPr>
          <w:rStyle w:val="Kuat"/>
        </w:rPr>
        <w:t>likuiditas terdekat</w:t>
      </w:r>
    </w:p>
    <w:p w14:paraId="125F3B53" w14:textId="77777777" w:rsidR="00CA0026" w:rsidRDefault="00CA0026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Target </w:t>
      </w:r>
      <w:r>
        <w:rPr>
          <w:rStyle w:val="Kuat"/>
        </w:rPr>
        <w:t>Draw on Liquidity (DOL)</w:t>
      </w:r>
    </w:p>
    <w:p w14:paraId="6A739027" w14:textId="77777777" w:rsidR="00CA0026" w:rsidRDefault="00CA0026">
      <w:pPr>
        <w:pStyle w:val="NormalWeb"/>
      </w:pPr>
      <w:r>
        <w:t>Contoh:</w:t>
      </w:r>
    </w:p>
    <w:p w14:paraId="6E6E206D" w14:textId="77777777" w:rsidR="00CA0026" w:rsidRDefault="00CA0026">
      <w:pPr>
        <w:pStyle w:val="NormalWeb"/>
      </w:pPr>
      <w:r>
        <w:t>Jika harga berada di bawah likuiditas besar di atas market, kemungkinan:</w:t>
      </w:r>
    </w:p>
    <w:p w14:paraId="11DEE3E5" w14:textId="77777777" w:rsidR="00CA0026" w:rsidRDefault="00CA0026">
      <w:pPr>
        <w:pStyle w:val="NormalWeb"/>
      </w:pPr>
      <w:r>
        <w:rPr>
          <w:rStyle w:val="Kuat"/>
        </w:rPr>
        <w:t>harga akan naik untuk mengambil likuiditas tersebut.</w:t>
      </w:r>
    </w:p>
    <w:p w14:paraId="2ED98A0E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13365A" wp14:editId="0919077F">
                <wp:extent cx="6463665" cy="1270"/>
                <wp:effectExtent l="0" t="31750" r="0" b="36830"/>
                <wp:docPr id="1625440155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EE956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9207F6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3. Draw on Liquidity (DOL)</w:t>
      </w:r>
    </w:p>
    <w:p w14:paraId="7F485024" w14:textId="77777777" w:rsidR="00CA0026" w:rsidRDefault="00CA0026">
      <w:pPr>
        <w:pStyle w:val="NormalWeb"/>
      </w:pPr>
      <w:r>
        <w:rPr>
          <w:rStyle w:val="Kuat"/>
        </w:rPr>
        <w:t>Draw on Liquidity (DOL)</w:t>
      </w:r>
      <w:r>
        <w:t xml:space="preserve"> adalah target likuiditas yang sedang dituju harga.</w:t>
      </w:r>
    </w:p>
    <w:p w14:paraId="143764E0" w14:textId="77777777" w:rsidR="00CA0026" w:rsidRDefault="00CA0026">
      <w:pPr>
        <w:pStyle w:val="NormalWeb"/>
      </w:pPr>
      <w:r>
        <w:t>Market biasanya bergerak menuju:</w:t>
      </w:r>
    </w:p>
    <w:p w14:paraId="2C259927" w14:textId="77777777" w:rsidR="00CA0026" w:rsidRDefault="00CA0026" w:rsidP="00083B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3971345A" w14:textId="77777777" w:rsidR="00CA0026" w:rsidRDefault="00CA0026" w:rsidP="00083B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46F2299A" w14:textId="77777777" w:rsidR="00CA0026" w:rsidRDefault="00CA0026" w:rsidP="00083B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5332C8AB" w14:textId="77777777" w:rsidR="00CA0026" w:rsidRDefault="00CA0026" w:rsidP="00083B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5E492C26" w14:textId="77777777" w:rsidR="00CA0026" w:rsidRDefault="00CA0026" w:rsidP="00083B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382F9A74" w14:textId="77777777" w:rsidR="00CA0026" w:rsidRDefault="00CA0026">
      <w:pPr>
        <w:pStyle w:val="NormalWeb"/>
      </w:pPr>
      <w:r>
        <w:t>Contoh:</w:t>
      </w:r>
    </w:p>
    <w:p w14:paraId="15451628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Harga</w:t>
      </w:r>
    </w:p>
    <w:p w14:paraId="166FB0FC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55E56CB7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Target Liquidity</w:t>
      </w:r>
    </w:p>
    <w:p w14:paraId="5D889905" w14:textId="77777777" w:rsidR="00CA0026" w:rsidRDefault="00CA0026">
      <w:pPr>
        <w:pStyle w:val="NormalWeb"/>
      </w:pPr>
      <w:r>
        <w:t>Jika target likuiditas berada di atas harga, bias biasanya:</w:t>
      </w:r>
    </w:p>
    <w:p w14:paraId="5C634E46" w14:textId="77777777" w:rsidR="00CA0026" w:rsidRDefault="00CA0026">
      <w:pPr>
        <w:pStyle w:val="NormalWeb"/>
      </w:pPr>
      <w:r>
        <w:rPr>
          <w:rStyle w:val="Kuat"/>
        </w:rPr>
        <w:t>bullish</w:t>
      </w:r>
    </w:p>
    <w:p w14:paraId="68BEBE20" w14:textId="77777777" w:rsidR="00CA0026" w:rsidRDefault="00CA0026">
      <w:pPr>
        <w:pStyle w:val="NormalWeb"/>
      </w:pPr>
      <w:r>
        <w:t>Jika target likuiditas berada di bawah harga, bias biasanya:</w:t>
      </w:r>
    </w:p>
    <w:p w14:paraId="7890C4A3" w14:textId="77777777" w:rsidR="00CA0026" w:rsidRDefault="00CA0026">
      <w:pPr>
        <w:pStyle w:val="NormalWeb"/>
      </w:pPr>
      <w:r>
        <w:rPr>
          <w:rStyle w:val="Kuat"/>
        </w:rPr>
        <w:t>bearish</w:t>
      </w:r>
    </w:p>
    <w:p w14:paraId="64D49A72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13CB9" wp14:editId="01C357C8">
                <wp:extent cx="6463665" cy="1270"/>
                <wp:effectExtent l="0" t="31750" r="0" b="36830"/>
                <wp:docPr id="106936472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77284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360392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4. Weekly Bias</w:t>
      </w:r>
    </w:p>
    <w:p w14:paraId="7233D10D" w14:textId="77777777" w:rsidR="00CA0026" w:rsidRDefault="00CA0026">
      <w:pPr>
        <w:pStyle w:val="NormalWeb"/>
      </w:pPr>
      <w:r>
        <w:t xml:space="preserve">Selain bias harian, trader juga melihat </w:t>
      </w:r>
      <w:r>
        <w:rPr>
          <w:rStyle w:val="Kuat"/>
        </w:rPr>
        <w:t>bias mingguan</w:t>
      </w:r>
      <w:r>
        <w:t>.</w:t>
      </w:r>
    </w:p>
    <w:p w14:paraId="48E7D7D5" w14:textId="77777777" w:rsidR="00CA0026" w:rsidRDefault="00CA0026">
      <w:pPr>
        <w:pStyle w:val="NormalWeb"/>
      </w:pPr>
      <w:r>
        <w:t>Bias mingguan membantu memahami:</w:t>
      </w:r>
    </w:p>
    <w:p w14:paraId="014FE6D1" w14:textId="77777777" w:rsidR="00CA0026" w:rsidRDefault="00CA0026" w:rsidP="00083B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arah market dalam satu minggu</w:t>
      </w:r>
    </w:p>
    <w:p w14:paraId="71568AA2" w14:textId="77777777" w:rsidR="00CA0026" w:rsidRDefault="00CA0026" w:rsidP="00083B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kemungkinan high dan low minggu tersebut</w:t>
      </w:r>
    </w:p>
    <w:p w14:paraId="20115739" w14:textId="77777777" w:rsidR="00CA0026" w:rsidRDefault="00CA002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B4D94" wp14:editId="52ABE9E7">
                <wp:extent cx="6463665" cy="1270"/>
                <wp:effectExtent l="0" t="31750" r="0" b="36830"/>
                <wp:docPr id="1844963096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542FE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4BFA00" w14:textId="77777777" w:rsidR="00CA0026" w:rsidRDefault="00CA0026">
      <w:pPr>
        <w:pStyle w:val="Judul2"/>
        <w:rPr>
          <w:rFonts w:eastAsia="Times New Roman"/>
        </w:rPr>
      </w:pPr>
      <w:r>
        <w:rPr>
          <w:rFonts w:eastAsia="Times New Roman"/>
        </w:rPr>
        <w:t>Weekly Opening Range</w:t>
      </w:r>
    </w:p>
    <w:p w14:paraId="01C2B91B" w14:textId="77777777" w:rsidR="00CA0026" w:rsidRDefault="00CA0026">
      <w:pPr>
        <w:pStyle w:val="NormalWeb"/>
      </w:pPr>
      <w:r>
        <w:t>Sering kali high atau low minggu terbentuk pada:</w:t>
      </w:r>
    </w:p>
    <w:p w14:paraId="2643F1E3" w14:textId="77777777" w:rsidR="00CA0026" w:rsidRDefault="00CA0026" w:rsidP="00083B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Senin</w:t>
      </w:r>
    </w:p>
    <w:p w14:paraId="17A36A56" w14:textId="77777777" w:rsidR="00CA0026" w:rsidRDefault="00CA0026" w:rsidP="00083B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Selasa</w:t>
      </w:r>
    </w:p>
    <w:p w14:paraId="733319B0" w14:textId="77777777" w:rsidR="00CA0026" w:rsidRDefault="00CA0026">
      <w:pPr>
        <w:pStyle w:val="NormalWeb"/>
      </w:pPr>
      <w:r>
        <w:t>Contohnya:</w:t>
      </w:r>
    </w:p>
    <w:p w14:paraId="0A6D7AD7" w14:textId="77777777" w:rsidR="00CA0026" w:rsidRDefault="00CA0026">
      <w:pPr>
        <w:pStyle w:val="NormalWeb"/>
      </w:pPr>
      <w:r>
        <w:t xml:space="preserve">Jika market membentuk </w:t>
      </w:r>
      <w:r>
        <w:rPr>
          <w:rStyle w:val="Kuat"/>
        </w:rPr>
        <w:t>low kuat pada hari Selasa</w:t>
      </w:r>
      <w:r>
        <w:t>, maka kemungkinan:</w:t>
      </w:r>
    </w:p>
    <w:p w14:paraId="250E2E00" w14:textId="77777777" w:rsidR="00CA0026" w:rsidRDefault="00CA0026">
      <w:pPr>
        <w:pStyle w:val="NormalWeb"/>
      </w:pPr>
      <w:r>
        <w:t xml:space="preserve">sisa minggu akan bergerak </w:t>
      </w:r>
      <w:r>
        <w:rPr>
          <w:rStyle w:val="Kuat"/>
        </w:rPr>
        <w:t>bullish</w:t>
      </w:r>
      <w:r>
        <w:t>.</w:t>
      </w:r>
    </w:p>
    <w:p w14:paraId="2C0769B4" w14:textId="77777777" w:rsidR="00CA0026" w:rsidRDefault="00CA0026">
      <w:pPr>
        <w:pStyle w:val="NormalWeb"/>
      </w:pPr>
      <w:r>
        <w:t xml:space="preserve">Sebaliknya jika market membuat </w:t>
      </w:r>
      <w:r>
        <w:rPr>
          <w:rStyle w:val="Kuat"/>
        </w:rPr>
        <w:t>high kuat di awal minggu</w:t>
      </w:r>
      <w:r>
        <w:t xml:space="preserve">, kemungkinan market akan bergerak </w:t>
      </w:r>
      <w:r>
        <w:rPr>
          <w:rStyle w:val="Kuat"/>
        </w:rPr>
        <w:t>bearish</w:t>
      </w:r>
      <w:r>
        <w:t>.</w:t>
      </w:r>
    </w:p>
    <w:p w14:paraId="336EDE9B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392A2C" wp14:editId="34139900">
                <wp:extent cx="6463665" cy="1270"/>
                <wp:effectExtent l="0" t="31750" r="0" b="36830"/>
                <wp:docPr id="69243263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0E728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5EAD56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5. Monthly Bias</w:t>
      </w:r>
    </w:p>
    <w:p w14:paraId="2E2C8B98" w14:textId="77777777" w:rsidR="00CA0026" w:rsidRDefault="00CA0026">
      <w:pPr>
        <w:pStyle w:val="NormalWeb"/>
      </w:pPr>
      <w:r>
        <w:t xml:space="preserve">Bias bulanan digunakan untuk melihat </w:t>
      </w:r>
      <w:r>
        <w:rPr>
          <w:rStyle w:val="Kuat"/>
        </w:rPr>
        <w:t>arah market dalam jangka lebih besar</w:t>
      </w:r>
      <w:r>
        <w:t>.</w:t>
      </w:r>
    </w:p>
    <w:p w14:paraId="7DF40767" w14:textId="77777777" w:rsidR="00CA0026" w:rsidRDefault="00CA0026">
      <w:pPr>
        <w:pStyle w:val="NormalWeb"/>
      </w:pPr>
      <w:r>
        <w:t>Bias ini biasanya ditentukan dengan melihat:</w:t>
      </w:r>
    </w:p>
    <w:p w14:paraId="15CCFBAC" w14:textId="77777777" w:rsidR="00CA0026" w:rsidRDefault="00CA0026" w:rsidP="00083B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monthly</w:t>
      </w:r>
    </w:p>
    <w:p w14:paraId="73DFB5B2" w14:textId="77777777" w:rsidR="00CA0026" w:rsidRDefault="00CA0026" w:rsidP="00083B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likuiditas besar</w:t>
      </w:r>
    </w:p>
    <w:p w14:paraId="684A610D" w14:textId="77777777" w:rsidR="00CA0026" w:rsidRDefault="00CA0026" w:rsidP="00083B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penting</w:t>
      </w:r>
    </w:p>
    <w:p w14:paraId="087A2570" w14:textId="77777777" w:rsidR="00CA0026" w:rsidRDefault="00CA0026">
      <w:pPr>
        <w:pStyle w:val="NormalWeb"/>
      </w:pPr>
      <w:r>
        <w:t>Bias bulanan membantu trader memahami:</w:t>
      </w:r>
    </w:p>
    <w:p w14:paraId="50FAFAE0" w14:textId="77777777" w:rsidR="00CA0026" w:rsidRDefault="00CA0026">
      <w:pPr>
        <w:pStyle w:val="NormalWeb"/>
      </w:pPr>
      <w:r>
        <w:t>apakah market sedang dalam fase:</w:t>
      </w:r>
    </w:p>
    <w:p w14:paraId="47773E43" w14:textId="77777777" w:rsidR="00CA0026" w:rsidRDefault="00CA0026" w:rsidP="00083B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ekspansi naik</w:t>
      </w:r>
    </w:p>
    <w:p w14:paraId="449C76D7" w14:textId="77777777" w:rsidR="00CA0026" w:rsidRDefault="00CA0026" w:rsidP="00083B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ekspansi turun</w:t>
      </w:r>
    </w:p>
    <w:p w14:paraId="41880287" w14:textId="77777777" w:rsidR="00CA0026" w:rsidRDefault="00CA0026" w:rsidP="00083B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atau konsolidasi</w:t>
      </w:r>
    </w:p>
    <w:p w14:paraId="19D5C884" w14:textId="77777777" w:rsidR="00CA0026" w:rsidRDefault="00CA002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1659F" wp14:editId="58046FAF">
                <wp:extent cx="6463665" cy="1270"/>
                <wp:effectExtent l="0" t="31750" r="0" b="36830"/>
                <wp:docPr id="891757311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41BEB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7A30C4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6. Multi-Timeframe Analysis</w:t>
      </w:r>
    </w:p>
    <w:p w14:paraId="1FADAD9D" w14:textId="77777777" w:rsidR="00CA0026" w:rsidRDefault="00CA0026">
      <w:pPr>
        <w:pStyle w:val="NormalWeb"/>
      </w:pPr>
      <w:r>
        <w:t xml:space="preserve">Market bersifat </w:t>
      </w:r>
      <w:r>
        <w:rPr>
          <w:rStyle w:val="Kuat"/>
        </w:rPr>
        <w:t>fraktal</w:t>
      </w:r>
      <w:r>
        <w:t>, artinya struktur yang sama muncul di berbagai timeframe.</w:t>
      </w:r>
    </w:p>
    <w:p w14:paraId="64EA34C7" w14:textId="77777777" w:rsidR="00CA0026" w:rsidRDefault="00CA0026">
      <w:pPr>
        <w:pStyle w:val="NormalWeb"/>
      </w:pPr>
      <w:r>
        <w:t>Karena itu trader ICT biasanya menggunakan dua jenis timeframe.</w:t>
      </w:r>
    </w:p>
    <w:p w14:paraId="07F7A0D8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D6E35" wp14:editId="78B9B4BA">
                <wp:extent cx="6463665" cy="1270"/>
                <wp:effectExtent l="0" t="31750" r="0" b="36830"/>
                <wp:docPr id="1406212359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8D985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E23D2F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Higher Timeframe (HTF)</w:t>
      </w:r>
    </w:p>
    <w:p w14:paraId="1F520F30" w14:textId="77777777" w:rsidR="00CA0026" w:rsidRDefault="00CA0026">
      <w:pPr>
        <w:pStyle w:val="NormalWeb"/>
      </w:pPr>
      <w:r>
        <w:t>Timeframe besar seperti:</w:t>
      </w:r>
    </w:p>
    <w:p w14:paraId="2A1D797C" w14:textId="77777777" w:rsidR="00CA0026" w:rsidRDefault="00CA0026" w:rsidP="00083B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Monthly</w:t>
      </w:r>
    </w:p>
    <w:p w14:paraId="47CA43BE" w14:textId="77777777" w:rsidR="00CA0026" w:rsidRDefault="00CA0026" w:rsidP="00083B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Weekly</w:t>
      </w:r>
    </w:p>
    <w:p w14:paraId="3595A49E" w14:textId="77777777" w:rsidR="00CA0026" w:rsidRDefault="00CA0026" w:rsidP="00083B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14:paraId="48D91E02" w14:textId="77777777" w:rsidR="00CA0026" w:rsidRDefault="00CA0026" w:rsidP="00083B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H4</w:t>
      </w:r>
    </w:p>
    <w:p w14:paraId="4C61200C" w14:textId="77777777" w:rsidR="00CA0026" w:rsidRDefault="00CA0026">
      <w:pPr>
        <w:pStyle w:val="NormalWeb"/>
      </w:pPr>
      <w:r>
        <w:t>Digunakan untuk menentukan:</w:t>
      </w:r>
    </w:p>
    <w:p w14:paraId="451746B9" w14:textId="77777777" w:rsidR="00CA0026" w:rsidRDefault="00CA0026" w:rsidP="00083B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arah tren utama</w:t>
      </w:r>
    </w:p>
    <w:p w14:paraId="2901034C" w14:textId="77777777" w:rsidR="00CA0026" w:rsidRDefault="00CA0026" w:rsidP="00083B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bias market</w:t>
      </w:r>
    </w:p>
    <w:p w14:paraId="26E83727" w14:textId="77777777" w:rsidR="00CA0026" w:rsidRDefault="00CA0026" w:rsidP="00083B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likuiditas</w:t>
      </w:r>
    </w:p>
    <w:p w14:paraId="3598A404" w14:textId="77777777" w:rsidR="00CA0026" w:rsidRDefault="00CA0026">
      <w:pPr>
        <w:pStyle w:val="NormalWeb"/>
      </w:pPr>
      <w:r>
        <w:t xml:space="preserve">HTF memberikan </w:t>
      </w:r>
      <w:r>
        <w:rPr>
          <w:rStyle w:val="Kuat"/>
        </w:rPr>
        <w:t>narasi besar market</w:t>
      </w:r>
      <w:r>
        <w:t>.</w:t>
      </w:r>
    </w:p>
    <w:p w14:paraId="3BD906EB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573CBC" wp14:editId="38C1A0D5">
                <wp:extent cx="6463665" cy="1270"/>
                <wp:effectExtent l="0" t="31750" r="0" b="36830"/>
                <wp:docPr id="1978283533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0F1E2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EB3A91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Lower Timeframe (LTF)</w:t>
      </w:r>
    </w:p>
    <w:p w14:paraId="4E32944F" w14:textId="77777777" w:rsidR="00CA0026" w:rsidRDefault="00CA0026">
      <w:pPr>
        <w:pStyle w:val="NormalWeb"/>
      </w:pPr>
      <w:r>
        <w:t>Timeframe kecil seperti:</w:t>
      </w:r>
    </w:p>
    <w:p w14:paraId="0570670E" w14:textId="77777777" w:rsidR="00CA0026" w:rsidRDefault="00CA0026" w:rsidP="00083B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M15</w:t>
      </w:r>
    </w:p>
    <w:p w14:paraId="442E3B15" w14:textId="77777777" w:rsidR="00CA0026" w:rsidRDefault="00CA0026" w:rsidP="00083B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3C9D7AE8" w14:textId="77777777" w:rsidR="00CA0026" w:rsidRDefault="00CA0026" w:rsidP="00083B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0080EDCD" w14:textId="77777777" w:rsidR="00CA0026" w:rsidRDefault="00CA0026">
      <w:pPr>
        <w:pStyle w:val="NormalWeb"/>
      </w:pPr>
      <w:r>
        <w:t>Digunakan untuk:</w:t>
      </w:r>
    </w:p>
    <w:p w14:paraId="6D2F8AF1" w14:textId="77777777" w:rsidR="00CA0026" w:rsidRDefault="00CA0026" w:rsidP="00083B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entry presisi</w:t>
      </w:r>
    </w:p>
    <w:p w14:paraId="53F2259A" w14:textId="77777777" w:rsidR="00CA0026" w:rsidRDefault="00CA0026" w:rsidP="00083B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melihat struktur intraday</w:t>
      </w:r>
    </w:p>
    <w:p w14:paraId="0B997976" w14:textId="77777777" w:rsidR="00CA0026" w:rsidRDefault="00CA0026" w:rsidP="00083B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menunggu konfirmasi entry</w:t>
      </w:r>
    </w:p>
    <w:p w14:paraId="19D568A7" w14:textId="77777777" w:rsidR="00CA0026" w:rsidRDefault="00CA002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3EF7B" wp14:editId="0447354D">
                <wp:extent cx="6463665" cy="1270"/>
                <wp:effectExtent l="0" t="31750" r="0" b="36830"/>
                <wp:docPr id="1616292203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D70DA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1C9EC5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7. Alignment HTF dan LTF</w:t>
      </w:r>
    </w:p>
    <w:p w14:paraId="0403A5B7" w14:textId="77777777" w:rsidR="00CA0026" w:rsidRDefault="00CA0026">
      <w:pPr>
        <w:pStyle w:val="NormalWeb"/>
      </w:pPr>
      <w:r>
        <w:t>Salah satu prinsip penting dalam ICT adalah:</w:t>
      </w:r>
    </w:p>
    <w:p w14:paraId="1AF90F29" w14:textId="77777777" w:rsidR="00CA0026" w:rsidRDefault="00CA0026">
      <w:pPr>
        <w:pStyle w:val="NormalWeb"/>
      </w:pPr>
      <w:r>
        <w:rPr>
          <w:rStyle w:val="Kuat"/>
        </w:rPr>
        <w:t>alignment antara HTF dan LTF.</w:t>
      </w:r>
    </w:p>
    <w:p w14:paraId="5FC75BC7" w14:textId="77777777" w:rsidR="00CA0026" w:rsidRDefault="00CA0026">
      <w:pPr>
        <w:pStyle w:val="NormalWeb"/>
      </w:pPr>
      <w:r>
        <w:t xml:space="preserve">Artinya arah trading pada timeframe kecil harus </w:t>
      </w:r>
      <w:r>
        <w:rPr>
          <w:rStyle w:val="Kuat"/>
        </w:rPr>
        <w:t>searah dengan bias timeframe besar</w:t>
      </w:r>
      <w:r>
        <w:t>.</w:t>
      </w:r>
    </w:p>
    <w:p w14:paraId="7E18D0DC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488F0" wp14:editId="06964159">
                <wp:extent cx="6463665" cy="1270"/>
                <wp:effectExtent l="0" t="31750" r="0" b="36830"/>
                <wp:docPr id="130451952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48B71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117386" w14:textId="77777777" w:rsidR="00CA0026" w:rsidRDefault="00CA0026">
      <w:pPr>
        <w:pStyle w:val="Judul2"/>
        <w:rPr>
          <w:rFonts w:eastAsia="Times New Roman"/>
        </w:rPr>
      </w:pPr>
      <w:r>
        <w:rPr>
          <w:rFonts w:eastAsia="Times New Roman"/>
        </w:rPr>
        <w:t>Contoh Alignment</w:t>
      </w:r>
    </w:p>
    <w:p w14:paraId="4D8988DC" w14:textId="77777777" w:rsidR="00CA0026" w:rsidRDefault="00CA0026">
      <w:pPr>
        <w:pStyle w:val="NormalWeb"/>
      </w:pPr>
      <w:r>
        <w:t>Jika HTF menunjukkan:</w:t>
      </w:r>
    </w:p>
    <w:p w14:paraId="30544E11" w14:textId="77777777" w:rsidR="00CA0026" w:rsidRDefault="00CA0026">
      <w:pPr>
        <w:pStyle w:val="NormalWeb"/>
      </w:pPr>
      <w:r>
        <w:rPr>
          <w:rStyle w:val="Kuat"/>
        </w:rPr>
        <w:t>trend bullish</w:t>
      </w:r>
    </w:p>
    <w:p w14:paraId="2D43BC77" w14:textId="77777777" w:rsidR="00CA0026" w:rsidRDefault="00CA0026">
      <w:pPr>
        <w:pStyle w:val="NormalWeb"/>
      </w:pPr>
      <w:r>
        <w:t>maka trader hanya mencari:</w:t>
      </w:r>
    </w:p>
    <w:p w14:paraId="1AA1F65A" w14:textId="77777777" w:rsidR="00CA0026" w:rsidRDefault="00CA0026">
      <w:pPr>
        <w:pStyle w:val="NormalWeb"/>
      </w:pPr>
      <w:r>
        <w:rPr>
          <w:rStyle w:val="Kuat"/>
        </w:rPr>
        <w:t>setup buy di LTF.</w:t>
      </w:r>
    </w:p>
    <w:p w14:paraId="52749B5C" w14:textId="77777777" w:rsidR="00CA0026" w:rsidRDefault="00CA0026">
      <w:pPr>
        <w:pStyle w:val="NormalWeb"/>
      </w:pPr>
      <w:r>
        <w:t>Penurunan kecil di LTF hanya dianggap sebagai:</w:t>
      </w:r>
    </w:p>
    <w:p w14:paraId="5E78E8E5" w14:textId="77777777" w:rsidR="00CA0026" w:rsidRDefault="00CA0026">
      <w:pPr>
        <w:pStyle w:val="NormalWeb"/>
      </w:pPr>
      <w:r>
        <w:rPr>
          <w:rStyle w:val="Kuat"/>
        </w:rPr>
        <w:t>retracement</w:t>
      </w:r>
      <w:r>
        <w:t>, bukan reversal.</w:t>
      </w:r>
    </w:p>
    <w:p w14:paraId="5F8B762D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5A4DC" wp14:editId="69A2683B">
                <wp:extent cx="6463665" cy="1270"/>
                <wp:effectExtent l="0" t="31750" r="0" b="36830"/>
                <wp:docPr id="118576953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DF09E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418626" w14:textId="77777777" w:rsidR="00CA0026" w:rsidRDefault="00CA0026">
      <w:pPr>
        <w:pStyle w:val="Judul2"/>
        <w:rPr>
          <w:rFonts w:eastAsia="Times New Roman"/>
        </w:rPr>
      </w:pPr>
      <w:r>
        <w:rPr>
          <w:rFonts w:eastAsia="Times New Roman"/>
        </w:rPr>
        <w:t>Contoh Struktur</w:t>
      </w:r>
    </w:p>
    <w:p w14:paraId="60C42590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HTF: Bullish Trend</w:t>
      </w:r>
    </w:p>
    <w:p w14:paraId="5FE1E345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 xml:space="preserve">        ↑</w:t>
      </w:r>
    </w:p>
    <w:p w14:paraId="77D8C5B9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LTF: Retracement</w:t>
      </w:r>
    </w:p>
    <w:p w14:paraId="52264D7B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22774A84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Entry Buy</w:t>
      </w:r>
    </w:p>
    <w:p w14:paraId="557273D5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 xml:space="preserve">        ↑</w:t>
      </w:r>
    </w:p>
    <w:p w14:paraId="22D28FF7" w14:textId="77777777" w:rsidR="00CA0026" w:rsidRDefault="00CA0026">
      <w:pPr>
        <w:pStyle w:val="HTMLSudahDiformat"/>
        <w:rPr>
          <w:rStyle w:val="KodeHTML"/>
        </w:rPr>
      </w:pPr>
      <w:r>
        <w:rPr>
          <w:rStyle w:val="KodeHTML"/>
        </w:rPr>
        <w:t>Lanjut naik</w:t>
      </w:r>
    </w:p>
    <w:p w14:paraId="02E9CB8E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5973F" wp14:editId="1E081060">
                <wp:extent cx="6463665" cy="1270"/>
                <wp:effectExtent l="0" t="31750" r="0" b="36830"/>
                <wp:docPr id="1021281080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1820A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32AB60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8. Menggunakan Bias dalam Trading</w:t>
      </w:r>
    </w:p>
    <w:p w14:paraId="58E562D5" w14:textId="77777777" w:rsidR="00CA0026" w:rsidRDefault="00CA0026">
      <w:pPr>
        <w:pStyle w:val="NormalWeb"/>
      </w:pPr>
      <w:r>
        <w:t>Langkah dasar menggunakan bias:</w:t>
      </w:r>
    </w:p>
    <w:p w14:paraId="730D77DE" w14:textId="77777777" w:rsidR="00CA0026" w:rsidRDefault="00CA0026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Tentukan </w:t>
      </w:r>
      <w:r>
        <w:rPr>
          <w:rStyle w:val="Kuat"/>
        </w:rPr>
        <w:t>bias HTF</w:t>
      </w:r>
    </w:p>
    <w:p w14:paraId="66BC6E77" w14:textId="77777777" w:rsidR="00CA0026" w:rsidRDefault="00CA0026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Tentukan </w:t>
      </w:r>
      <w:r>
        <w:rPr>
          <w:rStyle w:val="Kuat"/>
        </w:rPr>
        <w:t>Draw on Liquidity</w:t>
      </w:r>
    </w:p>
    <w:p w14:paraId="65E6BDF2" w14:textId="77777777" w:rsidR="00CA0026" w:rsidRDefault="00CA0026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Tunggu harga masuk area </w:t>
      </w:r>
      <w:r>
        <w:rPr>
          <w:rStyle w:val="Kuat"/>
        </w:rPr>
        <w:t>PD Array</w:t>
      </w:r>
    </w:p>
    <w:p w14:paraId="6011CA46" w14:textId="77777777" w:rsidR="00CA0026" w:rsidRDefault="00CA0026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LTF untuk entry presisi</w:t>
      </w:r>
    </w:p>
    <w:p w14:paraId="2589C5B5" w14:textId="77777777" w:rsidR="00CA0026" w:rsidRDefault="00CA0026">
      <w:pPr>
        <w:pStyle w:val="NormalWeb"/>
      </w:pPr>
      <w:r>
        <w:t>Dengan cara ini trader tidak lagi:</w:t>
      </w:r>
    </w:p>
    <w:p w14:paraId="31728845" w14:textId="77777777" w:rsidR="00CA0026" w:rsidRDefault="00CA0026" w:rsidP="00083B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melawan tren</w:t>
      </w:r>
    </w:p>
    <w:p w14:paraId="11E29EE7" w14:textId="77777777" w:rsidR="00CA0026" w:rsidRDefault="00CA0026" w:rsidP="00083B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posisi secara acak</w:t>
      </w:r>
    </w:p>
    <w:p w14:paraId="3DF6C39C" w14:textId="77777777" w:rsidR="00CA0026" w:rsidRDefault="00CA0026">
      <w:pPr>
        <w:pStyle w:val="NormalWeb"/>
      </w:pPr>
      <w:r>
        <w:t xml:space="preserve">Trader hanya mengikuti </w:t>
      </w:r>
      <w:r>
        <w:rPr>
          <w:rStyle w:val="Kuat"/>
        </w:rPr>
        <w:t>arah institusi</w:t>
      </w:r>
      <w:r>
        <w:t>.</w:t>
      </w:r>
    </w:p>
    <w:p w14:paraId="3EBAFA49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8E71A" wp14:editId="71769B12">
                <wp:extent cx="6463665" cy="1270"/>
                <wp:effectExtent l="0" t="31750" r="0" b="36830"/>
                <wp:docPr id="310295296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EF3C0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20885B" w14:textId="77777777" w:rsidR="00CA0026" w:rsidRDefault="00CA0026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15</w:t>
      </w:r>
    </w:p>
    <w:p w14:paraId="491BC9A0" w14:textId="77777777" w:rsidR="00CA0026" w:rsidRDefault="00CA0026">
      <w:pPr>
        <w:pStyle w:val="NormalWeb"/>
      </w:pPr>
      <w:r>
        <w:t>Hal penting yang harus dipahami:</w:t>
      </w:r>
    </w:p>
    <w:p w14:paraId="4A12CC4D" w14:textId="77777777" w:rsidR="00CA0026" w:rsidRDefault="00CA0026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Bias market menentukan </w:t>
      </w:r>
      <w:r>
        <w:rPr>
          <w:rStyle w:val="Kuat"/>
        </w:rPr>
        <w:t>arah utama trading</w:t>
      </w:r>
    </w:p>
    <w:p w14:paraId="4E348342" w14:textId="77777777" w:rsidR="00CA0026" w:rsidRDefault="00CA0026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Bias ditentukan dari:</w:t>
      </w:r>
    </w:p>
    <w:p w14:paraId="4F9C5A49" w14:textId="77777777" w:rsidR="00CA0026" w:rsidRDefault="00CA0026" w:rsidP="00083B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pasar</w:t>
      </w:r>
    </w:p>
    <w:p w14:paraId="3C407E28" w14:textId="77777777" w:rsidR="00CA0026" w:rsidRDefault="00CA0026" w:rsidP="00083B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posisi likuiditas</w:t>
      </w:r>
    </w:p>
    <w:p w14:paraId="1134A3FE" w14:textId="77777777" w:rsidR="00CA0026" w:rsidRDefault="00CA0026" w:rsidP="00083B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harga</w:t>
      </w:r>
    </w:p>
    <w:p w14:paraId="2B840A7C" w14:textId="77777777" w:rsidR="00CA0026" w:rsidRDefault="00CA0026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HTF untuk menentukan bias</w:t>
      </w:r>
    </w:p>
    <w:p w14:paraId="03930E44" w14:textId="77777777" w:rsidR="00CA0026" w:rsidRDefault="00CA0026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LTF untuk entry</w:t>
      </w:r>
    </w:p>
    <w:p w14:paraId="3B970AAA" w14:textId="77777777" w:rsidR="00CA0026" w:rsidRDefault="00CA0026">
      <w:pPr>
        <w:pStyle w:val="NormalWeb"/>
      </w:pPr>
      <w:r>
        <w:t xml:space="preserve">Dengan memahami bias market, trader bisa menghindari trading melawan arah market dan lebih fokus pada </w:t>
      </w:r>
      <w:r>
        <w:rPr>
          <w:rStyle w:val="Kuat"/>
        </w:rPr>
        <w:t>setup dengan probabilitas tinggi.</w:t>
      </w:r>
    </w:p>
    <w:p w14:paraId="2C80EBEF" w14:textId="77777777" w:rsidR="00CA0026" w:rsidRDefault="00CA002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7FE71" wp14:editId="0F592D77">
                <wp:extent cx="6463665" cy="1270"/>
                <wp:effectExtent l="0" t="31750" r="0" b="36830"/>
                <wp:docPr id="1059222535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CE1A1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E7F0EF" w14:textId="77777777" w:rsidR="00CA0026" w:rsidRDefault="00CA0026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masuk ke konsep penting dalam ICT intraday</w:t>
      </w:r>
      <w:r>
        <w:t>, yaitu:</w:t>
      </w:r>
    </w:p>
    <w:p w14:paraId="2512FB1C" w14:textId="77777777" w:rsidR="00CA0026" w:rsidRDefault="00CA0026">
      <w:pPr>
        <w:pStyle w:val="NormalWeb"/>
      </w:pPr>
      <w:r>
        <w:rPr>
          <w:rStyle w:val="Kuat"/>
        </w:rPr>
        <w:t>BAB 16 — Intraday Profiles dan Daily Range Expansion</w:t>
      </w:r>
    </w:p>
    <w:p w14:paraId="6438256E" w14:textId="77777777" w:rsidR="00CA0026" w:rsidRDefault="00CA0026">
      <w:pPr>
        <w:pStyle w:val="NormalWeb"/>
      </w:pPr>
      <w:r>
        <w:t>Di sana dibahas:</w:t>
      </w:r>
    </w:p>
    <w:p w14:paraId="5900D902" w14:textId="77777777" w:rsidR="00CA0026" w:rsidRDefault="00CA0026" w:rsidP="00083B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harga bergerak dalam satu hari</w:t>
      </w:r>
    </w:p>
    <w:p w14:paraId="1091F8B9" w14:textId="77777777" w:rsidR="00CA0026" w:rsidRDefault="00CA0026" w:rsidP="00083B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expansion biasanya terjadi</w:t>
      </w:r>
    </w:p>
    <w:p w14:paraId="4AFF8043" w14:textId="77777777" w:rsidR="00CA0026" w:rsidRDefault="00CA0026" w:rsidP="00083B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retracement biasanya muncul.</w:t>
      </w:r>
    </w:p>
    <w:p w14:paraId="7605C4F6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356AFC" wp14:editId="20562622">
                <wp:extent cx="6463665" cy="1270"/>
                <wp:effectExtent l="0" t="31750" r="0" b="36830"/>
                <wp:docPr id="650452016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04884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75DC4A" w14:textId="77777777" w:rsidR="00F12B58" w:rsidRDefault="00F12B58">
      <w:pPr>
        <w:pStyle w:val="NormalWeb"/>
      </w:pPr>
      <w:r>
        <w:t xml:space="preserve">Aku lanjutkan </w:t>
      </w:r>
      <w:r>
        <w:rPr>
          <w:rStyle w:val="Kuat"/>
        </w:rPr>
        <w:t>Bab 16</w:t>
      </w:r>
      <w:r>
        <w:t xml:space="preserve"> dengan format yang sama: sederhana, jelas, dan mudah dipahami.</w:t>
      </w:r>
    </w:p>
    <w:p w14:paraId="7890D0F4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257F4" wp14:editId="1A85118C">
                <wp:extent cx="6463665" cy="1270"/>
                <wp:effectExtent l="0" t="31750" r="0" b="36830"/>
                <wp:docPr id="478737318" name="Persegi Panjang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35E66" id="Persegi Panjang 2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AD2B2E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BAB 16</w:t>
      </w:r>
    </w:p>
    <w:p w14:paraId="1C5E7E5F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Model Eksekusi Trading Smart Money</w:t>
      </w:r>
    </w:p>
    <w:p w14:paraId="7022C33F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FEDC88" wp14:editId="355F41D9">
                <wp:extent cx="6463665" cy="1270"/>
                <wp:effectExtent l="0" t="31750" r="0" b="36830"/>
                <wp:docPr id="1989822659" name="Persegi Panjang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108B3" id="Persegi Panjang 1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A945B2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1. Eksekusi Trading dalam ICT</w:t>
      </w:r>
    </w:p>
    <w:p w14:paraId="78E3703D" w14:textId="77777777" w:rsidR="00F12B58" w:rsidRDefault="00F12B58">
      <w:pPr>
        <w:pStyle w:val="NormalWeb"/>
      </w:pPr>
      <w:r>
        <w:t>Dalam metode ICT, entry tidak dilakukan hanya karena:</w:t>
      </w:r>
    </w:p>
    <w:p w14:paraId="4855C54E" w14:textId="77777777" w:rsidR="00F12B58" w:rsidRDefault="00F12B58" w:rsidP="00083B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menyentuh level tertentu</w:t>
      </w:r>
    </w:p>
    <w:p w14:paraId="1D7F0AFE" w14:textId="77777777" w:rsidR="00F12B58" w:rsidRDefault="00F12B58" w:rsidP="00083B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muncul satu sinyal saja</w:t>
      </w:r>
    </w:p>
    <w:p w14:paraId="2DD57AF5" w14:textId="77777777" w:rsidR="00F12B58" w:rsidRDefault="00F12B58">
      <w:pPr>
        <w:pStyle w:val="NormalWeb"/>
      </w:pPr>
      <w:r>
        <w:t xml:space="preserve">Entry dilakukan setelah </w:t>
      </w:r>
      <w:r>
        <w:rPr>
          <w:rStyle w:val="Kuat"/>
        </w:rPr>
        <w:t>beberapa elemen selaras</w:t>
      </w:r>
      <w:r>
        <w:t>, yaitu:</w:t>
      </w:r>
    </w:p>
    <w:p w14:paraId="71DAC3D2" w14:textId="77777777" w:rsidR="00F12B58" w:rsidRDefault="00F12B58" w:rsidP="00083B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bias market</w:t>
      </w:r>
    </w:p>
    <w:p w14:paraId="70973FAE" w14:textId="77777777" w:rsidR="00F12B58" w:rsidRDefault="00F12B58" w:rsidP="00083B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target likuiditas</w:t>
      </w:r>
    </w:p>
    <w:p w14:paraId="7572E1BB" w14:textId="77777777" w:rsidR="00F12B58" w:rsidRDefault="00F12B58" w:rsidP="00083B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struktur pasar</w:t>
      </w:r>
    </w:p>
    <w:p w14:paraId="534AB5F3" w14:textId="77777777" w:rsidR="00F12B58" w:rsidRDefault="00F12B58" w:rsidP="00083B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waktu trading</w:t>
      </w:r>
    </w:p>
    <w:p w14:paraId="7432FE38" w14:textId="77777777" w:rsidR="00F12B58" w:rsidRDefault="00F12B58">
      <w:pPr>
        <w:pStyle w:val="NormalWeb"/>
      </w:pPr>
      <w:r>
        <w:t xml:space="preserve">Setelah semua konteks ini jelas, trader menggunakan </w:t>
      </w:r>
      <w:r>
        <w:rPr>
          <w:rStyle w:val="Kuat"/>
        </w:rPr>
        <w:t>model eksekusi</w:t>
      </w:r>
      <w:r>
        <w:t xml:space="preserve"> untuk menentukan entry.</w:t>
      </w:r>
    </w:p>
    <w:p w14:paraId="634FAD77" w14:textId="77777777" w:rsidR="00F12B58" w:rsidRDefault="00F12B58">
      <w:pPr>
        <w:pStyle w:val="NormalWeb"/>
      </w:pPr>
      <w:r>
        <w:t>Ada tiga model utama:</w:t>
      </w:r>
    </w:p>
    <w:p w14:paraId="02BEA97E" w14:textId="77777777" w:rsidR="00F12B58" w:rsidRDefault="00F12B58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Sweep → MSS Model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Continuation Model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Retracement Model</w:t>
      </w:r>
    </w:p>
    <w:p w14:paraId="6778F288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6DDFA6" wp14:editId="6C29B786">
                <wp:extent cx="6463665" cy="1270"/>
                <wp:effectExtent l="0" t="31750" r="0" b="36830"/>
                <wp:docPr id="928078999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4AEB8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FD283F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2. Sweep → MSS Model (Reversal)</w:t>
      </w:r>
    </w:p>
    <w:p w14:paraId="7BFDC563" w14:textId="77777777" w:rsidR="00F12B58" w:rsidRDefault="00F12B58">
      <w:pPr>
        <w:pStyle w:val="NormalWeb"/>
      </w:pPr>
      <w:r>
        <w:t xml:space="preserve">Model ini digunakan untuk menangkap </w:t>
      </w:r>
      <w:r>
        <w:rPr>
          <w:rStyle w:val="Kuat"/>
        </w:rPr>
        <w:t>pembalikan harga setelah manipulasi likuiditas</w:t>
      </w:r>
      <w:r>
        <w:t>.</w:t>
      </w:r>
    </w:p>
    <w:p w14:paraId="518A5243" w14:textId="77777777" w:rsidR="00F12B58" w:rsidRDefault="00F12B58">
      <w:pPr>
        <w:pStyle w:val="NormalWeb"/>
      </w:pPr>
      <w:r>
        <w:t>Ini adalah salah satu setup paling umum dalam ICT.</w:t>
      </w:r>
    </w:p>
    <w:p w14:paraId="4282B260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726FD1" wp14:editId="1C385A34">
                <wp:extent cx="6463665" cy="1270"/>
                <wp:effectExtent l="0" t="31750" r="0" b="36830"/>
                <wp:docPr id="428725862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5C0B9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01E524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Langkah 1 — Liquidity Sweep</w:t>
      </w:r>
    </w:p>
    <w:p w14:paraId="02C06EDF" w14:textId="77777777" w:rsidR="00F12B58" w:rsidRDefault="00F12B58">
      <w:pPr>
        <w:pStyle w:val="NormalWeb"/>
      </w:pPr>
      <w:r>
        <w:t>Harga terlebih dahulu mengambil likuiditas di area penting.</w:t>
      </w:r>
    </w:p>
    <w:p w14:paraId="2B6A1DDB" w14:textId="77777777" w:rsidR="00F12B58" w:rsidRDefault="00F12B58">
      <w:pPr>
        <w:pStyle w:val="NormalWeb"/>
      </w:pPr>
      <w:r>
        <w:t>Contohnya:</w:t>
      </w:r>
    </w:p>
    <w:p w14:paraId="210820EC" w14:textId="77777777" w:rsidR="00F12B58" w:rsidRDefault="00F12B58" w:rsidP="00083B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4FE3B75B" w14:textId="77777777" w:rsidR="00F12B58" w:rsidRDefault="00F12B58" w:rsidP="00083B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6DFDEBAF" w14:textId="77777777" w:rsidR="00F12B58" w:rsidRDefault="00F12B58" w:rsidP="00083B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4147794F" w14:textId="77777777" w:rsidR="00F12B58" w:rsidRDefault="00F12B58" w:rsidP="00083B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6E05925B" w14:textId="77777777" w:rsidR="00F12B58" w:rsidRDefault="00F12B58">
      <w:pPr>
        <w:pStyle w:val="NormalWeb"/>
      </w:pPr>
      <w:r>
        <w:t>Contoh:</w:t>
      </w:r>
    </w:p>
    <w:p w14:paraId="66CC91E9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Equal High</w:t>
      </w:r>
    </w:p>
    <w:p w14:paraId="51068437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──────────</w:t>
      </w:r>
    </w:p>
    <w:p w14:paraId="020B1364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Harga sweep</w:t>
      </w:r>
    </w:p>
    <w:p w14:paraId="7DF39BE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05B0A5B8" w14:textId="77777777" w:rsidR="00F12B58" w:rsidRDefault="00F12B58">
      <w:pPr>
        <w:pStyle w:val="NormalWeb"/>
      </w:pPr>
      <w:r>
        <w:t>Tujuan sweep adalah:</w:t>
      </w:r>
    </w:p>
    <w:p w14:paraId="64D2421B" w14:textId="77777777" w:rsidR="00F12B58" w:rsidRDefault="00F12B58">
      <w:pPr>
        <w:pStyle w:val="NormalWeb"/>
      </w:pPr>
      <w:r>
        <w:t xml:space="preserve">mengambil </w:t>
      </w:r>
      <w:r>
        <w:rPr>
          <w:rStyle w:val="Kuat"/>
        </w:rPr>
        <w:t>stop loss trader ritel</w:t>
      </w:r>
      <w:r>
        <w:t>.</w:t>
      </w:r>
    </w:p>
    <w:p w14:paraId="713F03D6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935FD" wp14:editId="65C8EE1E">
                <wp:extent cx="6463665" cy="1270"/>
                <wp:effectExtent l="0" t="31750" r="0" b="36830"/>
                <wp:docPr id="1656946508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D02A7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831684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Langkah 2 — Market Structure Shift (MSS)</w:t>
      </w:r>
    </w:p>
    <w:p w14:paraId="55037D79" w14:textId="77777777" w:rsidR="00F12B58" w:rsidRDefault="00F12B58">
      <w:pPr>
        <w:pStyle w:val="NormalWeb"/>
      </w:pPr>
      <w:r>
        <w:t xml:space="preserve">Setelah likuiditas diambil, trader menunggu </w:t>
      </w:r>
      <w:r>
        <w:rPr>
          <w:rStyle w:val="Kuat"/>
        </w:rPr>
        <w:t>perubahan struktur pasar</w:t>
      </w:r>
      <w:r>
        <w:t>.</w:t>
      </w:r>
    </w:p>
    <w:p w14:paraId="01F17BA7" w14:textId="77777777" w:rsidR="00F12B58" w:rsidRDefault="00F12B58">
      <w:pPr>
        <w:pStyle w:val="NormalWeb"/>
      </w:pPr>
      <w:r>
        <w:t>MSS terjadi ketika harga:</w:t>
      </w:r>
    </w:p>
    <w:p w14:paraId="28217057" w14:textId="77777777" w:rsidR="00F12B58" w:rsidRDefault="00F12B58" w:rsidP="00083B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menembus swing penting</w:t>
      </w:r>
    </w:p>
    <w:p w14:paraId="25DF75B4" w14:textId="77777777" w:rsidR="00F12B58" w:rsidRDefault="00F12B58" w:rsidP="00083B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disertai momentum kuat</w:t>
      </w:r>
    </w:p>
    <w:p w14:paraId="08B3386F" w14:textId="77777777" w:rsidR="00F12B58" w:rsidRDefault="00F12B58">
      <w:pPr>
        <w:pStyle w:val="NormalWeb"/>
      </w:pPr>
      <w:r>
        <w:t>Contoh:</w:t>
      </w:r>
    </w:p>
    <w:p w14:paraId="5E88BD1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3ECAC8C3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0484BD88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Break structure</w:t>
      </w:r>
    </w:p>
    <w:p w14:paraId="7367B1F7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6C234D5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215AB8C8" w14:textId="77777777" w:rsidR="00F12B58" w:rsidRDefault="00F12B58">
      <w:pPr>
        <w:pStyle w:val="NormalWeb"/>
      </w:pPr>
      <w:r>
        <w:t xml:space="preserve">Ini menandakan bahwa arah market kemungkinan </w:t>
      </w:r>
      <w:r>
        <w:rPr>
          <w:rStyle w:val="Kuat"/>
        </w:rPr>
        <w:t>berbalik</w:t>
      </w:r>
      <w:r>
        <w:t>.</w:t>
      </w:r>
    </w:p>
    <w:p w14:paraId="306F90B9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3F27A" wp14:editId="5D5A1CA4">
                <wp:extent cx="6463665" cy="1270"/>
                <wp:effectExtent l="0" t="31750" r="0" b="36830"/>
                <wp:docPr id="1835921606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79870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0FC84C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Langkah 3 — Displacement</w:t>
      </w:r>
    </w:p>
    <w:p w14:paraId="4F83E333" w14:textId="77777777" w:rsidR="00F12B58" w:rsidRDefault="00F12B58">
      <w:pPr>
        <w:pStyle w:val="NormalWeb"/>
      </w:pPr>
      <w:r>
        <w:t xml:space="preserve">Setelah MSS, biasanya muncul </w:t>
      </w:r>
      <w:r>
        <w:rPr>
          <w:rStyle w:val="Kuat"/>
        </w:rPr>
        <w:t>candle impulsif besar</w:t>
      </w:r>
      <w:r>
        <w:t>.</w:t>
      </w:r>
    </w:p>
    <w:p w14:paraId="11B00255" w14:textId="77777777" w:rsidR="00F12B58" w:rsidRDefault="00F12B58">
      <w:pPr>
        <w:pStyle w:val="NormalWeb"/>
      </w:pPr>
      <w:r>
        <w:t xml:space="preserve">Ini disebut </w:t>
      </w:r>
      <w:r>
        <w:rPr>
          <w:rStyle w:val="Kuat"/>
        </w:rPr>
        <w:t>displacement</w:t>
      </w:r>
      <w:r>
        <w:t>.</w:t>
      </w:r>
    </w:p>
    <w:p w14:paraId="28563273" w14:textId="77777777" w:rsidR="00F12B58" w:rsidRDefault="00F12B58">
      <w:pPr>
        <w:pStyle w:val="NormalWeb"/>
      </w:pPr>
      <w:r>
        <w:t>Displacement sering meninggalkan:</w:t>
      </w:r>
    </w:p>
    <w:p w14:paraId="0DDA28C4" w14:textId="77777777" w:rsidR="00F12B58" w:rsidRDefault="00F12B58" w:rsidP="00083B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055AA985" w14:textId="77777777" w:rsidR="00F12B58" w:rsidRDefault="00F12B58" w:rsidP="00083B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0225FD48" w14:textId="77777777" w:rsidR="00F12B58" w:rsidRDefault="00F12B58">
      <w:pPr>
        <w:pStyle w:val="NormalWeb"/>
      </w:pPr>
      <w:r>
        <w:t xml:space="preserve">Area ini kemudian digunakan sebagai </w:t>
      </w:r>
      <w:r>
        <w:rPr>
          <w:rStyle w:val="Kuat"/>
        </w:rPr>
        <w:t>zona entry</w:t>
      </w:r>
      <w:r>
        <w:t>.</w:t>
      </w:r>
    </w:p>
    <w:p w14:paraId="06725BD9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9B61D" wp14:editId="409C5E03">
                <wp:extent cx="6463665" cy="1270"/>
                <wp:effectExtent l="0" t="31750" r="0" b="36830"/>
                <wp:docPr id="72949593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115B1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3A3925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Langkah 4 — Entry</w:t>
      </w:r>
    </w:p>
    <w:p w14:paraId="10AF42D1" w14:textId="77777777" w:rsidR="00F12B58" w:rsidRDefault="00F12B58">
      <w:pPr>
        <w:pStyle w:val="NormalWeb"/>
      </w:pPr>
      <w:r>
        <w:t xml:space="preserve">Entry biasanya dilakukan saat harga </w:t>
      </w:r>
      <w:r>
        <w:rPr>
          <w:rStyle w:val="Kuat"/>
        </w:rPr>
        <w:t>retracement kembali ke area FVG atau Order Block</w:t>
      </w:r>
      <w:r>
        <w:t>.</w:t>
      </w:r>
    </w:p>
    <w:p w14:paraId="2EA2F9DC" w14:textId="77777777" w:rsidR="00F12B58" w:rsidRDefault="00F12B58">
      <w:pPr>
        <w:pStyle w:val="NormalWeb"/>
      </w:pPr>
      <w:r>
        <w:t>Contoh alur:</w:t>
      </w:r>
    </w:p>
    <w:p w14:paraId="3D582DA9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Sweep</w:t>
      </w:r>
    </w:p>
    <w:p w14:paraId="7ADC83D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↑</w:t>
      </w:r>
    </w:p>
    <w:p w14:paraId="78BA819B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260B017C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↓</w:t>
      </w:r>
    </w:p>
    <w:p w14:paraId="0F44B45D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59C7FDBE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↓</w:t>
      </w:r>
    </w:p>
    <w:p w14:paraId="685E576F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Retrace</w:t>
      </w:r>
    </w:p>
    <w:p w14:paraId="064D2F5E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↑</w:t>
      </w:r>
    </w:p>
    <w:p w14:paraId="5A1EEE28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6FA35988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F6D02" wp14:editId="3595D05A">
                <wp:extent cx="6463665" cy="1270"/>
                <wp:effectExtent l="0" t="31750" r="0" b="36830"/>
                <wp:docPr id="1910715127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52E02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AEB0E9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3. Continuation Model</w:t>
      </w:r>
    </w:p>
    <w:p w14:paraId="10C5DA40" w14:textId="77777777" w:rsidR="00F12B58" w:rsidRDefault="00F12B58">
      <w:pPr>
        <w:pStyle w:val="NormalWeb"/>
      </w:pPr>
      <w:r>
        <w:t xml:space="preserve">Model ini digunakan ketika </w:t>
      </w:r>
      <w:r>
        <w:rPr>
          <w:rStyle w:val="Kuat"/>
        </w:rPr>
        <w:t>tren sudah jelas</w:t>
      </w:r>
      <w:r>
        <w:t xml:space="preserve"> dan trader ingin mengikuti momentum.</w:t>
      </w:r>
    </w:p>
    <w:p w14:paraId="1152898B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6D261" wp14:editId="36A1AA3B">
                <wp:extent cx="6463665" cy="1270"/>
                <wp:effectExtent l="0" t="31750" r="0" b="36830"/>
                <wp:docPr id="258369722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28E4E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734721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Break of Structure (BOS)</w:t>
      </w:r>
    </w:p>
    <w:p w14:paraId="2F7C8838" w14:textId="77777777" w:rsidR="00F12B58" w:rsidRDefault="00F12B58">
      <w:pPr>
        <w:pStyle w:val="NormalWeb"/>
      </w:pPr>
      <w:r>
        <w:t>Konfirmasi utama continuation adalah:</w:t>
      </w:r>
    </w:p>
    <w:p w14:paraId="57828DE8" w14:textId="77777777" w:rsidR="00F12B58" w:rsidRDefault="00F12B58">
      <w:pPr>
        <w:pStyle w:val="NormalWeb"/>
      </w:pPr>
      <w:r>
        <w:rPr>
          <w:rStyle w:val="Kuat"/>
        </w:rPr>
        <w:t>Break of Structure (BOS)</w:t>
      </w:r>
      <w:r>
        <w:t>.</w:t>
      </w:r>
    </w:p>
    <w:p w14:paraId="468AD4A6" w14:textId="77777777" w:rsidR="00F12B58" w:rsidRDefault="00F12B58">
      <w:pPr>
        <w:pStyle w:val="NormalWeb"/>
      </w:pPr>
      <w:r>
        <w:t>Contoh:</w:t>
      </w:r>
    </w:p>
    <w:p w14:paraId="570CB633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Higher High</w:t>
      </w:r>
    </w:p>
    <w:p w14:paraId="1DB6B0D3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04AA508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Break Structure</w:t>
      </w:r>
    </w:p>
    <w:p w14:paraId="14DFA4D5" w14:textId="77777777" w:rsidR="00F12B58" w:rsidRDefault="00F12B58">
      <w:pPr>
        <w:pStyle w:val="NormalWeb"/>
      </w:pPr>
      <w:r>
        <w:t>Jika market terus membuat:</w:t>
      </w:r>
    </w:p>
    <w:p w14:paraId="62C340CA" w14:textId="77777777" w:rsidR="00F12B58" w:rsidRDefault="00F12B58" w:rsidP="00083B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Higher High (HH)</w:t>
      </w:r>
    </w:p>
    <w:p w14:paraId="7799752C" w14:textId="77777777" w:rsidR="00F12B58" w:rsidRDefault="00F12B58" w:rsidP="00083B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Higher Low (HL)</w:t>
      </w:r>
    </w:p>
    <w:p w14:paraId="5531197C" w14:textId="77777777" w:rsidR="00F12B58" w:rsidRDefault="00F12B58">
      <w:pPr>
        <w:pStyle w:val="NormalWeb"/>
      </w:pPr>
      <w:r>
        <w:t xml:space="preserve">maka tren dianggap </w:t>
      </w:r>
      <w:r>
        <w:rPr>
          <w:rStyle w:val="Kuat"/>
        </w:rPr>
        <w:t>bullish continuation</w:t>
      </w:r>
      <w:r>
        <w:t>.</w:t>
      </w:r>
    </w:p>
    <w:p w14:paraId="57AB97AA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C6ED9" wp14:editId="3F057DBB">
                <wp:extent cx="6463665" cy="1270"/>
                <wp:effectExtent l="0" t="31750" r="0" b="36830"/>
                <wp:docPr id="509921148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ACB48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E64AFE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Retracement ke Internal Liquidity</w:t>
      </w:r>
    </w:p>
    <w:p w14:paraId="59D7E43D" w14:textId="77777777" w:rsidR="00F12B58" w:rsidRDefault="00F12B58">
      <w:pPr>
        <w:pStyle w:val="NormalWeb"/>
      </w:pPr>
      <w:r>
        <w:t xml:space="preserve">Setelah BOS biasanya terjadi </w:t>
      </w:r>
      <w:r>
        <w:rPr>
          <w:rStyle w:val="Kuat"/>
        </w:rPr>
        <w:t>retracement kecil</w:t>
      </w:r>
      <w:r>
        <w:t>.</w:t>
      </w:r>
    </w:p>
    <w:p w14:paraId="4A5BDCA4" w14:textId="77777777" w:rsidR="00F12B58" w:rsidRDefault="00F12B58">
      <w:pPr>
        <w:pStyle w:val="NormalWeb"/>
      </w:pPr>
      <w:r>
        <w:t>Harga sering kembali ke:</w:t>
      </w:r>
    </w:p>
    <w:p w14:paraId="412C494F" w14:textId="77777777" w:rsidR="00F12B58" w:rsidRDefault="00F12B58" w:rsidP="00083B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5B052B59" w14:textId="77777777" w:rsidR="00F12B58" w:rsidRDefault="00F12B58" w:rsidP="00083B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705CD264" w14:textId="77777777" w:rsidR="00F12B58" w:rsidRDefault="00F12B58" w:rsidP="00083B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Liquidity</w:t>
      </w:r>
    </w:p>
    <w:p w14:paraId="34003719" w14:textId="77777777" w:rsidR="00F12B58" w:rsidRDefault="00F12B58">
      <w:pPr>
        <w:pStyle w:val="NormalWeb"/>
      </w:pPr>
      <w:r>
        <w:t xml:space="preserve">Area ini menjadi </w:t>
      </w:r>
      <w:r>
        <w:rPr>
          <w:rStyle w:val="Kuat"/>
        </w:rPr>
        <w:t>entry continuation</w:t>
      </w:r>
      <w:r>
        <w:t>.</w:t>
      </w:r>
    </w:p>
    <w:p w14:paraId="074E7BCC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5555C" wp14:editId="57988FE0">
                <wp:extent cx="6463665" cy="1270"/>
                <wp:effectExtent l="0" t="31750" r="0" b="36830"/>
                <wp:docPr id="1020638774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4062E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F0000C" w14:textId="77777777" w:rsidR="00F12B58" w:rsidRDefault="00F12B58">
      <w:pPr>
        <w:pStyle w:val="Judul2"/>
        <w:rPr>
          <w:rFonts w:eastAsia="Times New Roman"/>
        </w:rPr>
      </w:pPr>
      <w:r>
        <w:rPr>
          <w:rFonts w:eastAsia="Times New Roman"/>
        </w:rPr>
        <w:t>Expansion</w:t>
      </w:r>
    </w:p>
    <w:p w14:paraId="5A3EBC60" w14:textId="77777777" w:rsidR="00F12B58" w:rsidRDefault="00F12B58">
      <w:pPr>
        <w:pStyle w:val="NormalWeb"/>
      </w:pPr>
      <w:r>
        <w:t>Setelah retracement selesai, harga biasanya kembali melakukan:</w:t>
      </w:r>
    </w:p>
    <w:p w14:paraId="33CD9DEB" w14:textId="77777777" w:rsidR="00F12B58" w:rsidRDefault="00F12B58">
      <w:pPr>
        <w:pStyle w:val="NormalWeb"/>
      </w:pPr>
      <w:r>
        <w:rPr>
          <w:rStyle w:val="Kuat"/>
        </w:rPr>
        <w:t>expansion menuju target likuiditas berikutnya.</w:t>
      </w:r>
    </w:p>
    <w:p w14:paraId="7230218D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45BF8" wp14:editId="77D8F987">
                <wp:extent cx="6463665" cy="1270"/>
                <wp:effectExtent l="0" t="31750" r="0" b="36830"/>
                <wp:docPr id="897829748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2AD00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840E9E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4. Silver Bullet (Continuation Timing)</w:t>
      </w:r>
    </w:p>
    <w:p w14:paraId="5431888E" w14:textId="77777777" w:rsidR="00F12B58" w:rsidRDefault="00F12B58">
      <w:pPr>
        <w:pStyle w:val="NormalWeb"/>
      </w:pPr>
      <w:r>
        <w:t>Salah satu variasi continuation yang populer adalah:</w:t>
      </w:r>
    </w:p>
    <w:p w14:paraId="0B50A288" w14:textId="77777777" w:rsidR="00F12B58" w:rsidRDefault="00F12B58">
      <w:pPr>
        <w:pStyle w:val="NormalWeb"/>
      </w:pPr>
      <w:r>
        <w:rPr>
          <w:rStyle w:val="Kuat"/>
        </w:rPr>
        <w:t>Silver Bullet Setup</w:t>
      </w:r>
    </w:p>
    <w:p w14:paraId="2F77E0F2" w14:textId="77777777" w:rsidR="00F12B58" w:rsidRDefault="00F12B58">
      <w:pPr>
        <w:pStyle w:val="NormalWeb"/>
      </w:pPr>
      <w:r>
        <w:t>Setup ini biasanya terjadi pada waktu tertentu, misalnya:</w:t>
      </w:r>
    </w:p>
    <w:p w14:paraId="24FD7DD4" w14:textId="77777777" w:rsidR="00F12B58" w:rsidRDefault="00F12B58">
      <w:pPr>
        <w:pStyle w:val="NormalWeb"/>
      </w:pPr>
      <w:r>
        <w:rPr>
          <w:rStyle w:val="Kuat"/>
        </w:rPr>
        <w:t>10:00 – 11:00 New York Time</w:t>
      </w:r>
    </w:p>
    <w:p w14:paraId="2BD106A8" w14:textId="77777777" w:rsidR="00F12B58" w:rsidRDefault="00F12B58">
      <w:pPr>
        <w:pStyle w:val="NormalWeb"/>
      </w:pPr>
      <w:r>
        <w:t>Pada periode ini market sering:</w:t>
      </w:r>
    </w:p>
    <w:p w14:paraId="0CF9304E" w14:textId="77777777" w:rsidR="00F12B58" w:rsidRDefault="00F12B58" w:rsidP="00083B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mengisi FVG</w:t>
      </w:r>
    </w:p>
    <w:p w14:paraId="4EBEC892" w14:textId="77777777" w:rsidR="00F12B58" w:rsidRDefault="00F12B58" w:rsidP="00083B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 kecil</w:t>
      </w:r>
    </w:p>
    <w:p w14:paraId="082177A3" w14:textId="77777777" w:rsidR="00F12B58" w:rsidRDefault="00F12B58" w:rsidP="00083B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lalu melanjutkan tren</w:t>
      </w:r>
    </w:p>
    <w:p w14:paraId="06F75F97" w14:textId="77777777" w:rsidR="00F12B58" w:rsidRDefault="00F12B5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9B856" wp14:editId="7651A4AA">
                <wp:extent cx="6463665" cy="1270"/>
                <wp:effectExtent l="0" t="31750" r="0" b="36830"/>
                <wp:docPr id="355550473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A194B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1AE03F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5. Retracement Model (OTE Model)</w:t>
      </w:r>
    </w:p>
    <w:p w14:paraId="3119BA2A" w14:textId="77777777" w:rsidR="00F12B58" w:rsidRDefault="00F12B58">
      <w:pPr>
        <w:pStyle w:val="NormalWeb"/>
      </w:pPr>
      <w:r>
        <w:t xml:space="preserve">Model ini berfokus pada </w:t>
      </w:r>
      <w:r>
        <w:rPr>
          <w:rStyle w:val="Kuat"/>
        </w:rPr>
        <w:t>menunggu retracement dalam sebelum entry</w:t>
      </w:r>
      <w:r>
        <w:t>.</w:t>
      </w:r>
    </w:p>
    <w:p w14:paraId="4307989A" w14:textId="77777777" w:rsidR="00F12B58" w:rsidRDefault="00F12B58">
      <w:pPr>
        <w:pStyle w:val="NormalWeb"/>
      </w:pPr>
      <w:r>
        <w:t>Trader tidak masuk saat harga sudah bergerak jauh.</w:t>
      </w:r>
    </w:p>
    <w:p w14:paraId="15762064" w14:textId="77777777" w:rsidR="00F12B58" w:rsidRDefault="00F12B58">
      <w:pPr>
        <w:pStyle w:val="NormalWeb"/>
      </w:pPr>
      <w:r>
        <w:t xml:space="preserve">Trader menunggu harga kembali ke </w:t>
      </w:r>
      <w:r>
        <w:rPr>
          <w:rStyle w:val="Kuat"/>
        </w:rPr>
        <w:t>zona optimal</w:t>
      </w:r>
      <w:r>
        <w:t>.</w:t>
      </w:r>
    </w:p>
    <w:p w14:paraId="6FC56B00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6FD67" wp14:editId="33D4249F">
                <wp:extent cx="6463665" cy="1270"/>
                <wp:effectExtent l="0" t="31750" r="0" b="36830"/>
                <wp:docPr id="685050310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932F6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A6D491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Langkah 1 — Tentukan Dealing Range</w:t>
      </w:r>
    </w:p>
    <w:p w14:paraId="32357201" w14:textId="77777777" w:rsidR="00F12B58" w:rsidRDefault="00F12B58">
      <w:pPr>
        <w:pStyle w:val="NormalWeb"/>
      </w:pPr>
      <w:r>
        <w:t>Tentukan:</w:t>
      </w:r>
    </w:p>
    <w:p w14:paraId="47635419" w14:textId="77777777" w:rsidR="00F12B58" w:rsidRDefault="00F12B58" w:rsidP="00083B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489E24B7" w14:textId="77777777" w:rsidR="00F12B58" w:rsidRDefault="00F12B58" w:rsidP="00083B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75F34DF4" w14:textId="77777777" w:rsidR="00F12B58" w:rsidRDefault="00F12B58">
      <w:pPr>
        <w:pStyle w:val="NormalWeb"/>
      </w:pPr>
      <w:r>
        <w:t>Contoh:</w:t>
      </w:r>
    </w:p>
    <w:p w14:paraId="120282CE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Swing High</w:t>
      </w:r>
    </w:p>
    <w:p w14:paraId="0560C160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6BE73D9D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Range</w:t>
      </w:r>
    </w:p>
    <w:p w14:paraId="2133A3A7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5519FBA2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Swing Low</w:t>
      </w:r>
    </w:p>
    <w:p w14:paraId="60D75802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8DB72F" wp14:editId="13B97499">
                <wp:extent cx="6463665" cy="1270"/>
                <wp:effectExtent l="0" t="31750" r="0" b="36830"/>
                <wp:docPr id="658570417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EA771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581C9E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Langkah 2 — Tentukan Premium / Discount</w:t>
      </w:r>
    </w:p>
    <w:p w14:paraId="0F4EB5B7" w14:textId="77777777" w:rsidR="00F12B58" w:rsidRDefault="00F12B58">
      <w:pPr>
        <w:pStyle w:val="NormalWeb"/>
      </w:pPr>
      <w:r>
        <w:t xml:space="preserve">Gunakan level </w:t>
      </w:r>
      <w:r>
        <w:rPr>
          <w:rStyle w:val="Kuat"/>
        </w:rPr>
        <w:t>0.5 Fibonacci</w:t>
      </w:r>
      <w:r>
        <w:t>.</w:t>
      </w:r>
    </w:p>
    <w:p w14:paraId="599DD890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1789F72A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22DBBA7C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Equilibrium</w:t>
      </w:r>
    </w:p>
    <w:p w14:paraId="628DF1AC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7A7D5063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3481DE4D" w14:textId="77777777" w:rsidR="00F12B58" w:rsidRDefault="00F12B58">
      <w:pPr>
        <w:pStyle w:val="NormalWeb"/>
      </w:pPr>
      <w:r>
        <w:t xml:space="preserve">Jika bias bullish → cari buy di </w:t>
      </w:r>
      <w:r>
        <w:rPr>
          <w:rStyle w:val="Kuat"/>
        </w:rPr>
        <w:t>discount</w:t>
      </w:r>
      <w:r>
        <w:t>.</w:t>
      </w:r>
    </w:p>
    <w:p w14:paraId="7539FEDF" w14:textId="77777777" w:rsidR="00F12B58" w:rsidRDefault="00F12B58">
      <w:pPr>
        <w:pStyle w:val="NormalWeb"/>
      </w:pPr>
      <w:r>
        <w:t xml:space="preserve">Jika bias bearish → cari sell di </w:t>
      </w:r>
      <w:r>
        <w:rPr>
          <w:rStyle w:val="Kuat"/>
        </w:rPr>
        <w:t>premium</w:t>
      </w:r>
      <w:r>
        <w:t>.</w:t>
      </w:r>
    </w:p>
    <w:p w14:paraId="4CF3951E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AC20F" wp14:editId="33B3A74C">
                <wp:extent cx="6463665" cy="1270"/>
                <wp:effectExtent l="0" t="31750" r="0" b="36830"/>
                <wp:docPr id="1022043644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CCBA5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AC6D26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Langkah 3 — Zona OTE</w:t>
      </w:r>
    </w:p>
    <w:p w14:paraId="6CE42F0E" w14:textId="77777777" w:rsidR="00F12B58" w:rsidRDefault="00F12B58">
      <w:pPr>
        <w:pStyle w:val="NormalWeb"/>
      </w:pPr>
      <w:r>
        <w:t>Entry biasanya berada pada retracement yang lebih dalam.</w:t>
      </w:r>
    </w:p>
    <w:p w14:paraId="08EE2DA4" w14:textId="77777777" w:rsidR="00F12B58" w:rsidRDefault="00F12B58">
      <w:pPr>
        <w:pStyle w:val="NormalWeb"/>
      </w:pPr>
      <w:r>
        <w:t>Zona ini disebut:</w:t>
      </w:r>
    </w:p>
    <w:p w14:paraId="3459A24E" w14:textId="77777777" w:rsidR="00F12B58" w:rsidRDefault="00F12B58">
      <w:pPr>
        <w:pStyle w:val="NormalWeb"/>
      </w:pPr>
      <w:r>
        <w:rPr>
          <w:rStyle w:val="Kuat"/>
        </w:rPr>
        <w:t>Optimal Trade Entry (OTE)</w:t>
      </w:r>
    </w:p>
    <w:p w14:paraId="6DB446E0" w14:textId="77777777" w:rsidR="00F12B58" w:rsidRDefault="00F12B58">
      <w:pPr>
        <w:pStyle w:val="NormalWeb"/>
      </w:pPr>
      <w:r>
        <w:t>Levelnya:</w:t>
      </w:r>
    </w:p>
    <w:p w14:paraId="380FF696" w14:textId="77777777" w:rsidR="00F12B58" w:rsidRDefault="00F12B58" w:rsidP="00083B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0.62</w:t>
      </w:r>
    </w:p>
    <w:p w14:paraId="5773B208" w14:textId="77777777" w:rsidR="00F12B58" w:rsidRDefault="00F12B58" w:rsidP="00083B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0.705</w:t>
      </w:r>
    </w:p>
    <w:p w14:paraId="0C81B912" w14:textId="77777777" w:rsidR="00F12B58" w:rsidRDefault="00F12B58" w:rsidP="00083B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0.79</w:t>
      </w:r>
    </w:p>
    <w:p w14:paraId="67A5AB0C" w14:textId="77777777" w:rsidR="00F12B58" w:rsidRDefault="00F12B58">
      <w:pPr>
        <w:pStyle w:val="NormalWeb"/>
      </w:pPr>
      <w:r>
        <w:t xml:space="preserve">Area ini dianggap </w:t>
      </w:r>
      <w:r>
        <w:rPr>
          <w:rStyle w:val="Kuat"/>
        </w:rPr>
        <w:t>zona entry terbaik</w:t>
      </w:r>
      <w:r>
        <w:t>.</w:t>
      </w:r>
    </w:p>
    <w:p w14:paraId="599FDE73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25CD07" wp14:editId="5B3744C8">
                <wp:extent cx="6463665" cy="1270"/>
                <wp:effectExtent l="0" t="31750" r="0" b="36830"/>
                <wp:docPr id="1183020909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386A9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25BB9D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Langkah 4 — Konfluensi PD Array</w:t>
      </w:r>
    </w:p>
    <w:p w14:paraId="739B6E11" w14:textId="77777777" w:rsidR="00F12B58" w:rsidRDefault="00F12B58">
      <w:pPr>
        <w:pStyle w:val="NormalWeb"/>
      </w:pPr>
      <w:r>
        <w:t>Setup menjadi lebih kuat jika zona OTE bertepatan dengan:</w:t>
      </w:r>
    </w:p>
    <w:p w14:paraId="2CDA81EE" w14:textId="77777777" w:rsidR="00F12B58" w:rsidRDefault="00F12B58" w:rsidP="00083B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55B755C3" w14:textId="77777777" w:rsidR="00F12B58" w:rsidRDefault="00F12B58" w:rsidP="00083B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7561EC8F" w14:textId="77777777" w:rsidR="00F12B58" w:rsidRDefault="00F12B58" w:rsidP="00083B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48BD182B" w14:textId="77777777" w:rsidR="00F12B58" w:rsidRDefault="00F12B58">
      <w:pPr>
        <w:pStyle w:val="NormalWeb"/>
      </w:pPr>
      <w:r>
        <w:t>Semakin banyak konfluensi, semakin kuat setup tersebut.</w:t>
      </w:r>
    </w:p>
    <w:p w14:paraId="19550AF5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6922E" wp14:editId="7E32F3A1">
                <wp:extent cx="6463665" cy="1270"/>
                <wp:effectExtent l="0" t="31750" r="0" b="36830"/>
                <wp:docPr id="35912965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E9A71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920A9B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6. Hubungan Ketiga Model</w:t>
      </w:r>
    </w:p>
    <w:p w14:paraId="73ADBF96" w14:textId="77777777" w:rsidR="00F12B58" w:rsidRDefault="00F12B58">
      <w:pPr>
        <w:pStyle w:val="NormalWeb"/>
      </w:pPr>
      <w:r>
        <w:t xml:space="preserve">Ketiga model ini sebenarnya adalah </w:t>
      </w:r>
      <w:r>
        <w:rPr>
          <w:rStyle w:val="Kuat"/>
        </w:rPr>
        <w:t>bagian dari siklus market</w:t>
      </w:r>
      <w:r>
        <w:t>.</w:t>
      </w:r>
    </w:p>
    <w:p w14:paraId="6B9BD141" w14:textId="77777777" w:rsidR="00F12B58" w:rsidRDefault="00F12B58">
      <w:pPr>
        <w:pStyle w:val="NormalWeb"/>
      </w:pPr>
      <w:r>
        <w:t>Contohnya:</w:t>
      </w:r>
    </w:p>
    <w:p w14:paraId="53B79CE1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460A3DBA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11EEE82F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Reversal Model</w:t>
      </w:r>
    </w:p>
    <w:p w14:paraId="154DFDDC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C10AFE5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Trend Terbentuk</w:t>
      </w:r>
    </w:p>
    <w:p w14:paraId="5738CF43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39742CE9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Continuation Model</w:t>
      </w:r>
    </w:p>
    <w:p w14:paraId="38EBABE1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442DAA49" w14:textId="77777777" w:rsidR="00F12B58" w:rsidRDefault="00F12B58">
      <w:pPr>
        <w:pStyle w:val="HTMLSudahDiformat"/>
        <w:rPr>
          <w:rStyle w:val="KodeHTML"/>
        </w:rPr>
      </w:pPr>
      <w:r>
        <w:rPr>
          <w:rStyle w:val="KodeHTML"/>
        </w:rPr>
        <w:t>Retracement Model</w:t>
      </w:r>
    </w:p>
    <w:p w14:paraId="26EA7A4D" w14:textId="77777777" w:rsidR="00F12B58" w:rsidRDefault="00F12B58">
      <w:pPr>
        <w:pStyle w:val="NormalWeb"/>
      </w:pPr>
      <w:r>
        <w:t xml:space="preserve">Trader memilih model berdasarkan </w:t>
      </w:r>
      <w:r>
        <w:rPr>
          <w:rStyle w:val="Kuat"/>
        </w:rPr>
        <w:t>kondisi market saat itu</w:t>
      </w:r>
      <w:r>
        <w:t>.</w:t>
      </w:r>
    </w:p>
    <w:p w14:paraId="0C62B644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B97089" wp14:editId="7C1EF3C9">
                <wp:extent cx="6463665" cy="1270"/>
                <wp:effectExtent l="0" t="31750" r="0" b="36830"/>
                <wp:docPr id="2023373536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966B1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1F6FD75" w14:textId="77777777" w:rsidR="00F12B58" w:rsidRDefault="00F12B58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16</w:t>
      </w:r>
    </w:p>
    <w:p w14:paraId="3B665888" w14:textId="77777777" w:rsidR="00F12B58" w:rsidRDefault="00F12B58">
      <w:pPr>
        <w:pStyle w:val="NormalWeb"/>
      </w:pPr>
      <w:r>
        <w:t>Hal penting yang harus dipahami:</w:t>
      </w:r>
    </w:p>
    <w:p w14:paraId="605F29E1" w14:textId="77777777" w:rsidR="00F12B58" w:rsidRDefault="00F12B58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Entry tidak dilakukan tanpa konteks</w:t>
      </w:r>
    </w:p>
    <w:p w14:paraId="3DD679BA" w14:textId="77777777" w:rsidR="00F12B58" w:rsidRDefault="00F12B58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Model reversal menggunakan </w:t>
      </w:r>
      <w:r>
        <w:rPr>
          <w:rStyle w:val="Kuat"/>
        </w:rPr>
        <w:t>Sweep → MSS</w:t>
      </w:r>
    </w:p>
    <w:p w14:paraId="68089801" w14:textId="77777777" w:rsidR="00F12B58" w:rsidRDefault="00F12B58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Model continuation menggunakan </w:t>
      </w:r>
      <w:r>
        <w:rPr>
          <w:rStyle w:val="Kuat"/>
        </w:rPr>
        <w:t>BOS + retracement</w:t>
      </w:r>
    </w:p>
    <w:p w14:paraId="2CBC4A7C" w14:textId="77777777" w:rsidR="00F12B58" w:rsidRDefault="00F12B58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Model retracement menggunakan </w:t>
      </w:r>
      <w:r>
        <w:rPr>
          <w:rStyle w:val="Kuat"/>
        </w:rPr>
        <w:t>OTE</w:t>
      </w:r>
    </w:p>
    <w:p w14:paraId="4E825502" w14:textId="77777777" w:rsidR="00F12B58" w:rsidRDefault="00F12B58">
      <w:pPr>
        <w:pStyle w:val="NormalWeb"/>
      </w:pPr>
      <w:r>
        <w:t>Dengan menggabungkan:</w:t>
      </w:r>
    </w:p>
    <w:p w14:paraId="7903FF05" w14:textId="77777777" w:rsidR="00F12B58" w:rsidRDefault="00F12B58" w:rsidP="00083B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struktur pasar</w:t>
      </w:r>
    </w:p>
    <w:p w14:paraId="295B6618" w14:textId="77777777" w:rsidR="00F12B58" w:rsidRDefault="00F12B58" w:rsidP="00083B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likuiditas</w:t>
      </w:r>
    </w:p>
    <w:p w14:paraId="32686330" w14:textId="77777777" w:rsidR="00F12B58" w:rsidRDefault="00F12B58" w:rsidP="00083B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PD Array</w:t>
      </w:r>
    </w:p>
    <w:p w14:paraId="69B1F251" w14:textId="77777777" w:rsidR="00F12B58" w:rsidRDefault="00F12B58" w:rsidP="00083B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waktu trading</w:t>
      </w:r>
    </w:p>
    <w:p w14:paraId="6AA9EB02" w14:textId="77777777" w:rsidR="00F12B58" w:rsidRDefault="00F12B58">
      <w:pPr>
        <w:pStyle w:val="NormalWeb"/>
      </w:pPr>
      <w:r>
        <w:t xml:space="preserve">trader dapat mengeksekusi posisi dengan </w:t>
      </w:r>
      <w:r>
        <w:rPr>
          <w:rStyle w:val="Kuat"/>
        </w:rPr>
        <w:t>probabilitas yang lebih tinggi</w:t>
      </w:r>
      <w:r>
        <w:t>.</w:t>
      </w:r>
    </w:p>
    <w:p w14:paraId="13A9A6E9" w14:textId="77777777" w:rsidR="00F12B58" w:rsidRDefault="00F12B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B52D1" wp14:editId="7824EBDF">
                <wp:extent cx="6463665" cy="1270"/>
                <wp:effectExtent l="0" t="31750" r="0" b="36830"/>
                <wp:docPr id="932059556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48922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7503CC" w14:textId="77777777" w:rsidR="00F12B58" w:rsidRDefault="00F12B58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masuk ke struktur intraday secara detail</w:t>
      </w:r>
      <w:r>
        <w:t>, yaitu:</w:t>
      </w:r>
    </w:p>
    <w:p w14:paraId="1A1F8A12" w14:textId="77777777" w:rsidR="00F12B58" w:rsidRDefault="00F12B58">
      <w:pPr>
        <w:pStyle w:val="NormalWeb"/>
      </w:pPr>
      <w:r>
        <w:rPr>
          <w:rStyle w:val="Kuat"/>
        </w:rPr>
        <w:t>BAB 17 — Intraday Market Structure &amp; Daily Range</w:t>
      </w:r>
    </w:p>
    <w:p w14:paraId="470089AA" w14:textId="77777777" w:rsidR="00F12B58" w:rsidRDefault="00F12B58">
      <w:pPr>
        <w:pStyle w:val="NormalWeb"/>
      </w:pPr>
      <w:r>
        <w:t>Di sana akan dijelaskan:</w:t>
      </w:r>
    </w:p>
    <w:p w14:paraId="7AAE1047" w14:textId="77777777" w:rsidR="00F12B58" w:rsidRDefault="00F12B58" w:rsidP="00083B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harga bergerak dalam satu hari</w:t>
      </w:r>
    </w:p>
    <w:p w14:paraId="02B3659D" w14:textId="77777777" w:rsidR="00F12B58" w:rsidRDefault="00F12B58" w:rsidP="00083B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menentukan high dan low harian</w:t>
      </w:r>
    </w:p>
    <w:p w14:paraId="374DE837" w14:textId="77777777" w:rsidR="00F12B58" w:rsidRDefault="00F12B58" w:rsidP="00083B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membaca struktur intraday.</w:t>
      </w:r>
    </w:p>
    <w:p w14:paraId="3B5D84C1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19F00" wp14:editId="6D3D82C3">
                <wp:extent cx="6463665" cy="1270"/>
                <wp:effectExtent l="0" t="31750" r="0" b="36830"/>
                <wp:docPr id="1370287715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D772B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CC6E85" w14:textId="77777777" w:rsidR="002118B5" w:rsidRDefault="002118B5">
      <w:pPr>
        <w:pStyle w:val="NormalWeb"/>
      </w:pPr>
      <w:r>
        <w:t xml:space="preserve">Aku lanjutkan </w:t>
      </w:r>
      <w:r>
        <w:rPr>
          <w:rStyle w:val="Kuat"/>
        </w:rPr>
        <w:t>Bab 17</w:t>
      </w:r>
      <w:r>
        <w:t xml:space="preserve"> dengan format yang sama: sederhana, jelas, dan mudah dipahami.</w:t>
      </w:r>
    </w:p>
    <w:p w14:paraId="5EB8AA13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7769DB" wp14:editId="2E2498A7">
                <wp:extent cx="6463665" cy="1270"/>
                <wp:effectExtent l="0" t="31750" r="0" b="36830"/>
                <wp:docPr id="244142757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A8506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6178DC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BAB 17</w:t>
      </w:r>
    </w:p>
    <w:p w14:paraId="4F668795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Teknik Entry pada Timeframe Kecil (LTF Entry)</w:t>
      </w:r>
    </w:p>
    <w:p w14:paraId="2B6C3C1E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010AF2" wp14:editId="3C0DBC4F">
                <wp:extent cx="6463665" cy="1270"/>
                <wp:effectExtent l="0" t="31750" r="0" b="36830"/>
                <wp:docPr id="1057480514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3E481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4B0E55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1. Tujuan Entry di Timeframe Kecil</w:t>
      </w:r>
    </w:p>
    <w:p w14:paraId="4471BF00" w14:textId="77777777" w:rsidR="002118B5" w:rsidRDefault="002118B5">
      <w:pPr>
        <w:pStyle w:val="NormalWeb"/>
      </w:pPr>
      <w:r>
        <w:t>Dalam metode ICT, analisis biasanya dimulai dari:</w:t>
      </w:r>
    </w:p>
    <w:p w14:paraId="5AB94109" w14:textId="77777777" w:rsidR="002118B5" w:rsidRDefault="002118B5">
      <w:pPr>
        <w:pStyle w:val="NormalWeb"/>
      </w:pPr>
      <w:r>
        <w:rPr>
          <w:rStyle w:val="Kuat"/>
        </w:rPr>
        <w:t>Higher Timeframe (HTF)</w:t>
      </w:r>
    </w:p>
    <w:p w14:paraId="1000CE8A" w14:textId="77777777" w:rsidR="002118B5" w:rsidRDefault="002118B5">
      <w:pPr>
        <w:pStyle w:val="NormalWeb"/>
      </w:pPr>
      <w:r>
        <w:t>contohnya:</w:t>
      </w:r>
    </w:p>
    <w:p w14:paraId="0A003690" w14:textId="77777777" w:rsidR="002118B5" w:rsidRDefault="002118B5" w:rsidP="00083B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14:paraId="4539EF27" w14:textId="77777777" w:rsidR="002118B5" w:rsidRDefault="002118B5" w:rsidP="00083B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H4</w:t>
      </w:r>
    </w:p>
    <w:p w14:paraId="5A9897E3" w14:textId="77777777" w:rsidR="002118B5" w:rsidRDefault="002118B5" w:rsidP="00083B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H1</w:t>
      </w:r>
    </w:p>
    <w:p w14:paraId="2B07CECF" w14:textId="77777777" w:rsidR="002118B5" w:rsidRDefault="002118B5">
      <w:pPr>
        <w:pStyle w:val="NormalWeb"/>
      </w:pPr>
      <w:r>
        <w:t>HTF digunakan untuk menentukan:</w:t>
      </w:r>
    </w:p>
    <w:p w14:paraId="6595B1E4" w14:textId="77777777" w:rsidR="002118B5" w:rsidRDefault="002118B5" w:rsidP="00083B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bias market</w:t>
      </w:r>
    </w:p>
    <w:p w14:paraId="3AD657BD" w14:textId="77777777" w:rsidR="002118B5" w:rsidRDefault="002118B5" w:rsidP="00083B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likuiditas</w:t>
      </w:r>
    </w:p>
    <w:p w14:paraId="4BF0B451" w14:textId="77777777" w:rsidR="002118B5" w:rsidRDefault="002118B5" w:rsidP="00083B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PD Array</w:t>
      </w:r>
    </w:p>
    <w:p w14:paraId="6C426C47" w14:textId="77777777" w:rsidR="002118B5" w:rsidRDefault="002118B5">
      <w:pPr>
        <w:pStyle w:val="NormalWeb"/>
      </w:pPr>
      <w:r>
        <w:t xml:space="preserve">Namun </w:t>
      </w:r>
      <w:r>
        <w:rPr>
          <w:rStyle w:val="Kuat"/>
        </w:rPr>
        <w:t>entry tidak dilakukan di HTF</w:t>
      </w:r>
      <w:r>
        <w:t>.</w:t>
      </w:r>
    </w:p>
    <w:p w14:paraId="4B40CC5D" w14:textId="77777777" w:rsidR="002118B5" w:rsidRDefault="002118B5">
      <w:pPr>
        <w:pStyle w:val="NormalWeb"/>
      </w:pPr>
      <w:r>
        <w:t>Entry biasanya dilakukan pada:</w:t>
      </w:r>
    </w:p>
    <w:p w14:paraId="0FECED45" w14:textId="77777777" w:rsidR="002118B5" w:rsidRDefault="002118B5">
      <w:pPr>
        <w:pStyle w:val="NormalWeb"/>
      </w:pPr>
      <w:r>
        <w:rPr>
          <w:rStyle w:val="Kuat"/>
        </w:rPr>
        <w:t>Lower Timeframe (LTF)</w:t>
      </w:r>
    </w:p>
    <w:p w14:paraId="0F572F9C" w14:textId="77777777" w:rsidR="002118B5" w:rsidRDefault="002118B5">
      <w:pPr>
        <w:pStyle w:val="NormalWeb"/>
      </w:pPr>
      <w:r>
        <w:t>seperti:</w:t>
      </w:r>
    </w:p>
    <w:p w14:paraId="1ECA2859" w14:textId="77777777" w:rsidR="002118B5" w:rsidRDefault="002118B5" w:rsidP="00083B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M15</w:t>
      </w:r>
    </w:p>
    <w:p w14:paraId="4C7AAC68" w14:textId="77777777" w:rsidR="002118B5" w:rsidRDefault="002118B5" w:rsidP="00083B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1934F5F7" w14:textId="77777777" w:rsidR="002118B5" w:rsidRDefault="002118B5" w:rsidP="00083B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1FCCB297" w14:textId="77777777" w:rsidR="002118B5" w:rsidRDefault="002118B5">
      <w:pPr>
        <w:pStyle w:val="NormalWeb"/>
      </w:pPr>
      <w:r>
        <w:t>Tujuannya adalah:</w:t>
      </w:r>
    </w:p>
    <w:p w14:paraId="0AEC04A1" w14:textId="77777777" w:rsidR="002118B5" w:rsidRDefault="002118B5" w:rsidP="00083B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mendapatkan entry yang lebih presisi</w:t>
      </w:r>
    </w:p>
    <w:p w14:paraId="1B7A49B1" w14:textId="77777777" w:rsidR="002118B5" w:rsidRDefault="002118B5" w:rsidP="00083B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menggunakan stop loss lebih kecil</w:t>
      </w:r>
    </w:p>
    <w:p w14:paraId="3D69BD6E" w14:textId="77777777" w:rsidR="002118B5" w:rsidRDefault="002118B5" w:rsidP="00083B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mendapatkan risk-reward lebih besar</w:t>
      </w:r>
    </w:p>
    <w:p w14:paraId="1C94EC4C" w14:textId="77777777" w:rsidR="002118B5" w:rsidRDefault="002118B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FDE6BB" wp14:editId="28899171">
                <wp:extent cx="6463665" cy="1270"/>
                <wp:effectExtent l="0" t="31750" r="0" b="36830"/>
                <wp:docPr id="1703806114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9D3A4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39D017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2. LTF Confirmation</w:t>
      </w:r>
    </w:p>
    <w:p w14:paraId="7CF0C9D5" w14:textId="77777777" w:rsidR="002118B5" w:rsidRDefault="002118B5">
      <w:pPr>
        <w:pStyle w:val="NormalWeb"/>
      </w:pPr>
      <w:r>
        <w:rPr>
          <w:rStyle w:val="Kuat"/>
        </w:rPr>
        <w:t>LTF Confirmation</w:t>
      </w:r>
      <w:r>
        <w:t xml:space="preserve"> adalah proses memastikan bahwa ide trading dari HTF benar-benar mulai terjadi di market.</w:t>
      </w:r>
    </w:p>
    <w:p w14:paraId="3C7BFB85" w14:textId="77777777" w:rsidR="002118B5" w:rsidRDefault="002118B5">
      <w:pPr>
        <w:pStyle w:val="NormalWeb"/>
      </w:pPr>
      <w:r>
        <w:t>Trader tidak langsung entry hanya karena harga menyentuh level.</w:t>
      </w:r>
    </w:p>
    <w:p w14:paraId="7B6D02FE" w14:textId="77777777" w:rsidR="002118B5" w:rsidRDefault="002118B5">
      <w:pPr>
        <w:pStyle w:val="NormalWeb"/>
      </w:pPr>
      <w:r>
        <w:t xml:space="preserve">Trader menunggu </w:t>
      </w:r>
      <w:r>
        <w:rPr>
          <w:rStyle w:val="Kuat"/>
        </w:rPr>
        <w:t>konfirmasi perubahan perilaku harga pada LTF</w:t>
      </w:r>
      <w:r>
        <w:t>.</w:t>
      </w:r>
    </w:p>
    <w:p w14:paraId="2018B6C6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D591E" wp14:editId="6F70AF29">
                <wp:extent cx="6463665" cy="1270"/>
                <wp:effectExtent l="0" t="31750" r="0" b="36830"/>
                <wp:docPr id="916873447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52C7B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287E01" w14:textId="77777777" w:rsidR="002118B5" w:rsidRDefault="002118B5">
      <w:pPr>
        <w:pStyle w:val="Judul2"/>
        <w:rPr>
          <w:rFonts w:eastAsia="Times New Roman"/>
        </w:rPr>
      </w:pPr>
      <w:r>
        <w:rPr>
          <w:rFonts w:eastAsia="Times New Roman"/>
        </w:rPr>
        <w:t>Prinsip Alignment</w:t>
      </w:r>
    </w:p>
    <w:p w14:paraId="7F76CF6A" w14:textId="77777777" w:rsidR="002118B5" w:rsidRDefault="002118B5">
      <w:pPr>
        <w:pStyle w:val="NormalWeb"/>
      </w:pPr>
      <w:r>
        <w:t>Jika bias HTF adalah:</w:t>
      </w:r>
    </w:p>
    <w:p w14:paraId="0C001AA9" w14:textId="77777777" w:rsidR="002118B5" w:rsidRDefault="002118B5">
      <w:pPr>
        <w:pStyle w:val="NormalWeb"/>
      </w:pPr>
      <w:r>
        <w:rPr>
          <w:rStyle w:val="Kuat"/>
        </w:rPr>
        <w:t>Bullish</w:t>
      </w:r>
    </w:p>
    <w:p w14:paraId="7B0B7053" w14:textId="77777777" w:rsidR="002118B5" w:rsidRDefault="002118B5">
      <w:pPr>
        <w:pStyle w:val="NormalWeb"/>
      </w:pPr>
      <w:r>
        <w:t>maka trader hanya mencari:</w:t>
      </w:r>
    </w:p>
    <w:p w14:paraId="00E1236E" w14:textId="77777777" w:rsidR="002118B5" w:rsidRDefault="002118B5">
      <w:pPr>
        <w:pStyle w:val="NormalWeb"/>
      </w:pPr>
      <w:r>
        <w:rPr>
          <w:rStyle w:val="Kuat"/>
        </w:rPr>
        <w:t>setup buy di LTF</w:t>
      </w:r>
    </w:p>
    <w:p w14:paraId="5818EF6D" w14:textId="77777777" w:rsidR="002118B5" w:rsidRDefault="002118B5">
      <w:pPr>
        <w:pStyle w:val="NormalWeb"/>
      </w:pPr>
      <w:r>
        <w:t>Biasanya trader menunggu:</w:t>
      </w:r>
    </w:p>
    <w:p w14:paraId="4FA618D7" w14:textId="77777777" w:rsidR="002118B5" w:rsidRDefault="002118B5" w:rsidP="00083B6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harga masuk ke zona </w:t>
      </w:r>
      <w:r>
        <w:rPr>
          <w:rStyle w:val="Kuat"/>
          <w:rFonts w:eastAsia="Times New Roman"/>
        </w:rPr>
        <w:t>discount</w:t>
      </w:r>
    </w:p>
    <w:p w14:paraId="3213D928" w14:textId="77777777" w:rsidR="002118B5" w:rsidRDefault="002118B5" w:rsidP="00083B6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atau terjadi </w:t>
      </w:r>
      <w:r>
        <w:rPr>
          <w:rStyle w:val="Kuat"/>
          <w:rFonts w:eastAsia="Times New Roman"/>
        </w:rPr>
        <w:t>liquidity sweep</w:t>
      </w:r>
    </w:p>
    <w:p w14:paraId="3E7EA055" w14:textId="77777777" w:rsidR="002118B5" w:rsidRDefault="002118B5">
      <w:pPr>
        <w:pStyle w:val="NormalWeb"/>
      </w:pPr>
      <w:r>
        <w:t>setelah itu baru mencari konfirmasi.</w:t>
      </w:r>
    </w:p>
    <w:p w14:paraId="1AD9BDB0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C9AE0" wp14:editId="05CE5B45">
                <wp:extent cx="6463665" cy="1270"/>
                <wp:effectExtent l="0" t="31750" r="0" b="36830"/>
                <wp:docPr id="583537481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F817D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4ED67D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3. CISD (Change in State of Delivery)</w:t>
      </w:r>
    </w:p>
    <w:p w14:paraId="2187532D" w14:textId="77777777" w:rsidR="002118B5" w:rsidRDefault="002118B5">
      <w:pPr>
        <w:pStyle w:val="NormalWeb"/>
      </w:pPr>
      <w:r>
        <w:rPr>
          <w:rStyle w:val="Kuat"/>
        </w:rPr>
        <w:t>CISD</w:t>
      </w:r>
      <w:r>
        <w:t xml:space="preserve"> adalah tanda awal bahwa </w:t>
      </w:r>
      <w:r>
        <w:rPr>
          <w:rStyle w:val="Kuat"/>
        </w:rPr>
        <w:t>cara harga bergerak mulai berubah</w:t>
      </w:r>
      <w:r>
        <w:t>.</w:t>
      </w:r>
    </w:p>
    <w:p w14:paraId="5F8EB00D" w14:textId="77777777" w:rsidR="002118B5" w:rsidRDefault="002118B5">
      <w:pPr>
        <w:pStyle w:val="NormalWeb"/>
      </w:pPr>
      <w:r>
        <w:t>Biasanya terjadi ketika market:</w:t>
      </w:r>
    </w:p>
    <w:p w14:paraId="0004C03D" w14:textId="77777777" w:rsidR="002118B5" w:rsidRDefault="002118B5" w:rsidP="00083B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sebelumnya turun</w:t>
      </w:r>
    </w:p>
    <w:p w14:paraId="514F8BA6" w14:textId="77777777" w:rsidR="002118B5" w:rsidRDefault="002118B5" w:rsidP="00083B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lalu tiba-tiba muncul momentum naik</w:t>
      </w:r>
    </w:p>
    <w:p w14:paraId="73AD2E94" w14:textId="77777777" w:rsidR="002118B5" w:rsidRDefault="002118B5">
      <w:pPr>
        <w:pStyle w:val="NormalWeb"/>
      </w:pPr>
      <w:r>
        <w:t>Ini menandakan kemungkinan:</w:t>
      </w:r>
    </w:p>
    <w:p w14:paraId="55E0D235" w14:textId="77777777" w:rsidR="002118B5" w:rsidRDefault="002118B5">
      <w:pPr>
        <w:pStyle w:val="NormalWeb"/>
      </w:pPr>
      <w:r>
        <w:rPr>
          <w:rStyle w:val="Kuat"/>
        </w:rPr>
        <w:t>algoritma mulai mengubah arah price delivery.</w:t>
      </w:r>
    </w:p>
    <w:p w14:paraId="2CED316B" w14:textId="77777777" w:rsidR="002118B5" w:rsidRDefault="002118B5">
      <w:pPr>
        <w:pStyle w:val="NormalWeb"/>
      </w:pPr>
      <w:r>
        <w:t>Contoh sederhana:</w:t>
      </w:r>
    </w:p>
    <w:p w14:paraId="228D9A82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Harga turun</w:t>
      </w:r>
    </w:p>
    <w:p w14:paraId="2D6D2F64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50BFD1B7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Momentum berubah</w:t>
      </w:r>
    </w:p>
    <w:p w14:paraId="69DD30C5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65A4E6DB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CISD</w:t>
      </w:r>
    </w:p>
    <w:p w14:paraId="023951FA" w14:textId="77777777" w:rsidR="002118B5" w:rsidRDefault="002118B5">
      <w:pPr>
        <w:pStyle w:val="NormalWeb"/>
      </w:pPr>
      <w:r>
        <w:t>CISD sering muncul sebelum:</w:t>
      </w:r>
    </w:p>
    <w:p w14:paraId="6C0AA54E" w14:textId="77777777" w:rsidR="002118B5" w:rsidRDefault="002118B5" w:rsidP="00083B6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MSS</w:t>
      </w:r>
    </w:p>
    <w:p w14:paraId="6F749819" w14:textId="77777777" w:rsidR="002118B5" w:rsidRDefault="002118B5" w:rsidP="00083B6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reversal kecil intraday</w:t>
      </w:r>
    </w:p>
    <w:p w14:paraId="66FBE41A" w14:textId="77777777" w:rsidR="002118B5" w:rsidRDefault="002118B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901C03" wp14:editId="2B8F96E7">
                <wp:extent cx="6463665" cy="1270"/>
                <wp:effectExtent l="0" t="31750" r="0" b="36830"/>
                <wp:docPr id="529732467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F94B3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6A9E5F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4. Micro Market Structure Shift (Micro MSS)</w:t>
      </w:r>
    </w:p>
    <w:p w14:paraId="5D4A960D" w14:textId="77777777" w:rsidR="002118B5" w:rsidRDefault="002118B5">
      <w:pPr>
        <w:pStyle w:val="NormalWeb"/>
      </w:pPr>
      <w:r>
        <w:rPr>
          <w:rStyle w:val="Kuat"/>
        </w:rPr>
        <w:t>Micro MSS</w:t>
      </w:r>
      <w:r>
        <w:t xml:space="preserve"> adalah perubahan struktur pasar pada timeframe kecil.</w:t>
      </w:r>
    </w:p>
    <w:p w14:paraId="116B4E03" w14:textId="77777777" w:rsidR="002118B5" w:rsidRDefault="002118B5">
      <w:pPr>
        <w:pStyle w:val="NormalWeb"/>
      </w:pPr>
      <w:r>
        <w:t>Biasanya terlihat pada:</w:t>
      </w:r>
    </w:p>
    <w:p w14:paraId="5C9C8209" w14:textId="77777777" w:rsidR="002118B5" w:rsidRDefault="002118B5" w:rsidP="00083B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7B356EE7" w14:textId="77777777" w:rsidR="002118B5" w:rsidRDefault="002118B5" w:rsidP="00083B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4BEC99BD" w14:textId="77777777" w:rsidR="002118B5" w:rsidRDefault="002118B5">
      <w:pPr>
        <w:pStyle w:val="NormalWeb"/>
      </w:pPr>
      <w:r>
        <w:t xml:space="preserve">Ini sering menjadi </w:t>
      </w:r>
      <w:r>
        <w:rPr>
          <w:rStyle w:val="Kuat"/>
        </w:rPr>
        <w:t>trigger utama entry</w:t>
      </w:r>
      <w:r>
        <w:t>.</w:t>
      </w:r>
    </w:p>
    <w:p w14:paraId="4ED2D13C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CE067" wp14:editId="2359AA02">
                <wp:extent cx="6463665" cy="1270"/>
                <wp:effectExtent l="0" t="31750" r="0" b="36830"/>
                <wp:docPr id="569829707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418C8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B1C204" w14:textId="77777777" w:rsidR="002118B5" w:rsidRDefault="002118B5">
      <w:pPr>
        <w:pStyle w:val="Judul2"/>
        <w:rPr>
          <w:rFonts w:eastAsia="Times New Roman"/>
        </w:rPr>
      </w:pPr>
      <w:r>
        <w:rPr>
          <w:rFonts w:eastAsia="Times New Roman"/>
        </w:rPr>
        <w:t>Cara Mengidentifikasi Micro MSS</w:t>
      </w:r>
    </w:p>
    <w:p w14:paraId="266CD76A" w14:textId="77777777" w:rsidR="002118B5" w:rsidRDefault="002118B5">
      <w:pPr>
        <w:pStyle w:val="NormalWeb"/>
      </w:pPr>
      <w:r>
        <w:t>Micro MSS terjadi ketika harga:</w:t>
      </w:r>
    </w:p>
    <w:p w14:paraId="3890CDAF" w14:textId="77777777" w:rsidR="002118B5" w:rsidRDefault="002118B5" w:rsidP="00083B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menembus swing kecil terbaru</w:t>
      </w:r>
    </w:p>
    <w:p w14:paraId="262F73B0" w14:textId="77777777" w:rsidR="002118B5" w:rsidRDefault="002118B5" w:rsidP="00083B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disertai momentum kuat</w:t>
      </w:r>
    </w:p>
    <w:p w14:paraId="0575FADC" w14:textId="77777777" w:rsidR="002118B5" w:rsidRDefault="002118B5">
      <w:pPr>
        <w:pStyle w:val="NormalWeb"/>
      </w:pPr>
      <w:r>
        <w:t>Contoh:</w:t>
      </w:r>
    </w:p>
    <w:p w14:paraId="1A258E2F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Lower Low</w:t>
      </w:r>
    </w:p>
    <w:p w14:paraId="2DCC66C2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Lower High</w:t>
      </w:r>
    </w:p>
    <w:p w14:paraId="158EF779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28B88C04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Break structure</w:t>
      </w:r>
    </w:p>
    <w:p w14:paraId="4AE02BA0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14F67F7B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Micro MSS</w:t>
      </w:r>
    </w:p>
    <w:p w14:paraId="4F8549CE" w14:textId="77777777" w:rsidR="002118B5" w:rsidRDefault="002118B5">
      <w:pPr>
        <w:pStyle w:val="NormalWeb"/>
      </w:pPr>
      <w:r>
        <w:t>Jika sebelumnya market bearish lalu muncul break struktur ke atas, itu bisa menandakan:</w:t>
      </w:r>
    </w:p>
    <w:p w14:paraId="476D3F8C" w14:textId="77777777" w:rsidR="002118B5" w:rsidRDefault="002118B5">
      <w:pPr>
        <w:pStyle w:val="NormalWeb"/>
      </w:pPr>
      <w:r>
        <w:rPr>
          <w:rStyle w:val="Kuat"/>
        </w:rPr>
        <w:t>reversal mikro.</w:t>
      </w:r>
    </w:p>
    <w:p w14:paraId="452BC449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DBD95B" wp14:editId="2A2E4E9A">
                <wp:extent cx="6463665" cy="1270"/>
                <wp:effectExtent l="0" t="31750" r="0" b="36830"/>
                <wp:docPr id="1173513755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4AA2D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1609F9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5. Displacement sebagai Konfirmasi</w:t>
      </w:r>
    </w:p>
    <w:p w14:paraId="57896D0C" w14:textId="77777777" w:rsidR="002118B5" w:rsidRDefault="002118B5">
      <w:pPr>
        <w:pStyle w:val="NormalWeb"/>
      </w:pPr>
      <w:r>
        <w:t>Break struktur saja tidak cukup.</w:t>
      </w:r>
    </w:p>
    <w:p w14:paraId="4E294C29" w14:textId="77777777" w:rsidR="002118B5" w:rsidRDefault="002118B5">
      <w:pPr>
        <w:pStyle w:val="NormalWeb"/>
      </w:pPr>
      <w:r>
        <w:t>Break tersebut harus disertai:</w:t>
      </w:r>
    </w:p>
    <w:p w14:paraId="215BA2D4" w14:textId="77777777" w:rsidR="002118B5" w:rsidRDefault="002118B5">
      <w:pPr>
        <w:pStyle w:val="NormalWeb"/>
      </w:pPr>
      <w:r>
        <w:rPr>
          <w:rStyle w:val="Kuat"/>
        </w:rPr>
        <w:t>Displacement</w:t>
      </w:r>
    </w:p>
    <w:p w14:paraId="53826200" w14:textId="77777777" w:rsidR="002118B5" w:rsidRDefault="002118B5">
      <w:pPr>
        <w:pStyle w:val="NormalWeb"/>
      </w:pPr>
      <w:r>
        <w:t>Ciri displacement:</w:t>
      </w:r>
    </w:p>
    <w:p w14:paraId="4BF682AD" w14:textId="77777777" w:rsidR="002118B5" w:rsidRDefault="002118B5" w:rsidP="00083B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candle besar</w:t>
      </w:r>
    </w:p>
    <w:p w14:paraId="4AFFF72C" w14:textId="77777777" w:rsidR="002118B5" w:rsidRDefault="002118B5" w:rsidP="00083B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momentum kuat</w:t>
      </w:r>
    </w:p>
    <w:p w14:paraId="58BA2208" w14:textId="77777777" w:rsidR="002118B5" w:rsidRDefault="002118B5" w:rsidP="00083B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cepat</w:t>
      </w:r>
    </w:p>
    <w:p w14:paraId="77B87EF2" w14:textId="77777777" w:rsidR="002118B5" w:rsidRDefault="002118B5">
      <w:pPr>
        <w:pStyle w:val="NormalWeb"/>
      </w:pPr>
      <w:r>
        <w:t xml:space="preserve">Displacement menunjukkan adanya </w:t>
      </w:r>
      <w:r>
        <w:rPr>
          <w:rStyle w:val="Kuat"/>
        </w:rPr>
        <w:t>order institusi yang agresif</w:t>
      </w:r>
      <w:r>
        <w:t>.</w:t>
      </w:r>
    </w:p>
    <w:p w14:paraId="7BEAF548" w14:textId="77777777" w:rsidR="002118B5" w:rsidRDefault="002118B5">
      <w:pPr>
        <w:pStyle w:val="NormalWeb"/>
      </w:pPr>
      <w:r>
        <w:t>Biasanya displacement meninggalkan:</w:t>
      </w:r>
    </w:p>
    <w:p w14:paraId="7FD0D698" w14:textId="77777777" w:rsidR="002118B5" w:rsidRDefault="002118B5" w:rsidP="00083B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09C586C6" w14:textId="77777777" w:rsidR="002118B5" w:rsidRDefault="002118B5" w:rsidP="00083B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79D00FA6" w14:textId="77777777" w:rsidR="002118B5" w:rsidRDefault="002118B5">
      <w:pPr>
        <w:pStyle w:val="NormalWeb"/>
      </w:pPr>
      <w:r>
        <w:t xml:space="preserve">Area ini menjadi </w:t>
      </w:r>
      <w:r>
        <w:rPr>
          <w:rStyle w:val="Kuat"/>
        </w:rPr>
        <w:t>zona entry</w:t>
      </w:r>
      <w:r>
        <w:t>.</w:t>
      </w:r>
    </w:p>
    <w:p w14:paraId="3DF55C93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8A3BEB" wp14:editId="4B297545">
                <wp:extent cx="6463665" cy="1270"/>
                <wp:effectExtent l="0" t="31750" r="0" b="36830"/>
                <wp:docPr id="1206383685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442D2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ED4441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6. Entry Setelah Retracement</w:t>
      </w:r>
    </w:p>
    <w:p w14:paraId="116024B8" w14:textId="77777777" w:rsidR="002118B5" w:rsidRDefault="002118B5">
      <w:pPr>
        <w:pStyle w:val="NormalWeb"/>
      </w:pPr>
      <w:r>
        <w:t xml:space="preserve">Setelah displacement dan MSS terjadi, trader </w:t>
      </w:r>
      <w:r>
        <w:rPr>
          <w:rStyle w:val="Kuat"/>
        </w:rPr>
        <w:t>tidak langsung entry</w:t>
      </w:r>
      <w:r>
        <w:t>.</w:t>
      </w:r>
    </w:p>
    <w:p w14:paraId="306D55AD" w14:textId="77777777" w:rsidR="002118B5" w:rsidRDefault="002118B5">
      <w:pPr>
        <w:pStyle w:val="NormalWeb"/>
      </w:pPr>
      <w:r>
        <w:t xml:space="preserve">Trader menunggu harga </w:t>
      </w:r>
      <w:r>
        <w:rPr>
          <w:rStyle w:val="Kuat"/>
        </w:rPr>
        <w:t>retracement kembali ke area PD Array</w:t>
      </w:r>
      <w:r>
        <w:t>.</w:t>
      </w:r>
    </w:p>
    <w:p w14:paraId="6D7C957A" w14:textId="77777777" w:rsidR="002118B5" w:rsidRDefault="002118B5">
      <w:pPr>
        <w:pStyle w:val="NormalWeb"/>
      </w:pPr>
      <w:r>
        <w:t>Contohnya:</w:t>
      </w:r>
    </w:p>
    <w:p w14:paraId="5F7F5C09" w14:textId="77777777" w:rsidR="002118B5" w:rsidRDefault="002118B5" w:rsidP="00083B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33FAA2B5" w14:textId="77777777" w:rsidR="002118B5" w:rsidRDefault="002118B5" w:rsidP="00083B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 mikro</w:t>
      </w:r>
    </w:p>
    <w:p w14:paraId="3140C0A3" w14:textId="77777777" w:rsidR="002118B5" w:rsidRDefault="002118B5">
      <w:pPr>
        <w:pStyle w:val="NormalWeb"/>
      </w:pPr>
      <w:r>
        <w:t>Contoh alur entry:</w:t>
      </w:r>
    </w:p>
    <w:p w14:paraId="1C2B009D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38C340E1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359CDA45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Micro MSS</w:t>
      </w:r>
    </w:p>
    <w:p w14:paraId="5D6E5D6F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6E035964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11894B04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5B0F8B54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7E60FC2A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69B6D19D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259465B4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4BC2C" wp14:editId="4F33B13C">
                <wp:extent cx="6463665" cy="1270"/>
                <wp:effectExtent l="0" t="31750" r="0" b="36830"/>
                <wp:docPr id="529109381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F3FE5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0E72EC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7. Micro Break of Structure (Micro BOS)</w:t>
      </w:r>
    </w:p>
    <w:p w14:paraId="4A5B9AFB" w14:textId="77777777" w:rsidR="002118B5" w:rsidRDefault="002118B5">
      <w:pPr>
        <w:pStyle w:val="NormalWeb"/>
      </w:pPr>
      <w:r>
        <w:rPr>
          <w:rStyle w:val="Kuat"/>
        </w:rPr>
        <w:t>Micro BOS</w:t>
      </w:r>
      <w:r>
        <w:t xml:space="preserve"> berbeda dengan MSS.</w:t>
      </w:r>
    </w:p>
    <w:p w14:paraId="37556175" w14:textId="77777777" w:rsidR="002118B5" w:rsidRDefault="002118B5">
      <w:pPr>
        <w:pStyle w:val="NormalWeb"/>
      </w:pPr>
      <w:r>
        <w:t xml:space="preserve">Jika MSS menandakan </w:t>
      </w:r>
      <w:r>
        <w:rPr>
          <w:rStyle w:val="Kuat"/>
        </w:rPr>
        <w:t>perubahan arah</w:t>
      </w:r>
      <w:r>
        <w:t xml:space="preserve">, BOS menandakan </w:t>
      </w:r>
      <w:r>
        <w:rPr>
          <w:rStyle w:val="Kuat"/>
        </w:rPr>
        <w:t>kelanjutan tren</w:t>
      </w:r>
      <w:r>
        <w:t>.</w:t>
      </w:r>
    </w:p>
    <w:p w14:paraId="618889E9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32F0E" wp14:editId="19D0E0EA">
                <wp:extent cx="6463665" cy="1270"/>
                <wp:effectExtent l="0" t="31750" r="0" b="36830"/>
                <wp:docPr id="444788271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D358E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1FA9A1" w14:textId="77777777" w:rsidR="002118B5" w:rsidRDefault="002118B5">
      <w:pPr>
        <w:pStyle w:val="Judul2"/>
        <w:rPr>
          <w:rFonts w:eastAsia="Times New Roman"/>
        </w:rPr>
      </w:pPr>
      <w:r>
        <w:rPr>
          <w:rFonts w:eastAsia="Times New Roman"/>
        </w:rPr>
        <w:t>Fungsi Micro BOS</w:t>
      </w:r>
    </w:p>
    <w:p w14:paraId="2FBB543D" w14:textId="77777777" w:rsidR="002118B5" w:rsidRDefault="002118B5">
      <w:pPr>
        <w:pStyle w:val="NormalWeb"/>
      </w:pPr>
      <w:r>
        <w:t>Micro BOS digunakan untuk:</w:t>
      </w:r>
    </w:p>
    <w:p w14:paraId="409B7E54" w14:textId="77777777" w:rsidR="002118B5" w:rsidRDefault="002118B5" w:rsidP="00083B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konfirmasi momentum</w:t>
      </w:r>
    </w:p>
    <w:p w14:paraId="284A3203" w14:textId="77777777" w:rsidR="002118B5" w:rsidRDefault="002118B5" w:rsidP="00083B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tambahan</w:t>
      </w:r>
    </w:p>
    <w:p w14:paraId="416D5A3B" w14:textId="77777777" w:rsidR="002118B5" w:rsidRDefault="002118B5" w:rsidP="00083B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pyramiding posisi</w:t>
      </w:r>
    </w:p>
    <w:p w14:paraId="1B2B6BAB" w14:textId="77777777" w:rsidR="002118B5" w:rsidRDefault="002118B5">
      <w:pPr>
        <w:pStyle w:val="NormalWeb"/>
      </w:pPr>
      <w:r>
        <w:t>Contoh:</w:t>
      </w:r>
    </w:p>
    <w:p w14:paraId="6BCE379D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Higher High</w:t>
      </w:r>
    </w:p>
    <w:p w14:paraId="61388096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4FA9F2C0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Micro BOS</w:t>
      </w:r>
    </w:p>
    <w:p w14:paraId="45D29E0B" w14:textId="77777777" w:rsidR="002118B5" w:rsidRDefault="002118B5">
      <w:pPr>
        <w:pStyle w:val="NormalWeb"/>
      </w:pPr>
      <w:r>
        <w:t>Jika harga terus membuat BOS searah dengan bias HTF, berarti:</w:t>
      </w:r>
    </w:p>
    <w:p w14:paraId="3C05F439" w14:textId="77777777" w:rsidR="002118B5" w:rsidRDefault="002118B5">
      <w:pPr>
        <w:pStyle w:val="NormalWeb"/>
      </w:pPr>
      <w:r>
        <w:rPr>
          <w:rStyle w:val="Kuat"/>
        </w:rPr>
        <w:t>momentum masih kuat.</w:t>
      </w:r>
    </w:p>
    <w:p w14:paraId="4B76FB95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5126A7" wp14:editId="2D44D6F8">
                <wp:extent cx="6463665" cy="1270"/>
                <wp:effectExtent l="0" t="31750" r="0" b="36830"/>
                <wp:docPr id="399975797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7AD84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9E6AE8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8. Kombinasi Entry LTF</w:t>
      </w:r>
    </w:p>
    <w:p w14:paraId="0E780FB7" w14:textId="77777777" w:rsidR="002118B5" w:rsidRDefault="002118B5">
      <w:pPr>
        <w:pStyle w:val="NormalWeb"/>
      </w:pPr>
      <w:r>
        <w:t>Entry LTF biasanya mengikuti urutan seperti ini:</w:t>
      </w:r>
    </w:p>
    <w:p w14:paraId="2EFF9342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1DC11229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12E277CE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CISD</w:t>
      </w:r>
    </w:p>
    <w:p w14:paraId="151AC333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3EBF3932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Micro MSS</w:t>
      </w:r>
    </w:p>
    <w:p w14:paraId="4901F972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BCB72C9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76FF8A31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44657FB3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04E0C049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3D3D6438" w14:textId="77777777" w:rsidR="002118B5" w:rsidRDefault="002118B5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773A9EEB" w14:textId="77777777" w:rsidR="002118B5" w:rsidRDefault="002118B5">
      <w:pPr>
        <w:pStyle w:val="NormalWeb"/>
      </w:pPr>
      <w:r>
        <w:t>Semakin banyak konfirmasi yang muncul, semakin tinggi probabilitas setup tersebut.</w:t>
      </w:r>
    </w:p>
    <w:p w14:paraId="1EEF90C3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7BD23" wp14:editId="6F1FC7C5">
                <wp:extent cx="6463665" cy="1270"/>
                <wp:effectExtent l="0" t="31750" r="0" b="36830"/>
                <wp:docPr id="5405342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12A0E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915830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9. Keuntungan Entry di LTF</w:t>
      </w:r>
    </w:p>
    <w:p w14:paraId="4DF110FD" w14:textId="77777777" w:rsidR="002118B5" w:rsidRDefault="002118B5">
      <w:pPr>
        <w:pStyle w:val="NormalWeb"/>
      </w:pPr>
      <w:r>
        <w:t>Menggunakan entry di timeframe kecil memberikan beberapa keuntungan.</w:t>
      </w:r>
    </w:p>
    <w:p w14:paraId="342594CD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FCB86" wp14:editId="776FB05D">
                <wp:extent cx="6463665" cy="1270"/>
                <wp:effectExtent l="0" t="31750" r="0" b="36830"/>
                <wp:docPr id="1678120532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50FD4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CA3C9D" w14:textId="77777777" w:rsidR="002118B5" w:rsidRDefault="002118B5">
      <w:pPr>
        <w:pStyle w:val="Judul3"/>
        <w:rPr>
          <w:rFonts w:eastAsia="Times New Roman"/>
        </w:rPr>
      </w:pPr>
      <w:r>
        <w:rPr>
          <w:rFonts w:eastAsia="Times New Roman"/>
        </w:rPr>
        <w:t>Stop Loss Lebih Kecil</w:t>
      </w:r>
    </w:p>
    <w:p w14:paraId="09841919" w14:textId="77777777" w:rsidR="002118B5" w:rsidRDefault="002118B5">
      <w:pPr>
        <w:pStyle w:val="NormalWeb"/>
      </w:pPr>
      <w:r>
        <w:t>Karena entry lebih presisi, stop loss biasanya diletakkan:</w:t>
      </w:r>
    </w:p>
    <w:p w14:paraId="2BC38131" w14:textId="77777777" w:rsidR="002118B5" w:rsidRDefault="002118B5">
      <w:pPr>
        <w:pStyle w:val="NormalWeb"/>
      </w:pPr>
      <w:r>
        <w:t xml:space="preserve">di luar </w:t>
      </w:r>
      <w:r>
        <w:rPr>
          <w:rStyle w:val="Kuat"/>
        </w:rPr>
        <w:t>swing mikro</w:t>
      </w:r>
      <w:r>
        <w:t>.</w:t>
      </w:r>
    </w:p>
    <w:p w14:paraId="063FF59E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DD414" wp14:editId="7D4DB324">
                <wp:extent cx="6463665" cy="1270"/>
                <wp:effectExtent l="0" t="31750" r="0" b="36830"/>
                <wp:docPr id="121014047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ACF0D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BE6671" w14:textId="77777777" w:rsidR="002118B5" w:rsidRDefault="002118B5">
      <w:pPr>
        <w:pStyle w:val="Judul3"/>
        <w:rPr>
          <w:rFonts w:eastAsia="Times New Roman"/>
        </w:rPr>
      </w:pPr>
      <w:r>
        <w:rPr>
          <w:rFonts w:eastAsia="Times New Roman"/>
        </w:rPr>
        <w:t>Risk-Reward Lebih Besar</w:t>
      </w:r>
    </w:p>
    <w:p w14:paraId="496CF828" w14:textId="77777777" w:rsidR="002118B5" w:rsidRDefault="002118B5">
      <w:pPr>
        <w:pStyle w:val="NormalWeb"/>
      </w:pPr>
      <w:r>
        <w:t>Dengan stop loss kecil dan target likuiditas besar, trader bisa mendapatkan:</w:t>
      </w:r>
    </w:p>
    <w:p w14:paraId="74790114" w14:textId="77777777" w:rsidR="002118B5" w:rsidRDefault="002118B5">
      <w:pPr>
        <w:pStyle w:val="NormalWeb"/>
      </w:pPr>
      <w:r>
        <w:rPr>
          <w:rStyle w:val="Kuat"/>
        </w:rPr>
        <w:t>risk-reward yang lebih baik.</w:t>
      </w:r>
    </w:p>
    <w:p w14:paraId="612B4158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DE6EE8" wp14:editId="7851734C">
                <wp:extent cx="6463665" cy="1270"/>
                <wp:effectExtent l="0" t="31750" r="0" b="36830"/>
                <wp:docPr id="1546853318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BF79F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76A828" w14:textId="77777777" w:rsidR="002118B5" w:rsidRDefault="002118B5">
      <w:pPr>
        <w:pStyle w:val="Judul3"/>
        <w:rPr>
          <w:rFonts w:eastAsia="Times New Roman"/>
        </w:rPr>
      </w:pPr>
      <w:r>
        <w:rPr>
          <w:rFonts w:eastAsia="Times New Roman"/>
        </w:rPr>
        <w:t>Entry Lebih Akurat</w:t>
      </w:r>
    </w:p>
    <w:p w14:paraId="0A1DE28C" w14:textId="77777777" w:rsidR="002118B5" w:rsidRDefault="002118B5">
      <w:pPr>
        <w:pStyle w:val="NormalWeb"/>
      </w:pPr>
      <w:r>
        <w:t>Entry tidak lagi berdasarkan tebakan, tetapi berdasarkan:</w:t>
      </w:r>
    </w:p>
    <w:p w14:paraId="3788CA6F" w14:textId="77777777" w:rsidR="002118B5" w:rsidRDefault="002118B5" w:rsidP="00083B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mikro</w:t>
      </w:r>
    </w:p>
    <w:p w14:paraId="15CAD94C" w14:textId="77777777" w:rsidR="002118B5" w:rsidRDefault="002118B5" w:rsidP="00083B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order flow</w:t>
      </w:r>
    </w:p>
    <w:p w14:paraId="21FEEB57" w14:textId="77777777" w:rsidR="002118B5" w:rsidRDefault="002118B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13394" wp14:editId="79E4901A">
                <wp:extent cx="6463665" cy="1270"/>
                <wp:effectExtent l="0" t="31750" r="0" b="36830"/>
                <wp:docPr id="1571393395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3FAEA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971AF5" w14:textId="77777777" w:rsidR="002118B5" w:rsidRDefault="002118B5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17</w:t>
      </w:r>
    </w:p>
    <w:p w14:paraId="7EF2053D" w14:textId="77777777" w:rsidR="002118B5" w:rsidRDefault="002118B5">
      <w:pPr>
        <w:pStyle w:val="NormalWeb"/>
      </w:pPr>
      <w:r>
        <w:t>Hal penting yang harus dipahami:</w:t>
      </w:r>
    </w:p>
    <w:p w14:paraId="25BFE601" w14:textId="77777777" w:rsidR="002118B5" w:rsidRDefault="002118B5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HTF digunakan untuk </w:t>
      </w:r>
      <w:r>
        <w:rPr>
          <w:rStyle w:val="Kuat"/>
        </w:rPr>
        <w:t>bias dan konteks</w:t>
      </w:r>
    </w:p>
    <w:p w14:paraId="4DE77CF8" w14:textId="77777777" w:rsidR="002118B5" w:rsidRDefault="002118B5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LTF digunakan untuk </w:t>
      </w:r>
      <w:r>
        <w:rPr>
          <w:rStyle w:val="Kuat"/>
        </w:rPr>
        <w:t>entry presisi</w:t>
      </w:r>
    </w:p>
    <w:p w14:paraId="44B2104F" w14:textId="77777777" w:rsidR="002118B5" w:rsidRDefault="002118B5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Entry biasanya menunggu:</w:t>
      </w:r>
    </w:p>
    <w:p w14:paraId="7E2874D9" w14:textId="77777777" w:rsidR="002118B5" w:rsidRDefault="002118B5" w:rsidP="00083B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711793FA" w14:textId="77777777" w:rsidR="002118B5" w:rsidRDefault="002118B5" w:rsidP="00083B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CISD</w:t>
      </w:r>
    </w:p>
    <w:p w14:paraId="3094D449" w14:textId="77777777" w:rsidR="002118B5" w:rsidRDefault="002118B5" w:rsidP="00083B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 MSS</w:t>
      </w:r>
    </w:p>
    <w:p w14:paraId="58A0AEBD" w14:textId="77777777" w:rsidR="002118B5" w:rsidRDefault="002118B5" w:rsidP="00083B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275C67AC" w14:textId="77777777" w:rsidR="002118B5" w:rsidRDefault="002118B5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Entry dilakukan saat </w:t>
      </w:r>
      <w:r>
        <w:rPr>
          <w:rStyle w:val="Kuat"/>
        </w:rPr>
        <w:t>retracement ke FVG atau Order Block</w:t>
      </w:r>
    </w:p>
    <w:p w14:paraId="1F01F140" w14:textId="77777777" w:rsidR="002118B5" w:rsidRDefault="002118B5">
      <w:pPr>
        <w:pStyle w:val="NormalWeb"/>
      </w:pPr>
      <w:r>
        <w:t xml:space="preserve">Dengan cara ini trader tidak lagi masuk pasar secara sembarangan, tetapi mengikuti </w:t>
      </w:r>
      <w:r>
        <w:rPr>
          <w:rStyle w:val="Kuat"/>
        </w:rPr>
        <w:t>perubahan struktur mikro yang menunjukkan aktivitas institusi.</w:t>
      </w:r>
    </w:p>
    <w:p w14:paraId="2890EDD5" w14:textId="77777777" w:rsidR="002118B5" w:rsidRDefault="002118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91F65" wp14:editId="51B63963">
                <wp:extent cx="6463665" cy="1270"/>
                <wp:effectExtent l="0" t="31750" r="0" b="36830"/>
                <wp:docPr id="1912172454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00C1A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00C617" w14:textId="77777777" w:rsidR="002118B5" w:rsidRDefault="002118B5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membahas manajemen risiko dalam sistem ICT</w:t>
      </w:r>
      <w:r>
        <w:t>, yaitu:</w:t>
      </w:r>
    </w:p>
    <w:p w14:paraId="47BC45A9" w14:textId="77777777" w:rsidR="002118B5" w:rsidRDefault="002118B5">
      <w:pPr>
        <w:pStyle w:val="NormalWeb"/>
      </w:pPr>
      <w:r>
        <w:rPr>
          <w:rStyle w:val="Kuat"/>
        </w:rPr>
        <w:t>BAB 18 — Risk Management dan Position Sizing dalam Trading ICT</w:t>
      </w:r>
    </w:p>
    <w:p w14:paraId="1CC92E0D" w14:textId="77777777" w:rsidR="002118B5" w:rsidRDefault="002118B5">
      <w:pPr>
        <w:pStyle w:val="NormalWeb"/>
      </w:pPr>
      <w:r>
        <w:t>Di sana akan dijelaskan:</w:t>
      </w:r>
    </w:p>
    <w:p w14:paraId="6CF87167" w14:textId="77777777" w:rsidR="002118B5" w:rsidRDefault="002118B5" w:rsidP="00083B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cara menentukan stop loss</w:t>
      </w:r>
    </w:p>
    <w:p w14:paraId="12235D9A" w14:textId="77777777" w:rsidR="002118B5" w:rsidRDefault="002118B5" w:rsidP="00083B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cara menentukan ukuran lot</w:t>
      </w:r>
    </w:p>
    <w:p w14:paraId="71CAA70C" w14:textId="77777777" w:rsidR="002118B5" w:rsidRDefault="002118B5" w:rsidP="00083B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cara menjaga konsistensi trading.</w:t>
      </w:r>
    </w:p>
    <w:p w14:paraId="6D61D3B9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E62C8" wp14:editId="67B07ABB">
                <wp:extent cx="6463665" cy="1270"/>
                <wp:effectExtent l="0" t="31750" r="0" b="36830"/>
                <wp:docPr id="2112980347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E1FD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D1DE86" w14:textId="77777777" w:rsidR="009A344D" w:rsidRDefault="009A344D">
      <w:pPr>
        <w:pStyle w:val="NormalWeb"/>
      </w:pPr>
      <w:r>
        <w:t xml:space="preserve">Aku lanjutkan </w:t>
      </w:r>
      <w:r>
        <w:rPr>
          <w:rStyle w:val="Kuat"/>
        </w:rPr>
        <w:t>Bab 18</w:t>
      </w:r>
      <w:r>
        <w:t xml:space="preserve"> dengan format yang sama: sederhana, jelas, dan mudah dipahami.</w:t>
      </w:r>
    </w:p>
    <w:p w14:paraId="3D52ABBF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499716" wp14:editId="51362DA3">
                <wp:extent cx="6463665" cy="1270"/>
                <wp:effectExtent l="0" t="31750" r="0" b="36830"/>
                <wp:docPr id="1882960464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9E709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939BF9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BAB 18</w:t>
      </w:r>
    </w:p>
    <w:p w14:paraId="64D37446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Framework Trading Berbasis Likuiditas</w:t>
      </w:r>
    </w:p>
    <w:p w14:paraId="1F2092F3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1AFCA" wp14:editId="5841AF99">
                <wp:extent cx="6463665" cy="1270"/>
                <wp:effectExtent l="0" t="31750" r="0" b="36830"/>
                <wp:docPr id="23374640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468E7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B22EDF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1. Inti Framework Trading ICT</w:t>
      </w:r>
    </w:p>
    <w:p w14:paraId="31BCFC80" w14:textId="77777777" w:rsidR="009A344D" w:rsidRDefault="009A344D">
      <w:pPr>
        <w:pStyle w:val="NormalWeb"/>
      </w:pPr>
      <w:r>
        <w:t>Framework trading ICT berfokus pada dua hal utama:</w:t>
      </w:r>
    </w:p>
    <w:p w14:paraId="3A2F8C06" w14:textId="77777777" w:rsidR="009A344D" w:rsidRDefault="009A344D">
      <w:pPr>
        <w:pStyle w:val="NormalWeb"/>
      </w:pPr>
      <w:r>
        <w:rPr>
          <w:rStyle w:val="Kuat"/>
        </w:rPr>
        <w:t>Likuiditas dan Waktu</w:t>
      </w:r>
    </w:p>
    <w:p w14:paraId="4D1B8DA2" w14:textId="77777777" w:rsidR="009A344D" w:rsidRDefault="009A344D">
      <w:pPr>
        <w:pStyle w:val="NormalWeb"/>
      </w:pPr>
      <w:r>
        <w:t>Dalam pendekatan ini, trader tidak lagi fokus pada:</w:t>
      </w:r>
    </w:p>
    <w:p w14:paraId="35155652" w14:textId="77777777" w:rsidR="009A344D" w:rsidRDefault="009A344D" w:rsidP="00083B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indikator</w:t>
      </w:r>
    </w:p>
    <w:p w14:paraId="0E9D52CC" w14:textId="77777777" w:rsidR="009A344D" w:rsidRDefault="009A344D" w:rsidP="00083B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pola candlestick</w:t>
      </w:r>
    </w:p>
    <w:p w14:paraId="447E08C4" w14:textId="77777777" w:rsidR="009A344D" w:rsidRDefault="009A344D" w:rsidP="00083B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signal acak</w:t>
      </w:r>
    </w:p>
    <w:p w14:paraId="32232AEF" w14:textId="77777777" w:rsidR="009A344D" w:rsidRDefault="009A344D">
      <w:pPr>
        <w:pStyle w:val="NormalWeb"/>
      </w:pPr>
      <w:r>
        <w:t>Tetapi fokus pada:</w:t>
      </w:r>
    </w:p>
    <w:p w14:paraId="0A32E39A" w14:textId="77777777" w:rsidR="009A344D" w:rsidRDefault="009A344D" w:rsidP="00083B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di mana likuiditas berada</w:t>
      </w:r>
    </w:p>
    <w:p w14:paraId="5D523714" w14:textId="77777777" w:rsidR="009A344D" w:rsidRDefault="009A344D" w:rsidP="00083B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kapan algoritma aktif</w:t>
      </w:r>
    </w:p>
    <w:p w14:paraId="3617D395" w14:textId="77777777" w:rsidR="009A344D" w:rsidRDefault="009A344D">
      <w:pPr>
        <w:pStyle w:val="NormalWeb"/>
      </w:pPr>
      <w:r>
        <w:t xml:space="preserve">Tujuan framework ini adalah memahami </w:t>
      </w:r>
      <w:r>
        <w:rPr>
          <w:rStyle w:val="Kuat"/>
        </w:rPr>
        <w:t>narasi pergerakan harga institusional</w:t>
      </w:r>
      <w:r>
        <w:t>.</w:t>
      </w:r>
    </w:p>
    <w:p w14:paraId="4B1CC263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FA6AE7" wp14:editId="23E41675">
                <wp:extent cx="6463665" cy="1270"/>
                <wp:effectExtent l="0" t="31750" r="0" b="36830"/>
                <wp:docPr id="1995551501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CAC47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5A1FD7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2. Siklus Pergerakan Harga</w:t>
      </w:r>
    </w:p>
    <w:p w14:paraId="018446B6" w14:textId="77777777" w:rsidR="009A344D" w:rsidRDefault="009A344D">
      <w:pPr>
        <w:pStyle w:val="NormalWeb"/>
      </w:pPr>
      <w:r>
        <w:t>Dalam metode ICT, harga biasanya bergerak dalam siklus tertentu.</w:t>
      </w:r>
    </w:p>
    <w:p w14:paraId="4A997228" w14:textId="77777777" w:rsidR="009A344D" w:rsidRDefault="009A344D">
      <w:pPr>
        <w:pStyle w:val="NormalWeb"/>
      </w:pPr>
      <w:r>
        <w:t>Siklus tersebut adalah:</w:t>
      </w:r>
    </w:p>
    <w:p w14:paraId="7BBD51A7" w14:textId="77777777" w:rsidR="009A344D" w:rsidRDefault="009A344D">
      <w:pPr>
        <w:pStyle w:val="NormalWeb"/>
      </w:pPr>
      <w:r>
        <w:rPr>
          <w:rStyle w:val="Kuat"/>
        </w:rPr>
        <w:t>ERL → IRL → ERL</w:t>
      </w:r>
    </w:p>
    <w:p w14:paraId="28F27944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E479F" wp14:editId="704E4C51">
                <wp:extent cx="6463665" cy="1270"/>
                <wp:effectExtent l="0" t="31750" r="0" b="36830"/>
                <wp:docPr id="1215952171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31DA6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22FA72" w14:textId="77777777" w:rsidR="009A344D" w:rsidRDefault="009A344D">
      <w:pPr>
        <w:pStyle w:val="Judul2"/>
        <w:rPr>
          <w:rFonts w:eastAsia="Times New Roman"/>
        </w:rPr>
      </w:pPr>
      <w:r>
        <w:rPr>
          <w:rFonts w:eastAsia="Times New Roman"/>
        </w:rPr>
        <w:t>External Range Liquidity (ERL)</w:t>
      </w:r>
    </w:p>
    <w:p w14:paraId="4DEED1F6" w14:textId="77777777" w:rsidR="009A344D" w:rsidRDefault="009A344D">
      <w:pPr>
        <w:pStyle w:val="NormalWeb"/>
      </w:pPr>
      <w:r>
        <w:t xml:space="preserve">ERL adalah likuiditas yang berada </w:t>
      </w:r>
      <w:r>
        <w:rPr>
          <w:rStyle w:val="Kuat"/>
        </w:rPr>
        <w:t>di luar range harga saat ini</w:t>
      </w:r>
      <w:r>
        <w:t>.</w:t>
      </w:r>
    </w:p>
    <w:p w14:paraId="5DF9AF72" w14:textId="77777777" w:rsidR="009A344D" w:rsidRDefault="009A344D">
      <w:pPr>
        <w:pStyle w:val="NormalWeb"/>
      </w:pPr>
      <w:r>
        <w:t>Contohnya:</w:t>
      </w:r>
    </w:p>
    <w:p w14:paraId="4ECC8387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16DEA717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76BCD70C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4592E251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2F011A1D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58539876" w14:textId="77777777" w:rsidR="009A344D" w:rsidRDefault="009A344D" w:rsidP="00083B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1A0CBD1D" w14:textId="77777777" w:rsidR="009A344D" w:rsidRDefault="009A344D">
      <w:pPr>
        <w:pStyle w:val="NormalWeb"/>
      </w:pPr>
      <w:r>
        <w:t xml:space="preserve">Area ini biasanya menjadi </w:t>
      </w:r>
      <w:r>
        <w:rPr>
          <w:rStyle w:val="Kuat"/>
        </w:rPr>
        <w:t>target utama harga</w:t>
      </w:r>
      <w:r>
        <w:t>.</w:t>
      </w:r>
    </w:p>
    <w:p w14:paraId="75BFB7A1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D2AA0E" wp14:editId="5AD288B7">
                <wp:extent cx="6463665" cy="1270"/>
                <wp:effectExtent l="0" t="31750" r="0" b="36830"/>
                <wp:docPr id="1550085016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7BC9D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F4A13C" w14:textId="77777777" w:rsidR="009A344D" w:rsidRDefault="009A344D">
      <w:pPr>
        <w:pStyle w:val="Judul2"/>
        <w:rPr>
          <w:rFonts w:eastAsia="Times New Roman"/>
        </w:rPr>
      </w:pPr>
      <w:r>
        <w:rPr>
          <w:rFonts w:eastAsia="Times New Roman"/>
        </w:rPr>
        <w:t>Internal Range Liquidity (IRL)</w:t>
      </w:r>
    </w:p>
    <w:p w14:paraId="01DA5D7B" w14:textId="77777777" w:rsidR="009A344D" w:rsidRDefault="009A344D">
      <w:pPr>
        <w:pStyle w:val="NormalWeb"/>
      </w:pPr>
      <w:r>
        <w:t xml:space="preserve">IRL adalah likuiditas yang berada </w:t>
      </w:r>
      <w:r>
        <w:rPr>
          <w:rStyle w:val="Kuat"/>
        </w:rPr>
        <w:t>di dalam range harga saat ini</w:t>
      </w:r>
      <w:r>
        <w:t>.</w:t>
      </w:r>
    </w:p>
    <w:p w14:paraId="3140F3A1" w14:textId="77777777" w:rsidR="009A344D" w:rsidRDefault="009A344D">
      <w:pPr>
        <w:pStyle w:val="NormalWeb"/>
      </w:pPr>
      <w:r>
        <w:t>Contohnya:</w:t>
      </w:r>
    </w:p>
    <w:p w14:paraId="23CF26F5" w14:textId="77777777" w:rsidR="009A344D" w:rsidRDefault="009A344D" w:rsidP="00083B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5D1649B6" w14:textId="77777777" w:rsidR="009A344D" w:rsidRDefault="009A344D" w:rsidP="00083B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3B16BA9C" w14:textId="77777777" w:rsidR="009A344D" w:rsidRDefault="009A344D" w:rsidP="00083B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imbalance kecil</w:t>
      </w:r>
    </w:p>
    <w:p w14:paraId="7201D74C" w14:textId="77777777" w:rsidR="009A344D" w:rsidRDefault="009A344D">
      <w:pPr>
        <w:pStyle w:val="NormalWeb"/>
      </w:pPr>
      <w:r>
        <w:t xml:space="preserve">Area ini sering digunakan oleh market untuk </w:t>
      </w:r>
      <w:r>
        <w:rPr>
          <w:rStyle w:val="Kuat"/>
        </w:rPr>
        <w:t>retracement dan rebalancing</w:t>
      </w:r>
      <w:r>
        <w:t>.</w:t>
      </w:r>
    </w:p>
    <w:p w14:paraId="4BAD7CA3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D3C612" wp14:editId="2C628877">
                <wp:extent cx="6463665" cy="1270"/>
                <wp:effectExtent l="0" t="31750" r="0" b="36830"/>
                <wp:docPr id="342852105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720C9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9366FC" w14:textId="77777777" w:rsidR="009A344D" w:rsidRDefault="009A344D">
      <w:pPr>
        <w:pStyle w:val="Judul2"/>
        <w:rPr>
          <w:rFonts w:eastAsia="Times New Roman"/>
        </w:rPr>
      </w:pPr>
      <w:r>
        <w:rPr>
          <w:rFonts w:eastAsia="Times New Roman"/>
        </w:rPr>
        <w:t>Siklus Pergerakan</w:t>
      </w:r>
    </w:p>
    <w:p w14:paraId="06E2AF5C" w14:textId="77777777" w:rsidR="009A344D" w:rsidRDefault="009A344D">
      <w:pPr>
        <w:pStyle w:val="NormalWeb"/>
      </w:pPr>
      <w:r>
        <w:t>Biasanya market bergerak seperti ini:</w:t>
      </w:r>
    </w:p>
    <w:p w14:paraId="416E1FC8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Ambil ERL</w:t>
      </w:r>
    </w:p>
    <w:p w14:paraId="38C620CF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23E58748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Retrace ke IRL</w:t>
      </w:r>
    </w:p>
    <w:p w14:paraId="3783A614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50872DB3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Expansion menuju ERL berikutnya</w:t>
      </w:r>
    </w:p>
    <w:p w14:paraId="6CF0FD19" w14:textId="77777777" w:rsidR="009A344D" w:rsidRDefault="009A344D">
      <w:pPr>
        <w:pStyle w:val="NormalWeb"/>
      </w:pPr>
      <w:r>
        <w:t>Siklus ini terus berulang dalam market.</w:t>
      </w:r>
    </w:p>
    <w:p w14:paraId="742A9673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1A1498" wp14:editId="1295037B">
                <wp:extent cx="6463665" cy="1270"/>
                <wp:effectExtent l="0" t="31750" r="0" b="36830"/>
                <wp:docPr id="891443162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92A9C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DAA90C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3. Framework Analisis Market</w:t>
      </w:r>
    </w:p>
    <w:p w14:paraId="7F940128" w14:textId="77777777" w:rsidR="009A344D" w:rsidRDefault="009A344D">
      <w:pPr>
        <w:pStyle w:val="NormalWeb"/>
      </w:pPr>
      <w:r>
        <w:t>Untuk menggunakan framework ini, trader biasanya mengikuti beberapa langkah analisis.</w:t>
      </w:r>
    </w:p>
    <w:p w14:paraId="6BFD4687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34D9D" wp14:editId="6EB56842">
                <wp:extent cx="6463665" cy="1270"/>
                <wp:effectExtent l="0" t="31750" r="0" b="36830"/>
                <wp:docPr id="1763113801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03E76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879191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Langkah 1 — Tentukan Bias Market</w:t>
      </w:r>
    </w:p>
    <w:p w14:paraId="61E85080" w14:textId="77777777" w:rsidR="009A344D" w:rsidRDefault="009A344D">
      <w:pPr>
        <w:pStyle w:val="NormalWeb"/>
      </w:pPr>
      <w:r>
        <w:t>Langkah pertama adalah menentukan:</w:t>
      </w:r>
    </w:p>
    <w:p w14:paraId="28651CD6" w14:textId="77777777" w:rsidR="009A344D" w:rsidRDefault="009A344D">
      <w:pPr>
        <w:pStyle w:val="NormalWeb"/>
      </w:pPr>
      <w:r>
        <w:rPr>
          <w:rStyle w:val="Kuat"/>
        </w:rPr>
        <w:t>Daily Bias</w:t>
      </w:r>
    </w:p>
    <w:p w14:paraId="4A100B84" w14:textId="77777777" w:rsidR="009A344D" w:rsidRDefault="009A344D">
      <w:pPr>
        <w:pStyle w:val="NormalWeb"/>
      </w:pPr>
      <w:r>
        <w:t>Bias ditentukan dengan melihat:</w:t>
      </w:r>
    </w:p>
    <w:p w14:paraId="6496B59F" w14:textId="77777777" w:rsidR="009A344D" w:rsidRDefault="009A344D" w:rsidP="00083B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HTF</w:t>
      </w:r>
    </w:p>
    <w:p w14:paraId="04C27978" w14:textId="77777777" w:rsidR="009A344D" w:rsidRDefault="009A344D" w:rsidP="00083B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posisi likuiditas</w:t>
      </w:r>
    </w:p>
    <w:p w14:paraId="33BAA8DE" w14:textId="77777777" w:rsidR="009A344D" w:rsidRDefault="009A344D" w:rsidP="00083B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arah tren</w:t>
      </w:r>
    </w:p>
    <w:p w14:paraId="1AED0FF0" w14:textId="77777777" w:rsidR="009A344D" w:rsidRDefault="009A344D">
      <w:pPr>
        <w:pStyle w:val="NormalWeb"/>
      </w:pPr>
      <w:r>
        <w:t xml:space="preserve">Jika market bullish, trader fokus pada </w:t>
      </w:r>
      <w:r>
        <w:rPr>
          <w:rStyle w:val="Kuat"/>
        </w:rPr>
        <w:t>setup buy</w:t>
      </w:r>
      <w:r>
        <w:t>.</w:t>
      </w:r>
    </w:p>
    <w:p w14:paraId="13892203" w14:textId="77777777" w:rsidR="009A344D" w:rsidRDefault="009A344D">
      <w:pPr>
        <w:pStyle w:val="NormalWeb"/>
      </w:pPr>
      <w:r>
        <w:t xml:space="preserve">Jika market bearish, trader fokus pada </w:t>
      </w:r>
      <w:r>
        <w:rPr>
          <w:rStyle w:val="Kuat"/>
        </w:rPr>
        <w:t>setup sell</w:t>
      </w:r>
      <w:r>
        <w:t>.</w:t>
      </w:r>
    </w:p>
    <w:p w14:paraId="0EEA8CEF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6D9F4B" wp14:editId="4884C8B4">
                <wp:extent cx="6463665" cy="1270"/>
                <wp:effectExtent l="0" t="31750" r="0" b="36830"/>
                <wp:docPr id="1103874507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19FB3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2D5702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Langkah 2 — Tentukan Draw on Liquidity (DOL)</w:t>
      </w:r>
    </w:p>
    <w:p w14:paraId="016FCBAF" w14:textId="77777777" w:rsidR="009A344D" w:rsidRDefault="009A344D">
      <w:pPr>
        <w:pStyle w:val="NormalWeb"/>
      </w:pPr>
      <w:r>
        <w:t>Setelah bias ditentukan, trader mencari:</w:t>
      </w:r>
    </w:p>
    <w:p w14:paraId="38E5B7E4" w14:textId="77777777" w:rsidR="009A344D" w:rsidRDefault="009A344D">
      <w:pPr>
        <w:pStyle w:val="NormalWeb"/>
      </w:pPr>
      <w:r>
        <w:rPr>
          <w:rStyle w:val="Kuat"/>
        </w:rPr>
        <w:t>target likuiditas berikutnya</w:t>
      </w:r>
    </w:p>
    <w:p w14:paraId="5FCC6BF6" w14:textId="77777777" w:rsidR="009A344D" w:rsidRDefault="009A344D">
      <w:pPr>
        <w:pStyle w:val="NormalWeb"/>
      </w:pPr>
      <w:r>
        <w:t>Contoh target:</w:t>
      </w:r>
    </w:p>
    <w:p w14:paraId="4056A245" w14:textId="77777777" w:rsidR="009A344D" w:rsidRDefault="009A344D" w:rsidP="00083B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569C0C1A" w14:textId="77777777" w:rsidR="009A344D" w:rsidRDefault="009A344D" w:rsidP="00083B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3B8935E2" w14:textId="77777777" w:rsidR="009A344D" w:rsidRDefault="009A344D" w:rsidP="00083B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19E50349" w14:textId="77777777" w:rsidR="009A344D" w:rsidRDefault="009A344D" w:rsidP="00083B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01BBB561" w14:textId="77777777" w:rsidR="009A344D" w:rsidRDefault="009A344D" w:rsidP="00083B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FVG</w:t>
      </w:r>
    </w:p>
    <w:p w14:paraId="192A0403" w14:textId="77777777" w:rsidR="009A344D" w:rsidRDefault="009A344D">
      <w:pPr>
        <w:pStyle w:val="NormalWeb"/>
      </w:pPr>
      <w:r>
        <w:t>Area ini disebut:</w:t>
      </w:r>
    </w:p>
    <w:p w14:paraId="7BE89C4A" w14:textId="77777777" w:rsidR="009A344D" w:rsidRDefault="009A344D">
      <w:pPr>
        <w:pStyle w:val="NormalWeb"/>
      </w:pPr>
      <w:r>
        <w:rPr>
          <w:rStyle w:val="Kuat"/>
        </w:rPr>
        <w:t>Draw on Liquidity (DOL)</w:t>
      </w:r>
      <w:r>
        <w:t>.</w:t>
      </w:r>
    </w:p>
    <w:p w14:paraId="25C0B261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46DAB" wp14:editId="0FC00F84">
                <wp:extent cx="6463665" cy="1270"/>
                <wp:effectExtent l="0" t="31750" r="0" b="36830"/>
                <wp:docPr id="509832480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F9D4F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87F180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Langkah 3 — Premium dan Discount</w:t>
      </w:r>
    </w:p>
    <w:p w14:paraId="3648B988" w14:textId="77777777" w:rsidR="009A344D" w:rsidRDefault="009A344D">
      <w:pPr>
        <w:pStyle w:val="NormalWeb"/>
      </w:pPr>
      <w:r>
        <w:t xml:space="preserve">Setelah target diketahui, trader menentukan posisi harga dalam </w:t>
      </w:r>
      <w:r>
        <w:rPr>
          <w:rStyle w:val="Kuat"/>
        </w:rPr>
        <w:t>dealing range</w:t>
      </w:r>
      <w:r>
        <w:t>.</w:t>
      </w:r>
    </w:p>
    <w:p w14:paraId="1F025DD1" w14:textId="77777777" w:rsidR="009A344D" w:rsidRDefault="009A344D">
      <w:pPr>
        <w:pStyle w:val="NormalWeb"/>
      </w:pPr>
      <w:r>
        <w:t>Gunakan Fibonacci untuk menentukan:</w:t>
      </w:r>
    </w:p>
    <w:p w14:paraId="38D5D260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7DF4703B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258292F4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Equilibrium</w:t>
      </w:r>
    </w:p>
    <w:p w14:paraId="1D4C565C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1499D859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6D0D8866" w14:textId="77777777" w:rsidR="009A344D" w:rsidRDefault="009A344D">
      <w:pPr>
        <w:pStyle w:val="NormalWeb"/>
      </w:pPr>
      <w:r>
        <w:t>Prinsipnya sederhana:</w:t>
      </w:r>
    </w:p>
    <w:p w14:paraId="3B36A87E" w14:textId="77777777" w:rsidR="009A344D" w:rsidRDefault="009A344D" w:rsidP="00083B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Buy di Discount</w:t>
      </w:r>
    </w:p>
    <w:p w14:paraId="3AEAB1C8" w14:textId="77777777" w:rsidR="009A344D" w:rsidRDefault="009A344D" w:rsidP="00083B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Sell di Premium</w:t>
      </w:r>
    </w:p>
    <w:p w14:paraId="58B30E7C" w14:textId="77777777" w:rsidR="009A344D" w:rsidRDefault="009A34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1FFEFD" wp14:editId="2486070E">
                <wp:extent cx="6463665" cy="1270"/>
                <wp:effectExtent l="0" t="31750" r="0" b="36830"/>
                <wp:docPr id="661480282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710CC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3F9A2A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Langkah 4 — Waktu Trading (Kill Zones)</w:t>
      </w:r>
    </w:p>
    <w:p w14:paraId="6B0A2568" w14:textId="77777777" w:rsidR="009A344D" w:rsidRDefault="009A344D">
      <w:pPr>
        <w:pStyle w:val="NormalWeb"/>
      </w:pPr>
      <w:r>
        <w:t>Tidak semua waktu cocok untuk trading.</w:t>
      </w:r>
    </w:p>
    <w:p w14:paraId="7F49F30D" w14:textId="77777777" w:rsidR="009A344D" w:rsidRDefault="009A344D">
      <w:pPr>
        <w:pStyle w:val="NormalWeb"/>
      </w:pPr>
      <w:r>
        <w:t>Trader biasanya fokus pada waktu ketika algoritma paling aktif.</w:t>
      </w:r>
    </w:p>
    <w:p w14:paraId="52FE25B2" w14:textId="77777777" w:rsidR="009A344D" w:rsidRDefault="009A344D">
      <w:pPr>
        <w:pStyle w:val="NormalWeb"/>
      </w:pPr>
      <w:r>
        <w:t>Ini disebut:</w:t>
      </w:r>
    </w:p>
    <w:p w14:paraId="7AF8EDC2" w14:textId="77777777" w:rsidR="009A344D" w:rsidRDefault="009A344D">
      <w:pPr>
        <w:pStyle w:val="NormalWeb"/>
      </w:pPr>
      <w:r>
        <w:rPr>
          <w:rStyle w:val="Kuat"/>
        </w:rPr>
        <w:t>Kill Zones</w:t>
      </w:r>
    </w:p>
    <w:p w14:paraId="3AC63259" w14:textId="77777777" w:rsidR="009A344D" w:rsidRDefault="009A344D">
      <w:pPr>
        <w:pStyle w:val="NormalWeb"/>
      </w:pPr>
      <w:r>
        <w:t>Contohnya:</w:t>
      </w:r>
    </w:p>
    <w:p w14:paraId="6086585F" w14:textId="77777777" w:rsidR="009A344D" w:rsidRDefault="009A344D" w:rsidP="00083B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London Session</w:t>
      </w:r>
    </w:p>
    <w:p w14:paraId="1CF91EC3" w14:textId="77777777" w:rsidR="009A344D" w:rsidRDefault="009A344D" w:rsidP="00083B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York Session</w:t>
      </w:r>
    </w:p>
    <w:p w14:paraId="1C1DE80C" w14:textId="77777777" w:rsidR="009A344D" w:rsidRDefault="009A344D">
      <w:pPr>
        <w:pStyle w:val="NormalWeb"/>
      </w:pPr>
      <w:r>
        <w:t>Pada waktu ini biasanya terjadi:</w:t>
      </w:r>
    </w:p>
    <w:p w14:paraId="425BD998" w14:textId="77777777" w:rsidR="009A344D" w:rsidRDefault="009A344D" w:rsidP="00083B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58B76FC3" w14:textId="77777777" w:rsidR="009A344D" w:rsidRDefault="009A344D" w:rsidP="00083B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104779FD" w14:textId="77777777" w:rsidR="009A344D" w:rsidRDefault="009A344D" w:rsidP="00083B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expansion</w:t>
      </w:r>
    </w:p>
    <w:p w14:paraId="211F92D6" w14:textId="77777777" w:rsidR="009A344D" w:rsidRDefault="009A344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96114" wp14:editId="7C9E108E">
                <wp:extent cx="6463665" cy="1270"/>
                <wp:effectExtent l="0" t="31750" r="0" b="36830"/>
                <wp:docPr id="1480365545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092E9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50F0DC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Langkah 5 — Konfirmasi Entry di LTF</w:t>
      </w:r>
    </w:p>
    <w:p w14:paraId="63350EF2" w14:textId="77777777" w:rsidR="009A344D" w:rsidRDefault="009A344D">
      <w:pPr>
        <w:pStyle w:val="NormalWeb"/>
      </w:pPr>
      <w:r>
        <w:t>Setelah semua konteks jelas, trader turun ke timeframe kecil.</w:t>
      </w:r>
    </w:p>
    <w:p w14:paraId="058B50C1" w14:textId="77777777" w:rsidR="009A344D" w:rsidRDefault="009A344D">
      <w:pPr>
        <w:pStyle w:val="NormalWeb"/>
      </w:pPr>
      <w:r>
        <w:t>Biasanya menggunakan:</w:t>
      </w:r>
    </w:p>
    <w:p w14:paraId="4CA5B2BC" w14:textId="77777777" w:rsidR="009A344D" w:rsidRDefault="009A344D" w:rsidP="00083B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0BC6C019" w14:textId="77777777" w:rsidR="009A344D" w:rsidRDefault="009A344D" w:rsidP="00083B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62C444D7" w14:textId="77777777" w:rsidR="009A344D" w:rsidRDefault="009A344D">
      <w:pPr>
        <w:pStyle w:val="NormalWeb"/>
      </w:pPr>
      <w:r>
        <w:t>Trader menunggu beberapa konfirmasi:</w:t>
      </w:r>
    </w:p>
    <w:p w14:paraId="1E91CA11" w14:textId="77777777" w:rsidR="009A344D" w:rsidRDefault="009A344D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Liquidity Sweep</w:t>
      </w:r>
    </w:p>
    <w:p w14:paraId="5A01BF79" w14:textId="77777777" w:rsidR="009A344D" w:rsidRDefault="009A344D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Market Structure Shift (MSS)</w:t>
      </w:r>
    </w:p>
    <w:p w14:paraId="101B61DF" w14:textId="77777777" w:rsidR="009A344D" w:rsidRDefault="009A344D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Displacement</w:t>
      </w:r>
    </w:p>
    <w:p w14:paraId="0586647C" w14:textId="77777777" w:rsidR="009A344D" w:rsidRDefault="009A344D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Retracement ke FVG atau Order Block</w:t>
      </w:r>
    </w:p>
    <w:p w14:paraId="0FC98C91" w14:textId="77777777" w:rsidR="009A344D" w:rsidRDefault="009A344D">
      <w:pPr>
        <w:pStyle w:val="NormalWeb"/>
      </w:pPr>
      <w:r>
        <w:t xml:space="preserve">Baru setelah itu trader melakukan </w:t>
      </w:r>
      <w:r>
        <w:rPr>
          <w:rStyle w:val="Kuat"/>
        </w:rPr>
        <w:t>entry</w:t>
      </w:r>
      <w:r>
        <w:t>.</w:t>
      </w:r>
    </w:p>
    <w:p w14:paraId="42224DE6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E250D" wp14:editId="09103B2B">
                <wp:extent cx="6463665" cy="1270"/>
                <wp:effectExtent l="0" t="31750" r="0" b="36830"/>
                <wp:docPr id="1380658257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44DB1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134560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4. Narasi Pergerakan Harga</w:t>
      </w:r>
    </w:p>
    <w:p w14:paraId="33593F07" w14:textId="77777777" w:rsidR="009A344D" w:rsidRDefault="009A344D">
      <w:pPr>
        <w:pStyle w:val="NormalWeb"/>
      </w:pPr>
      <w:r>
        <w:t xml:space="preserve">Framework ini membantu trader memahami </w:t>
      </w:r>
      <w:r>
        <w:rPr>
          <w:rStyle w:val="Kuat"/>
        </w:rPr>
        <w:t>cerita di balik pergerakan harga</w:t>
      </w:r>
      <w:r>
        <w:t>.</w:t>
      </w:r>
    </w:p>
    <w:p w14:paraId="01D3D081" w14:textId="77777777" w:rsidR="009A344D" w:rsidRDefault="009A344D">
      <w:pPr>
        <w:pStyle w:val="NormalWeb"/>
      </w:pPr>
      <w:r>
        <w:t>Contoh narasi market:</w:t>
      </w:r>
    </w:p>
    <w:p w14:paraId="35F299FD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Liquidity build</w:t>
      </w:r>
    </w:p>
    <w:p w14:paraId="370A506F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21BC94C8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5AA48A0E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75512D46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4642CFBD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C286280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04577E01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2B899400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57FFA136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4D86CF6" w14:textId="77777777" w:rsidR="009A344D" w:rsidRDefault="009A344D">
      <w:pPr>
        <w:pStyle w:val="HTMLSudahDiformat"/>
        <w:rPr>
          <w:rStyle w:val="KodeHTML"/>
        </w:rPr>
      </w:pPr>
      <w:r>
        <w:rPr>
          <w:rStyle w:val="KodeHTML"/>
        </w:rPr>
        <w:t>Expansion menuju target</w:t>
      </w:r>
    </w:p>
    <w:p w14:paraId="7DD8D2C2" w14:textId="77777777" w:rsidR="009A344D" w:rsidRDefault="009A344D">
      <w:pPr>
        <w:pStyle w:val="NormalWeb"/>
      </w:pPr>
      <w:r>
        <w:t>Trader tidak lagi menebak arah market.</w:t>
      </w:r>
    </w:p>
    <w:p w14:paraId="021A61EE" w14:textId="77777777" w:rsidR="009A344D" w:rsidRDefault="009A344D">
      <w:pPr>
        <w:pStyle w:val="NormalWeb"/>
      </w:pPr>
      <w:r>
        <w:t xml:space="preserve">Trader hanya mengikuti </w:t>
      </w:r>
      <w:r>
        <w:rPr>
          <w:rStyle w:val="Kuat"/>
        </w:rPr>
        <w:t>alur pergerakan likuiditas</w:t>
      </w:r>
      <w:r>
        <w:t>.</w:t>
      </w:r>
    </w:p>
    <w:p w14:paraId="492B87E8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A931F" wp14:editId="66AAF66F">
                <wp:extent cx="6463665" cy="1270"/>
                <wp:effectExtent l="0" t="31750" r="0" b="36830"/>
                <wp:docPr id="1047361950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A7618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099BB6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5. Tujuan Framework Ini</w:t>
      </w:r>
    </w:p>
    <w:p w14:paraId="59A76A16" w14:textId="77777777" w:rsidR="009A344D" w:rsidRDefault="009A344D">
      <w:pPr>
        <w:pStyle w:val="NormalWeb"/>
      </w:pPr>
      <w:r>
        <w:t>Framework ini mengubah cara trader melihat market.</w:t>
      </w:r>
    </w:p>
    <w:p w14:paraId="069DA716" w14:textId="77777777" w:rsidR="009A344D" w:rsidRDefault="009A344D">
      <w:pPr>
        <w:pStyle w:val="NormalWeb"/>
      </w:pPr>
      <w:r>
        <w:t>Trader tidak lagi melihat market sebagai:</w:t>
      </w:r>
    </w:p>
    <w:p w14:paraId="691FA958" w14:textId="77777777" w:rsidR="009A344D" w:rsidRDefault="009A344D" w:rsidP="00083B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pergerakan acak</w:t>
      </w:r>
    </w:p>
    <w:p w14:paraId="7EB07134" w14:textId="77777777" w:rsidR="009A344D" w:rsidRDefault="009A344D" w:rsidP="00083B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pola candlestick</w:t>
      </w:r>
    </w:p>
    <w:p w14:paraId="51F3C8BB" w14:textId="77777777" w:rsidR="009A344D" w:rsidRDefault="009A344D">
      <w:pPr>
        <w:pStyle w:val="NormalWeb"/>
      </w:pPr>
      <w:r>
        <w:t>Trader melihat market sebagai:</w:t>
      </w:r>
    </w:p>
    <w:p w14:paraId="10689CE8" w14:textId="77777777" w:rsidR="009A344D" w:rsidRDefault="009A344D">
      <w:pPr>
        <w:pStyle w:val="NormalWeb"/>
      </w:pPr>
      <w:r>
        <w:rPr>
          <w:rStyle w:val="Kuat"/>
        </w:rPr>
        <w:t>sistem yang digerakkan oleh kebutuhan likuiditas institusi.</w:t>
      </w:r>
    </w:p>
    <w:p w14:paraId="18582422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CE8ED" wp14:editId="35409574">
                <wp:extent cx="6463665" cy="1270"/>
                <wp:effectExtent l="0" t="31750" r="0" b="36830"/>
                <wp:docPr id="1861950229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436F0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6EFA81" w14:textId="77777777" w:rsidR="009A344D" w:rsidRDefault="009A344D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18</w:t>
      </w:r>
    </w:p>
    <w:p w14:paraId="248CEBA6" w14:textId="77777777" w:rsidR="009A344D" w:rsidRDefault="009A344D">
      <w:pPr>
        <w:pStyle w:val="NormalWeb"/>
      </w:pPr>
      <w:r>
        <w:t>Hal paling penting dari framework ini:</w:t>
      </w:r>
    </w:p>
    <w:p w14:paraId="4D390F67" w14:textId="77777777" w:rsidR="009A344D" w:rsidRDefault="009A344D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bergerak karena </w:t>
      </w:r>
      <w:r>
        <w:rPr>
          <w:rStyle w:val="Kuat"/>
        </w:rPr>
        <w:t>likuiditas</w:t>
      </w:r>
    </w:p>
    <w:p w14:paraId="2110C2EE" w14:textId="77777777" w:rsidR="009A344D" w:rsidRDefault="009A344D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Harga biasanya bergerak dari </w:t>
      </w:r>
      <w:r>
        <w:rPr>
          <w:rStyle w:val="Kuat"/>
        </w:rPr>
        <w:t>ERL → IRL → ERL</w:t>
      </w:r>
    </w:p>
    <w:p w14:paraId="1B12D624" w14:textId="77777777" w:rsidR="009A344D" w:rsidRDefault="009A344D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Trader harus memahami:</w:t>
      </w:r>
    </w:p>
    <w:p w14:paraId="3CADE6F7" w14:textId="77777777" w:rsidR="009A344D" w:rsidRDefault="009A344D" w:rsidP="00083B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bias market</w:t>
      </w:r>
    </w:p>
    <w:p w14:paraId="76825AEF" w14:textId="77777777" w:rsidR="009A344D" w:rsidRDefault="009A344D" w:rsidP="00083B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target likuiditas</w:t>
      </w:r>
    </w:p>
    <w:p w14:paraId="01E76E6D" w14:textId="77777777" w:rsidR="009A344D" w:rsidRDefault="009A344D" w:rsidP="00083B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zona premium / discount</w:t>
      </w:r>
    </w:p>
    <w:p w14:paraId="2683F8C8" w14:textId="77777777" w:rsidR="009A344D" w:rsidRDefault="009A344D" w:rsidP="00083B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waktu trading</w:t>
      </w:r>
    </w:p>
    <w:p w14:paraId="2FEBD871" w14:textId="77777777" w:rsidR="009A344D" w:rsidRDefault="009A344D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Entry dilakukan setelah muncul:</w:t>
      </w:r>
    </w:p>
    <w:p w14:paraId="05DB31FC" w14:textId="77777777" w:rsidR="009A344D" w:rsidRDefault="009A344D" w:rsidP="00083B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4519363C" w14:textId="77777777" w:rsidR="009A344D" w:rsidRDefault="009A344D" w:rsidP="00083B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MSS</w:t>
      </w:r>
    </w:p>
    <w:p w14:paraId="734283A5" w14:textId="77777777" w:rsidR="009A344D" w:rsidRDefault="009A344D" w:rsidP="00083B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59C147B4" w14:textId="77777777" w:rsidR="009A344D" w:rsidRDefault="009A344D">
      <w:pPr>
        <w:pStyle w:val="NormalWeb"/>
      </w:pPr>
      <w:r>
        <w:t xml:space="preserve">Dengan framework ini trader tidak lagi trading secara acak, tetapi mengikuti </w:t>
      </w:r>
      <w:r>
        <w:rPr>
          <w:rStyle w:val="Kuat"/>
        </w:rPr>
        <w:t>alur pergerakan institusional yang logis</w:t>
      </w:r>
      <w:r>
        <w:t>.</w:t>
      </w:r>
    </w:p>
    <w:p w14:paraId="66E89A7B" w14:textId="77777777" w:rsidR="009A344D" w:rsidRDefault="009A34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25651" wp14:editId="19A6065E">
                <wp:extent cx="6463665" cy="1270"/>
                <wp:effectExtent l="0" t="31750" r="0" b="36830"/>
                <wp:docPr id="1806294137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621C7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7B5593" w14:textId="77777777" w:rsidR="009A344D" w:rsidRDefault="009A344D">
      <w:pPr>
        <w:pStyle w:val="NormalWeb"/>
      </w:pPr>
      <w:r>
        <w:t xml:space="preserve">Jika kamu lanjutkan materi ini, biasanya </w:t>
      </w:r>
      <w:r>
        <w:rPr>
          <w:rStyle w:val="Kuat"/>
        </w:rPr>
        <w:t>Bab berikutnya mulai membahas psikologi trading dalam sistem ICT</w:t>
      </w:r>
      <w:r>
        <w:t>, yaitu:</w:t>
      </w:r>
    </w:p>
    <w:p w14:paraId="0A8EA9AB" w14:textId="77777777" w:rsidR="009A344D" w:rsidRDefault="009A344D">
      <w:pPr>
        <w:pStyle w:val="NormalWeb"/>
      </w:pPr>
      <w:r>
        <w:rPr>
          <w:rStyle w:val="Kuat"/>
        </w:rPr>
        <w:t>BAB 19 — Psikologi Trading dan Disiplin Eksekusi</w:t>
      </w:r>
    </w:p>
    <w:p w14:paraId="1E0FC09E" w14:textId="77777777" w:rsidR="009A344D" w:rsidRDefault="009A344D">
      <w:pPr>
        <w:pStyle w:val="NormalWeb"/>
      </w:pPr>
      <w:r>
        <w:t>Bab ini biasanya membahas:</w:t>
      </w:r>
    </w:p>
    <w:p w14:paraId="5D5D296A" w14:textId="77777777" w:rsidR="009A344D" w:rsidRDefault="009A344D" w:rsidP="00083B6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kesalahan umum trader</w:t>
      </w:r>
    </w:p>
    <w:p w14:paraId="5A0AB44D" w14:textId="77777777" w:rsidR="009A344D" w:rsidRDefault="009A344D" w:rsidP="00083B6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overtrading</w:t>
      </w:r>
    </w:p>
    <w:p w14:paraId="67B3E448" w14:textId="77777777" w:rsidR="009A344D" w:rsidRDefault="009A344D" w:rsidP="00083B6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pentingnya disiplin dalam menunggu setup.</w:t>
      </w:r>
    </w:p>
    <w:p w14:paraId="09E51AD3" w14:textId="77777777" w:rsidR="00C70483" w:rsidRDefault="00C70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13D4F" wp14:editId="4579F6AF">
                <wp:extent cx="6463665" cy="1270"/>
                <wp:effectExtent l="0" t="31750" r="0" b="36830"/>
                <wp:docPr id="467687138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24E3A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8419C8" w14:textId="77777777" w:rsidR="000A1E81" w:rsidRDefault="000A1E81">
      <w:pPr>
        <w:pStyle w:val="NormalWeb"/>
      </w:pPr>
      <w:r>
        <w:t xml:space="preserve">Aku rapikan </w:t>
      </w:r>
      <w:r>
        <w:rPr>
          <w:rStyle w:val="Kuat"/>
        </w:rPr>
        <w:t>Bab 19</w:t>
      </w:r>
      <w:r>
        <w:t xml:space="preserve"> dengan gaya yang sama seperti sebelumnya: sederhana, jelas, dan langsung ke inti.</w:t>
      </w:r>
    </w:p>
    <w:p w14:paraId="3DDDDFC7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88CC7A" wp14:editId="57195443">
                <wp:extent cx="6463665" cy="1270"/>
                <wp:effectExtent l="0" t="31750" r="0" b="36830"/>
                <wp:docPr id="71941653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92ADC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DEB222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BAB 19</w:t>
      </w:r>
    </w:p>
    <w:p w14:paraId="116477DB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Manajemen Risiko dan Eksekusi Trading</w:t>
      </w:r>
    </w:p>
    <w:p w14:paraId="5656B432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C2766B" wp14:editId="1C45A5D0">
                <wp:extent cx="6463665" cy="1270"/>
                <wp:effectExtent l="0" t="31750" r="0" b="36830"/>
                <wp:docPr id="1176493581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55D67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4BBF60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1. Kenapa Manajemen Risiko Sangat Penting</w:t>
      </w:r>
    </w:p>
    <w:p w14:paraId="0FF99E38" w14:textId="77777777" w:rsidR="000A1E81" w:rsidRDefault="000A1E81">
      <w:pPr>
        <w:pStyle w:val="NormalWeb"/>
      </w:pPr>
      <w:r>
        <w:t xml:space="preserve">Dalam trading Smart Money atau ICT, </w:t>
      </w:r>
      <w:r>
        <w:rPr>
          <w:rStyle w:val="Kuat"/>
        </w:rPr>
        <w:t>strategi saja tidak cukup</w:t>
      </w:r>
      <w:r>
        <w:t>.</w:t>
      </w:r>
    </w:p>
    <w:p w14:paraId="763783BC" w14:textId="77777777" w:rsidR="000A1E81" w:rsidRDefault="000A1E81">
      <w:pPr>
        <w:pStyle w:val="NormalWeb"/>
      </w:pPr>
      <w:r>
        <w:t>Banyak trader memahami:</w:t>
      </w:r>
    </w:p>
    <w:p w14:paraId="4AC5C8BE" w14:textId="77777777" w:rsidR="000A1E81" w:rsidRDefault="000A1E81" w:rsidP="00083B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20B30E32" w14:textId="77777777" w:rsidR="000A1E81" w:rsidRDefault="000A1E81" w:rsidP="00083B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structure</w:t>
      </w:r>
    </w:p>
    <w:p w14:paraId="10346098" w14:textId="77777777" w:rsidR="000A1E81" w:rsidRDefault="000A1E81" w:rsidP="00083B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 Array</w:t>
      </w:r>
    </w:p>
    <w:p w14:paraId="446A652F" w14:textId="77777777" w:rsidR="000A1E81" w:rsidRDefault="000A1E81">
      <w:pPr>
        <w:pStyle w:val="NormalWeb"/>
      </w:pPr>
      <w:r>
        <w:t xml:space="preserve">tetapi tetap kehilangan uang karena </w:t>
      </w:r>
      <w:r>
        <w:rPr>
          <w:rStyle w:val="Kuat"/>
        </w:rPr>
        <w:t>manajemen risiko yang buruk</w:t>
      </w:r>
      <w:r>
        <w:t>.</w:t>
      </w:r>
    </w:p>
    <w:p w14:paraId="40B89E3B" w14:textId="77777777" w:rsidR="000A1E81" w:rsidRDefault="000A1E81">
      <w:pPr>
        <w:pStyle w:val="NormalWeb"/>
      </w:pPr>
      <w:r>
        <w:t>Tujuan utama manajemen risiko adalah:</w:t>
      </w:r>
    </w:p>
    <w:p w14:paraId="059B1554" w14:textId="77777777" w:rsidR="000A1E81" w:rsidRDefault="000A1E81">
      <w:pPr>
        <w:pStyle w:val="NormalWeb"/>
      </w:pPr>
      <w:r>
        <w:rPr>
          <w:rStyle w:val="Kuat"/>
        </w:rPr>
        <w:t>melindungi akun agar tetap bertahan di market.</w:t>
      </w:r>
    </w:p>
    <w:p w14:paraId="298DED77" w14:textId="77777777" w:rsidR="000A1E81" w:rsidRDefault="000A1E81">
      <w:pPr>
        <w:pStyle w:val="NormalWeb"/>
      </w:pPr>
      <w:r>
        <w:t>Dalam trading ada satu prinsip penting:</w:t>
      </w:r>
    </w:p>
    <w:p w14:paraId="44DBBFAD" w14:textId="77777777" w:rsidR="000A1E81" w:rsidRDefault="000A1E81">
      <w:pPr>
        <w:pStyle w:val="NormalWeb"/>
      </w:pPr>
      <w:r>
        <w:rPr>
          <w:rStyle w:val="Kuat"/>
        </w:rPr>
        <w:t>Survive first, profit later.</w:t>
      </w:r>
    </w:p>
    <w:p w14:paraId="3D553AB2" w14:textId="77777777" w:rsidR="000A1E81" w:rsidRDefault="000A1E81">
      <w:pPr>
        <w:pStyle w:val="NormalWeb"/>
      </w:pPr>
      <w:r>
        <w:t>Jika akun bertahan lama, peluang profit akan selalu ada.</w:t>
      </w:r>
    </w:p>
    <w:p w14:paraId="09B99942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6E638" wp14:editId="38EAD207">
                <wp:extent cx="6463665" cy="1270"/>
                <wp:effectExtent l="0" t="31750" r="0" b="36830"/>
                <wp:docPr id="517085115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D9589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391D3E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2. Risk per Trade (Risiko per Transaksi)</w:t>
      </w:r>
    </w:p>
    <w:p w14:paraId="1A23AA11" w14:textId="77777777" w:rsidR="000A1E81" w:rsidRDefault="000A1E81">
      <w:pPr>
        <w:pStyle w:val="NormalWeb"/>
      </w:pPr>
      <w:r>
        <w:t>Risk per trade adalah jumlah maksimal kerugian yang siap diterima dalam satu posisi.</w:t>
      </w:r>
    </w:p>
    <w:p w14:paraId="65402025" w14:textId="77777777" w:rsidR="000A1E81" w:rsidRDefault="000A1E81">
      <w:pPr>
        <w:pStyle w:val="NormalWeb"/>
      </w:pPr>
      <w:r>
        <w:t xml:space="preserve">Biasanya dihitung dalam </w:t>
      </w:r>
      <w:r>
        <w:rPr>
          <w:rStyle w:val="Kuat"/>
        </w:rPr>
        <w:t>persentase dari modal</w:t>
      </w:r>
      <w:r>
        <w:t>.</w:t>
      </w:r>
    </w:p>
    <w:p w14:paraId="681E20B4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82EA9" wp14:editId="3A72D440">
                <wp:extent cx="6463665" cy="1270"/>
                <wp:effectExtent l="0" t="31750" r="0" b="36830"/>
                <wp:docPr id="2144348558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6CFBD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D97D7E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Persentase Risiko yang Aman</w:t>
      </w:r>
    </w:p>
    <w:p w14:paraId="40B03E63" w14:textId="77777777" w:rsidR="000A1E81" w:rsidRDefault="000A1E81">
      <w:pPr>
        <w:pStyle w:val="NormalWeb"/>
      </w:pPr>
      <w:r>
        <w:t>Umumnya trader profesional menggunakan:</w:t>
      </w:r>
    </w:p>
    <w:p w14:paraId="44564038" w14:textId="77777777" w:rsidR="000A1E81" w:rsidRDefault="000A1E81" w:rsidP="00083B6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0.5% – 1% per trade</w:t>
      </w:r>
    </w:p>
    <w:p w14:paraId="3BEA7F88" w14:textId="77777777" w:rsidR="000A1E81" w:rsidRDefault="000A1E81">
      <w:pPr>
        <w:pStyle w:val="NormalWeb"/>
      </w:pPr>
      <w:r>
        <w:t>Contoh:</w:t>
      </w:r>
    </w:p>
    <w:p w14:paraId="2E2B606B" w14:textId="77777777" w:rsidR="000A1E81" w:rsidRDefault="000A1E81">
      <w:pPr>
        <w:pStyle w:val="NormalWeb"/>
      </w:pPr>
      <w:r>
        <w:t>Jika modal = $1000</w:t>
      </w:r>
    </w:p>
    <w:p w14:paraId="511EC4CF" w14:textId="77777777" w:rsidR="000A1E81" w:rsidRDefault="000A1E81">
      <w:pPr>
        <w:pStyle w:val="NormalWeb"/>
      </w:pPr>
      <w:r>
        <w:t>Risk 1% berarti:</w:t>
      </w:r>
    </w:p>
    <w:p w14:paraId="24710E2B" w14:textId="77777777" w:rsidR="000A1E81" w:rsidRDefault="000A1E81">
      <w:pPr>
        <w:pStyle w:val="NormalWeb"/>
      </w:pPr>
      <w:r>
        <w:t xml:space="preserve">Kerugian maksimal per trade = </w:t>
      </w:r>
      <w:r>
        <w:rPr>
          <w:rStyle w:val="Kuat"/>
        </w:rPr>
        <w:t>$10</w:t>
      </w:r>
    </w:p>
    <w:p w14:paraId="203960B7" w14:textId="77777777" w:rsidR="000A1E81" w:rsidRDefault="000A1E81">
      <w:pPr>
        <w:pStyle w:val="NormalWeb"/>
      </w:pPr>
      <w:r>
        <w:t>Dengan cara ini akun tetap aman walaupun mengalami beberapa kerugian.</w:t>
      </w:r>
    </w:p>
    <w:p w14:paraId="543FFED5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56055" wp14:editId="1A8D88DA">
                <wp:extent cx="6463665" cy="1270"/>
                <wp:effectExtent l="0" t="31750" r="0" b="36830"/>
                <wp:docPr id="1539153368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ADC83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200D9E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Batas Kerugian Harian</w:t>
      </w:r>
    </w:p>
    <w:p w14:paraId="06B730E2" w14:textId="77777777" w:rsidR="000A1E81" w:rsidRDefault="000A1E81">
      <w:pPr>
        <w:pStyle w:val="NormalWeb"/>
      </w:pPr>
      <w:r>
        <w:t xml:space="preserve">Selain risk per trade, trader juga perlu memiliki </w:t>
      </w:r>
      <w:r>
        <w:rPr>
          <w:rStyle w:val="Kuat"/>
        </w:rPr>
        <w:t>daily loss limit</w:t>
      </w:r>
      <w:r>
        <w:t>.</w:t>
      </w:r>
    </w:p>
    <w:p w14:paraId="3CDAF058" w14:textId="77777777" w:rsidR="000A1E81" w:rsidRDefault="000A1E81">
      <w:pPr>
        <w:pStyle w:val="NormalWeb"/>
      </w:pPr>
      <w:r>
        <w:t>Contoh aturan umum:</w:t>
      </w:r>
    </w:p>
    <w:p w14:paraId="36433A2F" w14:textId="77777777" w:rsidR="000A1E81" w:rsidRDefault="000A1E81" w:rsidP="00083B6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maksimal </w:t>
      </w:r>
      <w:r>
        <w:rPr>
          <w:rStyle w:val="Kuat"/>
          <w:rFonts w:eastAsia="Times New Roman"/>
        </w:rPr>
        <w:t>2% kerugian per hari</w:t>
      </w:r>
    </w:p>
    <w:p w14:paraId="4C1BEB39" w14:textId="77777777" w:rsidR="000A1E81" w:rsidRDefault="000A1E81" w:rsidP="00083B6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berhenti trading setelah </w:t>
      </w:r>
      <w:r>
        <w:rPr>
          <w:rStyle w:val="Kuat"/>
          <w:rFonts w:eastAsia="Times New Roman"/>
        </w:rPr>
        <w:t>2 loss berturut-turut</w:t>
      </w:r>
    </w:p>
    <w:p w14:paraId="661BD4DA" w14:textId="77777777" w:rsidR="000A1E81" w:rsidRDefault="000A1E81">
      <w:pPr>
        <w:pStyle w:val="NormalWeb"/>
      </w:pPr>
      <w:r>
        <w:t>Tujuannya adalah menghindari:</w:t>
      </w:r>
    </w:p>
    <w:p w14:paraId="54C1A5A8" w14:textId="77777777" w:rsidR="000A1E81" w:rsidRDefault="000A1E81" w:rsidP="00083B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revenge trading</w:t>
      </w:r>
    </w:p>
    <w:p w14:paraId="23FCFE8A" w14:textId="77777777" w:rsidR="000A1E81" w:rsidRDefault="000A1E81" w:rsidP="00083B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keputusan emosional</w:t>
      </w:r>
    </w:p>
    <w:p w14:paraId="3BBDCC2D" w14:textId="77777777" w:rsidR="000A1E81" w:rsidRDefault="000A1E8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7E338" wp14:editId="0964B4E3">
                <wp:extent cx="6463665" cy="1270"/>
                <wp:effectExtent l="0" t="31750" r="0" b="36830"/>
                <wp:docPr id="1304521578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EAE01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4E9E3B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3. Position Sizing</w:t>
      </w:r>
    </w:p>
    <w:p w14:paraId="12192D01" w14:textId="77777777" w:rsidR="000A1E81" w:rsidRDefault="000A1E81">
      <w:pPr>
        <w:pStyle w:val="NormalWeb"/>
      </w:pPr>
      <w:r>
        <w:rPr>
          <w:rStyle w:val="Kuat"/>
        </w:rPr>
        <w:t>Position sizing</w:t>
      </w:r>
      <w:r>
        <w:t xml:space="preserve"> adalah cara menentukan ukuran lot yang tepat.</w:t>
      </w:r>
    </w:p>
    <w:p w14:paraId="6AE044AB" w14:textId="77777777" w:rsidR="000A1E81" w:rsidRDefault="000A1E81">
      <w:pPr>
        <w:pStyle w:val="NormalWeb"/>
      </w:pPr>
      <w:r>
        <w:t>Ukuran lot tidak boleh dipilih secara acak.</w:t>
      </w:r>
    </w:p>
    <w:p w14:paraId="38B75500" w14:textId="77777777" w:rsidR="000A1E81" w:rsidRDefault="000A1E81">
      <w:pPr>
        <w:pStyle w:val="NormalWeb"/>
      </w:pPr>
      <w:r>
        <w:t>Lot harus dihitung berdasarkan:</w:t>
      </w:r>
    </w:p>
    <w:p w14:paraId="6C44A4A8" w14:textId="77777777" w:rsidR="000A1E81" w:rsidRDefault="000A1E81" w:rsidP="00083B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jarak stop loss</w:t>
      </w:r>
    </w:p>
    <w:p w14:paraId="206DC20F" w14:textId="77777777" w:rsidR="000A1E81" w:rsidRDefault="000A1E81" w:rsidP="00083B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jumlah risiko yang diizinkan</w:t>
      </w:r>
    </w:p>
    <w:p w14:paraId="2DBA8B0C" w14:textId="77777777" w:rsidR="000A1E81" w:rsidRDefault="000A1E8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C1E43" wp14:editId="6FA1DA36">
                <wp:extent cx="6463665" cy="1270"/>
                <wp:effectExtent l="0" t="31750" r="0" b="36830"/>
                <wp:docPr id="1558300601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9E356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751DC7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Rumus Dasar</w:t>
      </w:r>
    </w:p>
    <w:p w14:paraId="70045400" w14:textId="77777777" w:rsidR="000A1E81" w:rsidRDefault="000A1E81">
      <w:pPr>
        <w:pStyle w:val="NormalWeb"/>
      </w:pPr>
      <w:r>
        <w:t>Position size ditentukan dari:</w:t>
      </w:r>
    </w:p>
    <w:p w14:paraId="711775BD" w14:textId="77777777" w:rsidR="000A1E81" w:rsidRDefault="000A1E81">
      <w:pPr>
        <w:pStyle w:val="HTMLSudahDiformat"/>
        <w:rPr>
          <w:rStyle w:val="KodeHTML"/>
        </w:rPr>
      </w:pPr>
      <w:r>
        <w:rPr>
          <w:rStyle w:val="KodeHTML"/>
        </w:rPr>
        <w:t>Risk Amount ÷ Stop Loss Distance</w:t>
      </w:r>
    </w:p>
    <w:p w14:paraId="2C0CC986" w14:textId="77777777" w:rsidR="000A1E81" w:rsidRDefault="000A1E81">
      <w:pPr>
        <w:pStyle w:val="NormalWeb"/>
      </w:pPr>
      <w:r>
        <w:t>Contoh:</w:t>
      </w:r>
    </w:p>
    <w:p w14:paraId="019BE8E2" w14:textId="77777777" w:rsidR="000A1E81" w:rsidRDefault="000A1E81">
      <w:pPr>
        <w:pStyle w:val="NormalWeb"/>
      </w:pPr>
      <w:r>
        <w:t>Modal = $1000</w:t>
      </w:r>
      <w:r>
        <w:br/>
        <w:t>Risk = 1% = $10</w:t>
      </w:r>
      <w:r>
        <w:br/>
        <w:t>Stop loss = 100 pips</w:t>
      </w:r>
    </w:p>
    <w:p w14:paraId="5541D95A" w14:textId="77777777" w:rsidR="000A1E81" w:rsidRDefault="000A1E81">
      <w:pPr>
        <w:pStyle w:val="NormalWeb"/>
      </w:pPr>
      <w:r>
        <w:t xml:space="preserve">Ukuran posisi harus disesuaikan agar kerugian maksimal tetap </w:t>
      </w:r>
      <w:r>
        <w:rPr>
          <w:rStyle w:val="Kuat"/>
        </w:rPr>
        <w:t>$10</w:t>
      </w:r>
      <w:r>
        <w:t>.</w:t>
      </w:r>
    </w:p>
    <w:p w14:paraId="5A3C34D3" w14:textId="77777777" w:rsidR="000A1E81" w:rsidRDefault="000A1E81">
      <w:pPr>
        <w:pStyle w:val="NormalWeb"/>
      </w:pPr>
      <w:r>
        <w:t>Dengan cara ini, trader bisa menjaga risiko tetap konsisten.</w:t>
      </w:r>
    </w:p>
    <w:p w14:paraId="52C373DE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D3CC9" wp14:editId="5B51A58A">
                <wp:extent cx="6463665" cy="1270"/>
                <wp:effectExtent l="0" t="31750" r="0" b="36830"/>
                <wp:docPr id="1528870122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69199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40F719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4. Risk Reward Ratio (RR)</w:t>
      </w:r>
    </w:p>
    <w:p w14:paraId="6A543FB0" w14:textId="77777777" w:rsidR="000A1E81" w:rsidRDefault="000A1E81">
      <w:pPr>
        <w:pStyle w:val="NormalWeb"/>
      </w:pPr>
      <w:r>
        <w:t>Risk Reward Ratio adalah perbandingan antara:</w:t>
      </w:r>
    </w:p>
    <w:p w14:paraId="3D1C3953" w14:textId="77777777" w:rsidR="000A1E81" w:rsidRDefault="000A1E81" w:rsidP="00083B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risiko yang diambil</w:t>
      </w:r>
    </w:p>
    <w:p w14:paraId="7ECFFEB0" w14:textId="77777777" w:rsidR="000A1E81" w:rsidRDefault="000A1E81" w:rsidP="00083B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potensi keuntungan</w:t>
      </w:r>
    </w:p>
    <w:p w14:paraId="0C6AA877" w14:textId="77777777" w:rsidR="000A1E81" w:rsidRDefault="000A1E81">
      <w:pPr>
        <w:pStyle w:val="NormalWeb"/>
      </w:pPr>
      <w:r>
        <w:t>Contoh:</w:t>
      </w:r>
    </w:p>
    <w:p w14:paraId="72CDA0BD" w14:textId="77777777" w:rsidR="000A1E81" w:rsidRDefault="000A1E81">
      <w:pPr>
        <w:pStyle w:val="NormalWeb"/>
      </w:pPr>
      <w:r>
        <w:t>Risk = 50 pips</w:t>
      </w:r>
      <w:r>
        <w:br/>
        <w:t>Target = 100 pips</w:t>
      </w:r>
    </w:p>
    <w:p w14:paraId="559C65C0" w14:textId="77777777" w:rsidR="000A1E81" w:rsidRDefault="000A1E81">
      <w:pPr>
        <w:pStyle w:val="NormalWeb"/>
      </w:pPr>
      <w:r>
        <w:t>Maka risk reward adalah:</w:t>
      </w:r>
    </w:p>
    <w:p w14:paraId="6BF85096" w14:textId="77777777" w:rsidR="000A1E81" w:rsidRDefault="000A1E81">
      <w:pPr>
        <w:pStyle w:val="NormalWeb"/>
      </w:pPr>
      <w:r>
        <w:rPr>
          <w:rStyle w:val="Kuat"/>
        </w:rPr>
        <w:t>1 : 2</w:t>
      </w:r>
    </w:p>
    <w:p w14:paraId="30388287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4873A6" wp14:editId="0489A351">
                <wp:extent cx="6463665" cy="1270"/>
                <wp:effectExtent l="0" t="31750" r="0" b="36830"/>
                <wp:docPr id="704583493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4B32B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F44E70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Target Risk Reward</w:t>
      </w:r>
    </w:p>
    <w:p w14:paraId="7171C68C" w14:textId="77777777" w:rsidR="000A1E81" w:rsidRDefault="000A1E81">
      <w:pPr>
        <w:pStyle w:val="NormalWeb"/>
      </w:pPr>
      <w:r>
        <w:t>Trader biasanya mencari setup dengan RR minimal:</w:t>
      </w:r>
    </w:p>
    <w:p w14:paraId="34DADAFA" w14:textId="77777777" w:rsidR="000A1E81" w:rsidRDefault="000A1E81">
      <w:pPr>
        <w:pStyle w:val="NormalWeb"/>
      </w:pPr>
      <w:r>
        <w:rPr>
          <w:rStyle w:val="Kuat"/>
        </w:rPr>
        <w:t>1 : 2</w:t>
      </w:r>
    </w:p>
    <w:p w14:paraId="4B0F8BCD" w14:textId="77777777" w:rsidR="000A1E81" w:rsidRDefault="000A1E81">
      <w:pPr>
        <w:pStyle w:val="NormalWeb"/>
      </w:pPr>
      <w:r>
        <w:t>Artinya:</w:t>
      </w:r>
    </w:p>
    <w:p w14:paraId="2E730F4A" w14:textId="77777777" w:rsidR="000A1E81" w:rsidRDefault="000A1E81">
      <w:pPr>
        <w:pStyle w:val="NormalWeb"/>
      </w:pPr>
      <w:r>
        <w:t>jika rugi 1 kali, profit 2 kali.</w:t>
      </w:r>
    </w:p>
    <w:p w14:paraId="0F1E5F3B" w14:textId="77777777" w:rsidR="000A1E81" w:rsidRDefault="000A1E81">
      <w:pPr>
        <w:pStyle w:val="NormalWeb"/>
      </w:pPr>
      <w:r>
        <w:t>Pada setup tertentu seperti:</w:t>
      </w:r>
    </w:p>
    <w:p w14:paraId="1B3809A4" w14:textId="77777777" w:rsidR="000A1E81" w:rsidRDefault="000A1E81" w:rsidP="00083B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</w:t>
      </w:r>
    </w:p>
    <w:p w14:paraId="4FD69CB0" w14:textId="77777777" w:rsidR="000A1E81" w:rsidRDefault="000A1E81" w:rsidP="00083B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FVG entry</w:t>
      </w:r>
    </w:p>
    <w:p w14:paraId="7745EA0B" w14:textId="77777777" w:rsidR="000A1E81" w:rsidRDefault="000A1E81" w:rsidP="00083B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sweep + MSS</w:t>
      </w:r>
    </w:p>
    <w:p w14:paraId="5030AD98" w14:textId="77777777" w:rsidR="000A1E81" w:rsidRDefault="000A1E81">
      <w:pPr>
        <w:pStyle w:val="NormalWeb"/>
      </w:pPr>
      <w:r>
        <w:t>RR bisa mencapai:</w:t>
      </w:r>
    </w:p>
    <w:p w14:paraId="768074F6" w14:textId="77777777" w:rsidR="000A1E81" w:rsidRDefault="000A1E81">
      <w:pPr>
        <w:pStyle w:val="NormalWeb"/>
      </w:pPr>
      <w:r>
        <w:rPr>
          <w:rStyle w:val="Kuat"/>
        </w:rPr>
        <w:t>1 : 3 atau lebih.</w:t>
      </w:r>
    </w:p>
    <w:p w14:paraId="3913EBEA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4AFF24" wp14:editId="6B2AE211">
                <wp:extent cx="6463665" cy="1270"/>
                <wp:effectExtent l="0" t="31750" r="0" b="36830"/>
                <wp:docPr id="664018550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4065C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4E5516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5. Penempatan Stop Loss</w:t>
      </w:r>
    </w:p>
    <w:p w14:paraId="7423081A" w14:textId="77777777" w:rsidR="000A1E81" w:rsidRDefault="000A1E81">
      <w:pPr>
        <w:pStyle w:val="NormalWeb"/>
      </w:pPr>
      <w:r>
        <w:t>Stop loss tidak boleh diletakkan secara sembarangan.</w:t>
      </w:r>
    </w:p>
    <w:p w14:paraId="7EFAC8D9" w14:textId="77777777" w:rsidR="000A1E81" w:rsidRDefault="000A1E81">
      <w:pPr>
        <w:pStyle w:val="NormalWeb"/>
      </w:pPr>
      <w:r>
        <w:t xml:space="preserve">Stop loss harus ditempatkan pada </w:t>
      </w:r>
      <w:r>
        <w:rPr>
          <w:rStyle w:val="Kuat"/>
        </w:rPr>
        <w:t>titik invalidasi logis</w:t>
      </w:r>
      <w:r>
        <w:t>.</w:t>
      </w:r>
    </w:p>
    <w:p w14:paraId="75F83353" w14:textId="77777777" w:rsidR="000A1E81" w:rsidRDefault="000A1E81">
      <w:pPr>
        <w:pStyle w:val="NormalWeb"/>
      </w:pPr>
      <w:r>
        <w:t>Contohnya:</w:t>
      </w:r>
    </w:p>
    <w:p w14:paraId="4DD5F927" w14:textId="77777777" w:rsidR="000A1E81" w:rsidRDefault="000A1E81" w:rsidP="00083B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bawah swing low</w:t>
      </w:r>
    </w:p>
    <w:p w14:paraId="24C42CB4" w14:textId="77777777" w:rsidR="000A1E81" w:rsidRDefault="000A1E81" w:rsidP="00083B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atas swing high</w:t>
      </w:r>
    </w:p>
    <w:p w14:paraId="14F3BF93" w14:textId="77777777" w:rsidR="000A1E81" w:rsidRDefault="000A1E81" w:rsidP="00083B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luar area liquidity sweep</w:t>
      </w:r>
    </w:p>
    <w:p w14:paraId="66091722" w14:textId="77777777" w:rsidR="000A1E81" w:rsidRDefault="000A1E81" w:rsidP="00083B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 belakang Order Block</w:t>
      </w:r>
    </w:p>
    <w:p w14:paraId="05C95E0E" w14:textId="77777777" w:rsidR="000A1E81" w:rsidRDefault="000A1E81">
      <w:pPr>
        <w:pStyle w:val="NormalWeb"/>
      </w:pPr>
      <w:r>
        <w:t xml:space="preserve">Jika level tersebut ditembus, berarti </w:t>
      </w:r>
      <w:r>
        <w:rPr>
          <w:rStyle w:val="Kuat"/>
        </w:rPr>
        <w:t>setup sudah tidak valid</w:t>
      </w:r>
      <w:r>
        <w:t>.</w:t>
      </w:r>
    </w:p>
    <w:p w14:paraId="1929E561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2F85C8" wp14:editId="252C412B">
                <wp:extent cx="6463665" cy="1270"/>
                <wp:effectExtent l="0" t="31750" r="0" b="36830"/>
                <wp:docPr id="665350014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1B66D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5166BE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6. Manajemen Posisi</w:t>
      </w:r>
    </w:p>
    <w:p w14:paraId="08DF832F" w14:textId="77777777" w:rsidR="000A1E81" w:rsidRDefault="000A1E81">
      <w:pPr>
        <w:pStyle w:val="NormalWeb"/>
      </w:pPr>
      <w:r>
        <w:t xml:space="preserve">Selain entry, trader juga harus tahu </w:t>
      </w:r>
      <w:r>
        <w:rPr>
          <w:rStyle w:val="Kuat"/>
        </w:rPr>
        <w:t>cara mengelola posisi yang sudah berjalan</w:t>
      </w:r>
      <w:r>
        <w:t>.</w:t>
      </w:r>
    </w:p>
    <w:p w14:paraId="01B854CE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CCDD99" wp14:editId="275DFB4B">
                <wp:extent cx="6463665" cy="1270"/>
                <wp:effectExtent l="0" t="31750" r="0" b="36830"/>
                <wp:docPr id="1961195656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854D1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9A1531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Partial Profit</w:t>
      </w:r>
    </w:p>
    <w:p w14:paraId="0D2BAEAE" w14:textId="77777777" w:rsidR="000A1E81" w:rsidRDefault="000A1E81">
      <w:pPr>
        <w:pStyle w:val="NormalWeb"/>
      </w:pPr>
      <w:r>
        <w:t>Trader bisa mengambil sebagian profit pada target pertama.</w:t>
      </w:r>
    </w:p>
    <w:p w14:paraId="5FD90454" w14:textId="77777777" w:rsidR="000A1E81" w:rsidRDefault="000A1E81">
      <w:pPr>
        <w:pStyle w:val="NormalWeb"/>
      </w:pPr>
      <w:r>
        <w:t>Contoh:</w:t>
      </w:r>
    </w:p>
    <w:p w14:paraId="2387F06C" w14:textId="77777777" w:rsidR="000A1E81" w:rsidRDefault="000A1E81" w:rsidP="00083B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TP1 = Internal Liquidity</w:t>
      </w:r>
    </w:p>
    <w:p w14:paraId="311F13E9" w14:textId="77777777" w:rsidR="000A1E81" w:rsidRDefault="000A1E81" w:rsidP="00083B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TP2 = External Liquidity</w:t>
      </w:r>
    </w:p>
    <w:p w14:paraId="104B9FB9" w14:textId="77777777" w:rsidR="000A1E81" w:rsidRDefault="000A1E81">
      <w:pPr>
        <w:pStyle w:val="NormalWeb"/>
      </w:pPr>
      <w:r>
        <w:t>Dengan cara ini trader bisa:</w:t>
      </w:r>
    </w:p>
    <w:p w14:paraId="403B3A06" w14:textId="77777777" w:rsidR="000A1E81" w:rsidRDefault="000A1E81" w:rsidP="00083B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mengunci sebagian profit</w:t>
      </w:r>
    </w:p>
    <w:p w14:paraId="3B2DCC66" w14:textId="77777777" w:rsidR="000A1E81" w:rsidRDefault="000A1E81" w:rsidP="00083B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mengurangi risiko</w:t>
      </w:r>
    </w:p>
    <w:p w14:paraId="67074530" w14:textId="77777777" w:rsidR="000A1E81" w:rsidRDefault="000A1E8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E3560" wp14:editId="13D28882">
                <wp:extent cx="6463665" cy="1270"/>
                <wp:effectExtent l="0" t="31750" r="0" b="36830"/>
                <wp:docPr id="10382826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6FF60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F61E01" w14:textId="77777777" w:rsidR="000A1E81" w:rsidRDefault="000A1E81">
      <w:pPr>
        <w:pStyle w:val="Judul2"/>
        <w:rPr>
          <w:rFonts w:eastAsia="Times New Roman"/>
        </w:rPr>
      </w:pPr>
      <w:r>
        <w:rPr>
          <w:rFonts w:eastAsia="Times New Roman"/>
        </w:rPr>
        <w:t>Break Even</w:t>
      </w:r>
    </w:p>
    <w:p w14:paraId="28E9BE7E" w14:textId="77777777" w:rsidR="000A1E81" w:rsidRDefault="000A1E81">
      <w:pPr>
        <w:pStyle w:val="NormalWeb"/>
      </w:pPr>
      <w:r>
        <w:t>Setelah harga bergerak cukup jauh, stop loss bisa dipindahkan ke:</w:t>
      </w:r>
    </w:p>
    <w:p w14:paraId="2A3DAF1B" w14:textId="77777777" w:rsidR="000A1E81" w:rsidRDefault="000A1E81">
      <w:pPr>
        <w:pStyle w:val="NormalWeb"/>
      </w:pPr>
      <w:r>
        <w:rPr>
          <w:rStyle w:val="Kuat"/>
        </w:rPr>
        <w:t>Break Even (BE)</w:t>
      </w:r>
    </w:p>
    <w:p w14:paraId="1B7375A7" w14:textId="77777777" w:rsidR="000A1E81" w:rsidRDefault="000A1E81">
      <w:pPr>
        <w:pStyle w:val="NormalWeb"/>
      </w:pPr>
      <w:r>
        <w:t>Artinya:</w:t>
      </w:r>
    </w:p>
    <w:p w14:paraId="37754F27" w14:textId="77777777" w:rsidR="000A1E81" w:rsidRDefault="000A1E81">
      <w:pPr>
        <w:pStyle w:val="NormalWeb"/>
      </w:pPr>
      <w:r>
        <w:t xml:space="preserve">stop loss dipindahkan ke </w:t>
      </w:r>
      <w:r>
        <w:rPr>
          <w:rStyle w:val="Kuat"/>
        </w:rPr>
        <w:t>harga entry</w:t>
      </w:r>
      <w:r>
        <w:t>.</w:t>
      </w:r>
    </w:p>
    <w:p w14:paraId="2A6A4996" w14:textId="77777777" w:rsidR="000A1E81" w:rsidRDefault="000A1E81">
      <w:pPr>
        <w:pStyle w:val="NormalWeb"/>
      </w:pPr>
      <w:r>
        <w:t>Jika market berbalik, posisi akan tertutup tanpa kerugian.</w:t>
      </w:r>
    </w:p>
    <w:p w14:paraId="4A95BEBB" w14:textId="77777777" w:rsidR="000A1E81" w:rsidRDefault="000A1E81">
      <w:pPr>
        <w:pStyle w:val="NormalWeb"/>
      </w:pPr>
      <w:r>
        <w:t>Biasanya dilakukan ketika posisi sudah mencapai:</w:t>
      </w:r>
    </w:p>
    <w:p w14:paraId="6DC2F175" w14:textId="77777777" w:rsidR="000A1E81" w:rsidRDefault="000A1E81">
      <w:pPr>
        <w:pStyle w:val="NormalWeb"/>
      </w:pPr>
      <w:r>
        <w:rPr>
          <w:rStyle w:val="Kuat"/>
        </w:rPr>
        <w:t>+2R profit</w:t>
      </w:r>
    </w:p>
    <w:p w14:paraId="6AB61A6D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CB9488" wp14:editId="330DECD0">
                <wp:extent cx="6463665" cy="1270"/>
                <wp:effectExtent l="0" t="31750" r="0" b="36830"/>
                <wp:docPr id="292383839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F1A74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20AA47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7. Tujuan Manajemen Risiko</w:t>
      </w:r>
    </w:p>
    <w:p w14:paraId="6B314819" w14:textId="77777777" w:rsidR="000A1E81" w:rsidRDefault="000A1E81">
      <w:pPr>
        <w:pStyle w:val="NormalWeb"/>
      </w:pPr>
      <w:r>
        <w:t>Manajemen risiko bertujuan untuk:</w:t>
      </w:r>
    </w:p>
    <w:p w14:paraId="5CA7CCE8" w14:textId="77777777" w:rsidR="000A1E81" w:rsidRDefault="000A1E81" w:rsidP="00083B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melindungi akun dari kerugian besar</w:t>
      </w:r>
    </w:p>
    <w:p w14:paraId="2C6CDACA" w14:textId="77777777" w:rsidR="000A1E81" w:rsidRDefault="000A1E81" w:rsidP="00083B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menjaga konsistensi trading</w:t>
      </w:r>
    </w:p>
    <w:p w14:paraId="6712508C" w14:textId="77777777" w:rsidR="000A1E81" w:rsidRDefault="000A1E81" w:rsidP="00083B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menghindari emosi dalam trading</w:t>
      </w:r>
    </w:p>
    <w:p w14:paraId="44A8EA8B" w14:textId="77777777" w:rsidR="000A1E81" w:rsidRDefault="000A1E81">
      <w:pPr>
        <w:pStyle w:val="NormalWeb"/>
      </w:pPr>
      <w:r>
        <w:t>Trader yang sukses tidak hanya mencari profit besar.</w:t>
      </w:r>
    </w:p>
    <w:p w14:paraId="1F3AAE9D" w14:textId="77777777" w:rsidR="000A1E81" w:rsidRDefault="000A1E81">
      <w:pPr>
        <w:pStyle w:val="NormalWeb"/>
      </w:pPr>
      <w:r>
        <w:t>Trader profesional fokus pada:</w:t>
      </w:r>
    </w:p>
    <w:p w14:paraId="294987E4" w14:textId="77777777" w:rsidR="000A1E81" w:rsidRDefault="000A1E81">
      <w:pPr>
        <w:pStyle w:val="NormalWeb"/>
      </w:pPr>
      <w:r>
        <w:rPr>
          <w:rStyle w:val="Kuat"/>
        </w:rPr>
        <w:t>mengelola risiko terlebih dahulu.</w:t>
      </w:r>
    </w:p>
    <w:p w14:paraId="04EEFAEA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2C560" wp14:editId="749AB73C">
                <wp:extent cx="6463665" cy="1270"/>
                <wp:effectExtent l="0" t="31750" r="0" b="36830"/>
                <wp:docPr id="359620540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F80D0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1CA89D" w14:textId="77777777" w:rsidR="000A1E81" w:rsidRDefault="000A1E81">
      <w:pPr>
        <w:pStyle w:val="Judul1"/>
        <w:rPr>
          <w:rFonts w:eastAsia="Times New Roman"/>
        </w:rPr>
      </w:pPr>
      <w:r>
        <w:rPr>
          <w:rFonts w:eastAsia="Times New Roman"/>
        </w:rPr>
        <w:t>Inti Pemahaman Bab 19</w:t>
      </w:r>
    </w:p>
    <w:p w14:paraId="697D856B" w14:textId="77777777" w:rsidR="000A1E81" w:rsidRDefault="000A1E81">
      <w:pPr>
        <w:pStyle w:val="NormalWeb"/>
      </w:pPr>
      <w:r>
        <w:t>Hal penting yang harus dipahami:</w:t>
      </w:r>
    </w:p>
    <w:p w14:paraId="0F7459C7" w14:textId="77777777" w:rsidR="000A1E81" w:rsidRDefault="000A1E81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Risiko per trade sebaiknya </w:t>
      </w:r>
      <w:r>
        <w:rPr>
          <w:rStyle w:val="Kuat"/>
        </w:rPr>
        <w:t>0.5% – 1%</w:t>
      </w:r>
    </w:p>
    <w:p w14:paraId="7DA4DD17" w14:textId="77777777" w:rsidR="000A1E81" w:rsidRDefault="000A1E81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risk reward minimal 1 : 2</w:t>
      </w:r>
    </w:p>
    <w:p w14:paraId="38C2A53B" w14:textId="77777777" w:rsidR="000A1E81" w:rsidRDefault="000A1E81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Stop loss harus berada pada </w:t>
      </w:r>
      <w:r>
        <w:rPr>
          <w:rStyle w:val="Kuat"/>
        </w:rPr>
        <w:t>level invalidasi logis</w:t>
      </w:r>
    </w:p>
    <w:p w14:paraId="1E49953D" w14:textId="77777777" w:rsidR="000A1E81" w:rsidRDefault="000A1E81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partial profit dan break even</w:t>
      </w:r>
      <w:r>
        <w:t xml:space="preserve"> untuk mengelola posisi</w:t>
      </w:r>
    </w:p>
    <w:p w14:paraId="07EEFF9C" w14:textId="77777777" w:rsidR="000A1E81" w:rsidRDefault="000A1E81">
      <w:pPr>
        <w:pStyle w:val="NormalWeb"/>
      </w:pPr>
      <w:r>
        <w:t>Dengan manajemen risiko yang disiplin, trader bisa tetap bertahan di market dan membangun profit secara konsisten.</w:t>
      </w:r>
    </w:p>
    <w:p w14:paraId="76D0AADB" w14:textId="77777777" w:rsidR="000A1E81" w:rsidRDefault="000A1E8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745DF3" wp14:editId="0145155D">
                <wp:extent cx="6463665" cy="1270"/>
                <wp:effectExtent l="0" t="31750" r="0" b="36830"/>
                <wp:docPr id="1893466847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B65EE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3793B0" w14:textId="77777777" w:rsidR="000A1E81" w:rsidRDefault="000A1E81">
      <w:pPr>
        <w:pStyle w:val="NormalWeb"/>
      </w:pPr>
      <w:r>
        <w:t xml:space="preserve">Jika kamu mau, setelah </w:t>
      </w:r>
      <w:r>
        <w:rPr>
          <w:rStyle w:val="Kuat"/>
        </w:rPr>
        <w:t>Bab 19</w:t>
      </w:r>
      <w:r>
        <w:t xml:space="preserve"> biasanya ada satu bab yang sangat penting dalam kurikulum ICT, yaitu:</w:t>
      </w:r>
    </w:p>
    <w:p w14:paraId="752991A3" w14:textId="77777777" w:rsidR="000A1E81" w:rsidRDefault="000A1E81">
      <w:pPr>
        <w:pStyle w:val="NormalWeb"/>
      </w:pPr>
      <w:r>
        <w:rPr>
          <w:rStyle w:val="Kuat"/>
        </w:rPr>
        <w:t>BAB 20 — Kesalahan Umum Trader Smart Money</w:t>
      </w:r>
    </w:p>
    <w:p w14:paraId="56C51E16" w14:textId="77777777" w:rsidR="000A1E81" w:rsidRDefault="000A1E81">
      <w:pPr>
        <w:pStyle w:val="NormalWeb"/>
      </w:pPr>
      <w:r>
        <w:t>Bab ini biasanya membahas:</w:t>
      </w:r>
    </w:p>
    <w:p w14:paraId="63202634" w14:textId="77777777" w:rsidR="000A1E81" w:rsidRDefault="000A1E81" w:rsidP="00083B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kenapa banyak trader salah memahami liquidity sweep</w:t>
      </w:r>
    </w:p>
    <w:p w14:paraId="63668E87" w14:textId="77777777" w:rsidR="000A1E81" w:rsidRDefault="000A1E81" w:rsidP="00083B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kesalahan membaca MSS</w:t>
      </w:r>
    </w:p>
    <w:p w14:paraId="7076B19F" w14:textId="77777777" w:rsidR="000A1E81" w:rsidRDefault="000A1E81" w:rsidP="00083B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kesalahan entry terlalu cepat.</w:t>
      </w:r>
    </w:p>
    <w:p w14:paraId="14892623" w14:textId="77777777" w:rsidR="000A1E81" w:rsidRDefault="000A1E81">
      <w:pPr>
        <w:pStyle w:val="NormalWeb"/>
      </w:pPr>
      <w:r>
        <w:t>Bab ini sebenarnya sangat penting untuk memperbaiki cara membaca market.</w:t>
      </w:r>
    </w:p>
    <w:p w14:paraId="4BFFE7C8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9827E" wp14:editId="691023B1">
                <wp:extent cx="6463665" cy="1270"/>
                <wp:effectExtent l="0" t="31750" r="0" b="36830"/>
                <wp:docPr id="493312470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B5283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7832B9" w14:textId="77777777" w:rsidR="0007156B" w:rsidRDefault="0007156B">
      <w:pPr>
        <w:pStyle w:val="NormalWeb"/>
      </w:pPr>
      <w:r>
        <w:t xml:space="preserve">Aku lanjutkan </w:t>
      </w:r>
      <w:r>
        <w:rPr>
          <w:rStyle w:val="Kuat"/>
        </w:rPr>
        <w:t>Bab 20</w:t>
      </w:r>
      <w:r>
        <w:t xml:space="preserve"> dengan format yang sama: jelas, sederhana, dan mudah dipahami.</w:t>
      </w:r>
    </w:p>
    <w:p w14:paraId="373EC3F1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513FA" wp14:editId="428C3676">
                <wp:extent cx="6463665" cy="1270"/>
                <wp:effectExtent l="0" t="31750" r="0" b="36830"/>
                <wp:docPr id="60532874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90FA1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EFBB34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BAB 20</w:t>
      </w:r>
    </w:p>
    <w:p w14:paraId="70EDC51B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Scaling dan Manajemen Posisi</w:t>
      </w:r>
    </w:p>
    <w:p w14:paraId="6CAF8961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22223" wp14:editId="0AB46751">
                <wp:extent cx="6463665" cy="1270"/>
                <wp:effectExtent l="0" t="31750" r="0" b="36830"/>
                <wp:docPr id="581471631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91BB1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362FB9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1. Pentingnya Manajemen Posisi</w:t>
      </w:r>
    </w:p>
    <w:p w14:paraId="2AD18BD3" w14:textId="77777777" w:rsidR="0007156B" w:rsidRDefault="0007156B">
      <w:pPr>
        <w:pStyle w:val="NormalWeb"/>
      </w:pPr>
      <w:r>
        <w:t>Banyak trader hanya fokus pada:</w:t>
      </w:r>
    </w:p>
    <w:p w14:paraId="43EDD94C" w14:textId="77777777" w:rsidR="0007156B" w:rsidRDefault="0007156B" w:rsidP="00083B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entry</w:t>
      </w:r>
    </w:p>
    <w:p w14:paraId="16B60291" w14:textId="77777777" w:rsidR="0007156B" w:rsidRDefault="0007156B" w:rsidP="00083B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mencari sinyal trading</w:t>
      </w:r>
    </w:p>
    <w:p w14:paraId="5F8D32DD" w14:textId="77777777" w:rsidR="0007156B" w:rsidRDefault="0007156B">
      <w:pPr>
        <w:pStyle w:val="NormalWeb"/>
      </w:pPr>
      <w:r>
        <w:t xml:space="preserve">Padahal hasil trading sangat dipengaruhi oleh </w:t>
      </w:r>
      <w:r>
        <w:rPr>
          <w:rStyle w:val="Kuat"/>
        </w:rPr>
        <w:t>cara mengelola posisi setelah entry</w:t>
      </w:r>
      <w:r>
        <w:t>.</w:t>
      </w:r>
    </w:p>
    <w:p w14:paraId="46E53F59" w14:textId="77777777" w:rsidR="0007156B" w:rsidRDefault="0007156B">
      <w:pPr>
        <w:pStyle w:val="NormalWeb"/>
      </w:pPr>
      <w:r>
        <w:t>Trader profesional selalu memikirkan tiga hal:</w:t>
      </w:r>
    </w:p>
    <w:p w14:paraId="63BC04DC" w14:textId="77777777" w:rsidR="0007156B" w:rsidRDefault="0007156B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kapan </w:t>
      </w:r>
      <w:r>
        <w:rPr>
          <w:rStyle w:val="Kuat"/>
        </w:rPr>
        <w:t>menambah posisi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kapan </w:t>
      </w:r>
      <w:r>
        <w:rPr>
          <w:rStyle w:val="Kuat"/>
        </w:rPr>
        <w:t>mengambil sebagian profit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kapan </w:t>
      </w:r>
      <w:r>
        <w:rPr>
          <w:rStyle w:val="Kuat"/>
        </w:rPr>
        <w:t>menutup posisi sepenuhnya</w:t>
      </w:r>
    </w:p>
    <w:p w14:paraId="3F13495C" w14:textId="77777777" w:rsidR="0007156B" w:rsidRDefault="0007156B">
      <w:pPr>
        <w:pStyle w:val="NormalWeb"/>
      </w:pPr>
      <w:r>
        <w:t>Teknik ini disebut:</w:t>
      </w:r>
    </w:p>
    <w:p w14:paraId="61F2154D" w14:textId="77777777" w:rsidR="0007156B" w:rsidRDefault="0007156B">
      <w:pPr>
        <w:pStyle w:val="NormalWeb"/>
      </w:pPr>
      <w:r>
        <w:rPr>
          <w:rStyle w:val="Kuat"/>
        </w:rPr>
        <w:t>Position Management</w:t>
      </w:r>
    </w:p>
    <w:p w14:paraId="1F2824BC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EC56A8" wp14:editId="16C548C5">
                <wp:extent cx="6463665" cy="1270"/>
                <wp:effectExtent l="0" t="31750" r="0" b="36830"/>
                <wp:docPr id="818655546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82FBB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15FA24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2. Scaling In (Menambah Posisi)</w:t>
      </w:r>
    </w:p>
    <w:p w14:paraId="002A199D" w14:textId="77777777" w:rsidR="0007156B" w:rsidRDefault="0007156B">
      <w:pPr>
        <w:pStyle w:val="NormalWeb"/>
      </w:pPr>
      <w:r>
        <w:rPr>
          <w:rStyle w:val="Kuat"/>
        </w:rPr>
        <w:t>Scaling In</w:t>
      </w:r>
      <w:r>
        <w:t xml:space="preserve"> adalah menambah posisi ketika market </w:t>
      </w:r>
      <w:r>
        <w:rPr>
          <w:rStyle w:val="Kuat"/>
        </w:rPr>
        <w:t>bergerak sesuai dengan analisis awal</w:t>
      </w:r>
      <w:r>
        <w:t>.</w:t>
      </w:r>
    </w:p>
    <w:p w14:paraId="6A254A0A" w14:textId="77777777" w:rsidR="0007156B" w:rsidRDefault="0007156B">
      <w:pPr>
        <w:pStyle w:val="NormalWeb"/>
      </w:pPr>
      <w:r>
        <w:t>Trader tidak langsung masuk dengan ukuran posisi besar sejak awal.</w:t>
      </w:r>
    </w:p>
    <w:p w14:paraId="33964FB4" w14:textId="77777777" w:rsidR="0007156B" w:rsidRDefault="0007156B">
      <w:pPr>
        <w:pStyle w:val="NormalWeb"/>
      </w:pPr>
      <w:r>
        <w:t xml:space="preserve">Sebaliknya, posisi dibangun </w:t>
      </w:r>
      <w:r>
        <w:rPr>
          <w:rStyle w:val="Kuat"/>
        </w:rPr>
        <w:t>secara bertahap</w:t>
      </w:r>
      <w:r>
        <w:t>.</w:t>
      </w:r>
    </w:p>
    <w:p w14:paraId="287C8E19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569F6" wp14:editId="7E3EC546">
                <wp:extent cx="6463665" cy="1270"/>
                <wp:effectExtent l="0" t="31750" r="0" b="36830"/>
                <wp:docPr id="164340858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B0943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642987" w14:textId="77777777" w:rsidR="0007156B" w:rsidRDefault="0007156B">
      <w:pPr>
        <w:pStyle w:val="Judul2"/>
        <w:rPr>
          <w:rFonts w:eastAsia="Times New Roman"/>
        </w:rPr>
      </w:pPr>
      <w:r>
        <w:rPr>
          <w:rFonts w:eastAsia="Times New Roman"/>
        </w:rPr>
        <w:t>Cara Kerja Scaling In</w:t>
      </w:r>
    </w:p>
    <w:p w14:paraId="1699EEB8" w14:textId="77777777" w:rsidR="0007156B" w:rsidRDefault="0007156B">
      <w:pPr>
        <w:pStyle w:val="NormalWeb"/>
      </w:pPr>
      <w:r>
        <w:t>Trader biasanya menambah posisi ketika muncul konfirmasi baru.</w:t>
      </w:r>
    </w:p>
    <w:p w14:paraId="2A67D80B" w14:textId="77777777" w:rsidR="0007156B" w:rsidRDefault="0007156B">
      <w:pPr>
        <w:pStyle w:val="NormalWeb"/>
      </w:pPr>
      <w:r>
        <w:t>Contohnya:</w:t>
      </w:r>
    </w:p>
    <w:p w14:paraId="6CD7F79C" w14:textId="77777777" w:rsidR="0007156B" w:rsidRDefault="0007156B" w:rsidP="00083B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Micro BOS</w:t>
      </w:r>
    </w:p>
    <w:p w14:paraId="3442FECE" w14:textId="77777777" w:rsidR="0007156B" w:rsidRDefault="0007156B" w:rsidP="00083B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retracement ke FVG</w:t>
      </w:r>
    </w:p>
    <w:p w14:paraId="0935E44E" w14:textId="77777777" w:rsidR="0007156B" w:rsidRDefault="0007156B" w:rsidP="00083B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retest Order Block</w:t>
      </w:r>
    </w:p>
    <w:p w14:paraId="7384320A" w14:textId="77777777" w:rsidR="0007156B" w:rsidRDefault="0007156B">
      <w:pPr>
        <w:pStyle w:val="NormalWeb"/>
      </w:pPr>
      <w:r>
        <w:t>Contoh alur:</w:t>
      </w:r>
    </w:p>
    <w:p w14:paraId="3180A232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Entry pertama</w:t>
      </w:r>
    </w:p>
    <w:p w14:paraId="2EDB15AE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25DB92EC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Micro BOS</w:t>
      </w:r>
    </w:p>
    <w:p w14:paraId="73A031FC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63AA90F9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Tambah posisi</w:t>
      </w:r>
    </w:p>
    <w:p w14:paraId="21888709" w14:textId="77777777" w:rsidR="0007156B" w:rsidRDefault="0007156B">
      <w:pPr>
        <w:pStyle w:val="NormalWeb"/>
      </w:pPr>
      <w:r>
        <w:t>Dengan cara ini trader dapat:</w:t>
      </w:r>
    </w:p>
    <w:p w14:paraId="0DB1314D" w14:textId="77777777" w:rsidR="0007156B" w:rsidRDefault="0007156B" w:rsidP="00083B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meningkatkan profit saat tren kuat</w:t>
      </w:r>
    </w:p>
    <w:p w14:paraId="61BCFFF5" w14:textId="77777777" w:rsidR="0007156B" w:rsidRDefault="0007156B" w:rsidP="00083B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tetap menjaga risiko awal tetap kecil</w:t>
      </w:r>
    </w:p>
    <w:p w14:paraId="2AB4418E" w14:textId="77777777" w:rsidR="0007156B" w:rsidRDefault="000715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231680" wp14:editId="622300F1">
                <wp:extent cx="6463665" cy="1270"/>
                <wp:effectExtent l="0" t="31750" r="0" b="36830"/>
                <wp:docPr id="1900476275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04432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43BF79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3. Cara Smart Money Membangun Posisi</w:t>
      </w:r>
    </w:p>
    <w:p w14:paraId="22156B76" w14:textId="77777777" w:rsidR="0007156B" w:rsidRDefault="0007156B">
      <w:pPr>
        <w:pStyle w:val="NormalWeb"/>
      </w:pPr>
      <w:r>
        <w:t>Institusi jarang membuka posisi besar sekaligus.</w:t>
      </w:r>
    </w:p>
    <w:p w14:paraId="2AC853ED" w14:textId="77777777" w:rsidR="0007156B" w:rsidRDefault="0007156B">
      <w:pPr>
        <w:pStyle w:val="NormalWeb"/>
      </w:pPr>
      <w:r>
        <w:t>Mereka biasanya membangun posisi melalui beberapa tahap:</w:t>
      </w:r>
    </w:p>
    <w:p w14:paraId="62487E91" w14:textId="77777777" w:rsidR="0007156B" w:rsidRDefault="0007156B" w:rsidP="00083B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akumulasi</w:t>
      </w:r>
    </w:p>
    <w:p w14:paraId="122C67DB" w14:textId="77777777" w:rsidR="0007156B" w:rsidRDefault="0007156B" w:rsidP="00083B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</w:t>
      </w:r>
    </w:p>
    <w:p w14:paraId="4C98F49B" w14:textId="77777777" w:rsidR="0007156B" w:rsidRDefault="0007156B" w:rsidP="00083B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distribusi</w:t>
      </w:r>
    </w:p>
    <w:p w14:paraId="22ECB30E" w14:textId="77777777" w:rsidR="0007156B" w:rsidRDefault="0007156B">
      <w:pPr>
        <w:pStyle w:val="NormalWeb"/>
      </w:pPr>
      <w:r>
        <w:t>Contohnya:</w:t>
      </w:r>
    </w:p>
    <w:p w14:paraId="6D9DE445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Entry awal</w:t>
      </w:r>
    </w:p>
    <w:p w14:paraId="5D4B1025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23B736A2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46B79A80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0CAEFC71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Tambah posisi</w:t>
      </w:r>
    </w:p>
    <w:p w14:paraId="301729A8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03A5EB20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0F39DCFB" w14:textId="77777777" w:rsidR="0007156B" w:rsidRDefault="0007156B">
      <w:pPr>
        <w:pStyle w:val="NormalWeb"/>
      </w:pPr>
      <w:r>
        <w:t>Trader yang menggunakan teknik scaling mengikuti prinsip yang sama.</w:t>
      </w:r>
    </w:p>
    <w:p w14:paraId="39DF3F0F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E81296" wp14:editId="291DFA0E">
                <wp:extent cx="6463665" cy="1270"/>
                <wp:effectExtent l="0" t="31750" r="0" b="36830"/>
                <wp:docPr id="893035584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18745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82ECEE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4. Partial Profit (Mengambil Sebagian Profit)</w:t>
      </w:r>
    </w:p>
    <w:p w14:paraId="6DC82F10" w14:textId="77777777" w:rsidR="0007156B" w:rsidRDefault="0007156B">
      <w:pPr>
        <w:pStyle w:val="NormalWeb"/>
      </w:pPr>
      <w:r>
        <w:rPr>
          <w:rStyle w:val="Kuat"/>
        </w:rPr>
        <w:t>Partial Profit</w:t>
      </w:r>
      <w:r>
        <w:t xml:space="preserve"> berarti menutup sebagian posisi ketika harga mencapai target tertentu.</w:t>
      </w:r>
    </w:p>
    <w:p w14:paraId="33C27964" w14:textId="77777777" w:rsidR="0007156B" w:rsidRDefault="0007156B">
      <w:pPr>
        <w:pStyle w:val="NormalWeb"/>
      </w:pPr>
      <w:r>
        <w:t>Teknik ini membantu trader:</w:t>
      </w:r>
    </w:p>
    <w:p w14:paraId="46B7BF7A" w14:textId="77777777" w:rsidR="0007156B" w:rsidRDefault="0007156B" w:rsidP="00083B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mengunci profit</w:t>
      </w:r>
    </w:p>
    <w:p w14:paraId="12399679" w14:textId="77777777" w:rsidR="0007156B" w:rsidRDefault="0007156B" w:rsidP="00083B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mengurangi tekanan psikologis</w:t>
      </w:r>
    </w:p>
    <w:p w14:paraId="464E49B1" w14:textId="77777777" w:rsidR="0007156B" w:rsidRDefault="000715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0EC4C6" wp14:editId="179FCA08">
                <wp:extent cx="6463665" cy="1270"/>
                <wp:effectExtent l="0" t="31750" r="0" b="36830"/>
                <wp:docPr id="574032977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01B87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6DEBCF" w14:textId="77777777" w:rsidR="0007156B" w:rsidRDefault="0007156B">
      <w:pPr>
        <w:pStyle w:val="Judul2"/>
        <w:rPr>
          <w:rFonts w:eastAsia="Times New Roman"/>
        </w:rPr>
      </w:pPr>
      <w:r>
        <w:rPr>
          <w:rFonts w:eastAsia="Times New Roman"/>
        </w:rPr>
        <w:t>Target Partial Profit</w:t>
      </w:r>
    </w:p>
    <w:p w14:paraId="47FC3C3D" w14:textId="77777777" w:rsidR="0007156B" w:rsidRDefault="0007156B">
      <w:pPr>
        <w:pStyle w:val="NormalWeb"/>
      </w:pPr>
      <w:r>
        <w:t>Partial profit biasanya diambil pada:</w:t>
      </w:r>
    </w:p>
    <w:p w14:paraId="329FDA69" w14:textId="77777777" w:rsidR="0007156B" w:rsidRDefault="0007156B" w:rsidP="00083B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 / low</w:t>
      </w:r>
    </w:p>
    <w:p w14:paraId="398AB75A" w14:textId="77777777" w:rsidR="0007156B" w:rsidRDefault="0007156B" w:rsidP="00083B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 / lows</w:t>
      </w:r>
    </w:p>
    <w:p w14:paraId="19A8BCEF" w14:textId="77777777" w:rsidR="0007156B" w:rsidRDefault="0007156B" w:rsidP="00083B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liquidity</w:t>
      </w:r>
    </w:p>
    <w:p w14:paraId="7964CA01" w14:textId="77777777" w:rsidR="0007156B" w:rsidRDefault="0007156B" w:rsidP="00083B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Fibonacci</w:t>
      </w:r>
    </w:p>
    <w:p w14:paraId="2AA67682" w14:textId="77777777" w:rsidR="0007156B" w:rsidRDefault="0007156B">
      <w:pPr>
        <w:pStyle w:val="NormalWeb"/>
      </w:pPr>
      <w:r>
        <w:t>Contoh:</w:t>
      </w:r>
    </w:p>
    <w:p w14:paraId="4F1D3384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2E4E2413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06CAAD92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TP1 (partial profit)</w:t>
      </w:r>
    </w:p>
    <w:p w14:paraId="28716427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211BE2CB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TP2 (target utama)</w:t>
      </w:r>
    </w:p>
    <w:p w14:paraId="45D8492E" w14:textId="77777777" w:rsidR="0007156B" w:rsidRDefault="0007156B">
      <w:pPr>
        <w:pStyle w:val="NormalWeb"/>
      </w:pPr>
      <w:r>
        <w:t>Dengan cara ini trader tetap mendapatkan keuntungan meskipun market berbalik.</w:t>
      </w:r>
    </w:p>
    <w:p w14:paraId="157C55D6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16502C" wp14:editId="3B0E9BD3">
                <wp:extent cx="6463665" cy="1270"/>
                <wp:effectExtent l="0" t="31750" r="0" b="36830"/>
                <wp:docPr id="1152405069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12C1A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F5AA56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5. Scaling Out</w:t>
      </w:r>
    </w:p>
    <w:p w14:paraId="34949CE7" w14:textId="77777777" w:rsidR="0007156B" w:rsidRDefault="0007156B">
      <w:pPr>
        <w:pStyle w:val="NormalWeb"/>
      </w:pPr>
      <w:r>
        <w:t>Menutup posisi secara bertahap disebut:</w:t>
      </w:r>
    </w:p>
    <w:p w14:paraId="445426D4" w14:textId="77777777" w:rsidR="0007156B" w:rsidRDefault="0007156B">
      <w:pPr>
        <w:pStyle w:val="NormalWeb"/>
      </w:pPr>
      <w:r>
        <w:rPr>
          <w:rStyle w:val="Kuat"/>
        </w:rPr>
        <w:t>Scaling Out</w:t>
      </w:r>
    </w:p>
    <w:p w14:paraId="6B6275D8" w14:textId="77777777" w:rsidR="0007156B" w:rsidRDefault="0007156B">
      <w:pPr>
        <w:pStyle w:val="NormalWeb"/>
      </w:pPr>
      <w:r>
        <w:t>Contohnya:</w:t>
      </w:r>
    </w:p>
    <w:p w14:paraId="3B4FCFB6" w14:textId="77777777" w:rsidR="0007156B" w:rsidRDefault="0007156B" w:rsidP="00083B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50% posisi ditutup di TP1</w:t>
      </w:r>
    </w:p>
    <w:p w14:paraId="7FE056B3" w14:textId="77777777" w:rsidR="0007156B" w:rsidRDefault="0007156B" w:rsidP="00083B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30% posisi ditutup di TP2</w:t>
      </w:r>
    </w:p>
    <w:p w14:paraId="5C6B0C35" w14:textId="77777777" w:rsidR="0007156B" w:rsidRDefault="0007156B" w:rsidP="00083B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20% posisi dibiarkan berjalan</w:t>
      </w:r>
    </w:p>
    <w:p w14:paraId="11C03EC6" w14:textId="77777777" w:rsidR="0007156B" w:rsidRDefault="0007156B">
      <w:pPr>
        <w:pStyle w:val="NormalWeb"/>
      </w:pPr>
      <w:r>
        <w:t>Cara ini membantu trader memaksimalkan profit jika tren berlanjut.</w:t>
      </w:r>
    </w:p>
    <w:p w14:paraId="1734EC87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7CC073" wp14:editId="5EEFCA9A">
                <wp:extent cx="6463665" cy="1270"/>
                <wp:effectExtent l="0" t="31750" r="0" b="36830"/>
                <wp:docPr id="1690787638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C4EB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62AC2A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6. Break Even (Manajemen Risiko Dinamis)</w:t>
      </w:r>
    </w:p>
    <w:p w14:paraId="3873BF25" w14:textId="77777777" w:rsidR="0007156B" w:rsidRDefault="0007156B">
      <w:pPr>
        <w:pStyle w:val="NormalWeb"/>
      </w:pPr>
      <w:r>
        <w:t>Setelah sebagian profit diambil, trader biasanya memindahkan stop loss ke:</w:t>
      </w:r>
    </w:p>
    <w:p w14:paraId="4B78B9E5" w14:textId="77777777" w:rsidR="0007156B" w:rsidRDefault="0007156B">
      <w:pPr>
        <w:pStyle w:val="NormalWeb"/>
      </w:pPr>
      <w:r>
        <w:rPr>
          <w:rStyle w:val="Kuat"/>
        </w:rPr>
        <w:t>Break Even (BE)</w:t>
      </w:r>
      <w:r>
        <w:t>.</w:t>
      </w:r>
    </w:p>
    <w:p w14:paraId="71805CA8" w14:textId="77777777" w:rsidR="0007156B" w:rsidRDefault="0007156B">
      <w:pPr>
        <w:pStyle w:val="NormalWeb"/>
      </w:pPr>
      <w:r>
        <w:t>Break Even berarti:</w:t>
      </w:r>
    </w:p>
    <w:p w14:paraId="646F8A65" w14:textId="77777777" w:rsidR="0007156B" w:rsidRDefault="0007156B">
      <w:pPr>
        <w:pStyle w:val="NormalWeb"/>
      </w:pPr>
      <w:r>
        <w:t xml:space="preserve">stop loss dipindahkan ke </w:t>
      </w:r>
      <w:r>
        <w:rPr>
          <w:rStyle w:val="Kuat"/>
        </w:rPr>
        <w:t>harga entry</w:t>
      </w:r>
      <w:r>
        <w:t>.</w:t>
      </w:r>
    </w:p>
    <w:p w14:paraId="261D3E27" w14:textId="77777777" w:rsidR="0007156B" w:rsidRDefault="0007156B">
      <w:pPr>
        <w:pStyle w:val="NormalWeb"/>
      </w:pPr>
      <w:r>
        <w:t>Contoh:</w:t>
      </w:r>
    </w:p>
    <w:p w14:paraId="4AE62281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79C67B83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4E7D49D3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Profit berjalan</w:t>
      </w:r>
    </w:p>
    <w:p w14:paraId="3785F972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↑</w:t>
      </w:r>
    </w:p>
    <w:p w14:paraId="29BF636E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Stop loss dipindah ke BE</w:t>
      </w:r>
    </w:p>
    <w:p w14:paraId="2E5644B6" w14:textId="77777777" w:rsidR="0007156B" w:rsidRDefault="0007156B">
      <w:pPr>
        <w:pStyle w:val="NormalWeb"/>
      </w:pPr>
      <w:r>
        <w:t>Dengan cara ini posisi yang tersisa menjadi:</w:t>
      </w:r>
    </w:p>
    <w:p w14:paraId="3E96B41D" w14:textId="77777777" w:rsidR="0007156B" w:rsidRDefault="0007156B">
      <w:pPr>
        <w:pStyle w:val="NormalWeb"/>
      </w:pPr>
      <w:r>
        <w:rPr>
          <w:rStyle w:val="Kuat"/>
        </w:rPr>
        <w:t>risk-free trade</w:t>
      </w:r>
      <w:r>
        <w:t>.</w:t>
      </w:r>
    </w:p>
    <w:p w14:paraId="368886A4" w14:textId="77777777" w:rsidR="0007156B" w:rsidRDefault="0007156B">
      <w:pPr>
        <w:pStyle w:val="NormalWeb"/>
      </w:pPr>
      <w:r>
        <w:t>Jika market berbalik, trader tidak mengalami kerugian.</w:t>
      </w:r>
    </w:p>
    <w:p w14:paraId="2EA20DB5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C5315" wp14:editId="154C1E01">
                <wp:extent cx="6463665" cy="1270"/>
                <wp:effectExtent l="0" t="31750" r="0" b="36830"/>
                <wp:docPr id="13384983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504BD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F4A136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7. Target Akhir (Terminus)</w:t>
      </w:r>
    </w:p>
    <w:p w14:paraId="58D960E5" w14:textId="77777777" w:rsidR="0007156B" w:rsidRDefault="0007156B">
      <w:pPr>
        <w:pStyle w:val="NormalWeb"/>
      </w:pPr>
      <w:r>
        <w:t>Target akhir posisi biasanya berada pada:</w:t>
      </w:r>
    </w:p>
    <w:p w14:paraId="26670796" w14:textId="77777777" w:rsidR="0007156B" w:rsidRDefault="0007156B">
      <w:pPr>
        <w:pStyle w:val="NormalWeb"/>
      </w:pPr>
      <w:r>
        <w:rPr>
          <w:rStyle w:val="Kuat"/>
        </w:rPr>
        <w:t>External Range Liquidity (ERL)</w:t>
      </w:r>
    </w:p>
    <w:p w14:paraId="599AC987" w14:textId="77777777" w:rsidR="0007156B" w:rsidRDefault="0007156B">
      <w:pPr>
        <w:pStyle w:val="NormalWeb"/>
      </w:pPr>
      <w:r>
        <w:t>Contohnya:</w:t>
      </w:r>
    </w:p>
    <w:p w14:paraId="22321730" w14:textId="77777777" w:rsidR="0007156B" w:rsidRDefault="0007156B" w:rsidP="00083B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besar</w:t>
      </w:r>
    </w:p>
    <w:p w14:paraId="76B0496D" w14:textId="77777777" w:rsidR="0007156B" w:rsidRDefault="0007156B" w:rsidP="00083B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 besar</w:t>
      </w:r>
    </w:p>
    <w:p w14:paraId="63FDD541" w14:textId="77777777" w:rsidR="0007156B" w:rsidRDefault="0007156B" w:rsidP="00083B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1BEB05CB" w14:textId="77777777" w:rsidR="0007156B" w:rsidRDefault="0007156B" w:rsidP="00083B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low</w:t>
      </w:r>
    </w:p>
    <w:p w14:paraId="2249F4CB" w14:textId="77777777" w:rsidR="0007156B" w:rsidRDefault="0007156B">
      <w:pPr>
        <w:pStyle w:val="NormalWeb"/>
      </w:pPr>
      <w:r>
        <w:t xml:space="preserve">Beberapa trader juga menggunakan </w:t>
      </w:r>
      <w:r>
        <w:rPr>
          <w:rStyle w:val="Kuat"/>
        </w:rPr>
        <w:t>Fibonacci extension</w:t>
      </w:r>
      <w:r>
        <w:t xml:space="preserve"> sebagai target.</w:t>
      </w:r>
    </w:p>
    <w:p w14:paraId="0A40E47E" w14:textId="77777777" w:rsidR="0007156B" w:rsidRDefault="0007156B">
      <w:pPr>
        <w:pStyle w:val="NormalWeb"/>
      </w:pPr>
      <w:r>
        <w:t>Contoh:</w:t>
      </w:r>
    </w:p>
    <w:p w14:paraId="768A79F5" w14:textId="77777777" w:rsidR="0007156B" w:rsidRDefault="0007156B" w:rsidP="00083B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level -0.5</w:t>
      </w:r>
    </w:p>
    <w:p w14:paraId="39759115" w14:textId="77777777" w:rsidR="0007156B" w:rsidRDefault="0007156B" w:rsidP="00083B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level -1</w:t>
      </w:r>
    </w:p>
    <w:p w14:paraId="6E4BADD0" w14:textId="77777777" w:rsidR="0007156B" w:rsidRDefault="0007156B" w:rsidP="00083B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level -4 (terminus)</w:t>
      </w:r>
    </w:p>
    <w:p w14:paraId="685806F0" w14:textId="77777777" w:rsidR="0007156B" w:rsidRDefault="0007156B">
      <w:pPr>
        <w:pStyle w:val="NormalWeb"/>
      </w:pPr>
      <w:r>
        <w:t>Pada area ini market sering melakukan:</w:t>
      </w:r>
    </w:p>
    <w:p w14:paraId="140F0121" w14:textId="77777777" w:rsidR="0007156B" w:rsidRDefault="0007156B" w:rsidP="00083B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retracement</w:t>
      </w:r>
    </w:p>
    <w:p w14:paraId="1EAAFD99" w14:textId="77777777" w:rsidR="0007156B" w:rsidRDefault="0007156B" w:rsidP="00083B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rebalancing</w:t>
      </w:r>
    </w:p>
    <w:p w14:paraId="20CF8950" w14:textId="77777777" w:rsidR="0007156B" w:rsidRDefault="0007156B" w:rsidP="00083B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reversal</w:t>
      </w:r>
    </w:p>
    <w:p w14:paraId="54D3746A" w14:textId="77777777" w:rsidR="0007156B" w:rsidRDefault="0007156B">
      <w:pPr>
        <w:pStyle w:val="NormalWeb"/>
      </w:pPr>
      <w:r>
        <w:t>Karena itu biasanya seluruh posisi ditutup.</w:t>
      </w:r>
    </w:p>
    <w:p w14:paraId="4F25E2BE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7C9E2" wp14:editId="25789B73">
                <wp:extent cx="6463665" cy="1270"/>
                <wp:effectExtent l="0" t="31750" r="0" b="36830"/>
                <wp:docPr id="31357825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20CDA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7883DD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8. Contoh Alur Manajemen Posisi</w:t>
      </w:r>
    </w:p>
    <w:p w14:paraId="5967A441" w14:textId="77777777" w:rsidR="0007156B" w:rsidRDefault="0007156B">
      <w:pPr>
        <w:pStyle w:val="NormalWeb"/>
      </w:pPr>
      <w:r>
        <w:t>Contoh manajemen posisi sederhana:</w:t>
      </w:r>
    </w:p>
    <w:p w14:paraId="78152BE6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5F421209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04BACA4D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Harga bergerak profit</w:t>
      </w:r>
    </w:p>
    <w:p w14:paraId="0CEF9616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5E5D809D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TP1 (ambil sebagian profit)</w:t>
      </w:r>
    </w:p>
    <w:p w14:paraId="441BF0D5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7EF3077F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Stop loss pindah ke BE</w:t>
      </w:r>
    </w:p>
    <w:p w14:paraId="4C739776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09865B2B" w14:textId="77777777" w:rsidR="0007156B" w:rsidRDefault="0007156B">
      <w:pPr>
        <w:pStyle w:val="HTMLSudahDiformat"/>
        <w:rPr>
          <w:rStyle w:val="KodeHTML"/>
        </w:rPr>
      </w:pPr>
      <w:r>
        <w:rPr>
          <w:rStyle w:val="KodeHTML"/>
        </w:rPr>
        <w:t>TP2 (target utama)</w:t>
      </w:r>
    </w:p>
    <w:p w14:paraId="0264372C" w14:textId="77777777" w:rsidR="0007156B" w:rsidRDefault="0007156B">
      <w:pPr>
        <w:pStyle w:val="NormalWeb"/>
      </w:pPr>
      <w:r>
        <w:t>Dengan metode ini trader dapat:</w:t>
      </w:r>
    </w:p>
    <w:p w14:paraId="59A54F73" w14:textId="77777777" w:rsidR="0007156B" w:rsidRDefault="0007156B" w:rsidP="00083B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mengamankan profit</w:t>
      </w:r>
    </w:p>
    <w:p w14:paraId="35E5DF06" w14:textId="77777777" w:rsidR="0007156B" w:rsidRDefault="0007156B" w:rsidP="00083B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tetap memberi peluang profit lebih besar</w:t>
      </w:r>
    </w:p>
    <w:p w14:paraId="4EA9B767" w14:textId="77777777" w:rsidR="0007156B" w:rsidRDefault="0007156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F05509" wp14:editId="04FAEDF9">
                <wp:extent cx="6463665" cy="1270"/>
                <wp:effectExtent l="0" t="31750" r="0" b="36830"/>
                <wp:docPr id="1747069467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455BA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EDDC88" w14:textId="77777777" w:rsidR="0007156B" w:rsidRDefault="0007156B">
      <w:pPr>
        <w:pStyle w:val="Judul1"/>
        <w:rPr>
          <w:rFonts w:eastAsia="Times New Roman"/>
        </w:rPr>
      </w:pPr>
      <w:r>
        <w:rPr>
          <w:rFonts w:eastAsia="Times New Roman"/>
        </w:rPr>
        <w:t>Inti Pemahaman Bab 20</w:t>
      </w:r>
    </w:p>
    <w:p w14:paraId="43323FBF" w14:textId="77777777" w:rsidR="0007156B" w:rsidRDefault="0007156B">
      <w:pPr>
        <w:pStyle w:val="NormalWeb"/>
      </w:pPr>
      <w:r>
        <w:t>Hal penting yang harus dipahami:</w:t>
      </w:r>
    </w:p>
    <w:p w14:paraId="79C46344" w14:textId="77777777" w:rsidR="0007156B" w:rsidRDefault="0007156B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Entry hanyalah langkah awal dalam trading</w:t>
      </w:r>
    </w:p>
    <w:p w14:paraId="7E212295" w14:textId="77777777" w:rsidR="0007156B" w:rsidRDefault="0007156B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Trader dapat </w:t>
      </w:r>
      <w:r>
        <w:rPr>
          <w:rStyle w:val="Kuat"/>
        </w:rPr>
        <w:t>menambah posisi (Scaling In)</w:t>
      </w:r>
      <w:r>
        <w:t xml:space="preserve"> ketika tren terkonfirmasi</w:t>
      </w:r>
    </w:p>
    <w:p w14:paraId="5838AA22" w14:textId="77777777" w:rsidR="0007156B" w:rsidRDefault="0007156B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Partial Profit</w:t>
      </w:r>
      <w:r>
        <w:t xml:space="preserve"> untuk mengunci keuntungan</w:t>
      </w:r>
    </w:p>
    <w:p w14:paraId="10E3CBDF" w14:textId="77777777" w:rsidR="0007156B" w:rsidRDefault="0007156B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Break Even</w:t>
      </w:r>
      <w:r>
        <w:t xml:space="preserve"> untuk menghilangkan risiko</w:t>
      </w:r>
    </w:p>
    <w:p w14:paraId="0E10E49C" w14:textId="77777777" w:rsidR="0007156B" w:rsidRDefault="0007156B">
      <w:pPr>
        <w:pStyle w:val="NormalWeb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Target akhir biasanya berada pada </w:t>
      </w:r>
      <w:r>
        <w:rPr>
          <w:rStyle w:val="Kuat"/>
        </w:rPr>
        <w:t>External Liquidity</w:t>
      </w:r>
    </w:p>
    <w:p w14:paraId="391EE9CC" w14:textId="77777777" w:rsidR="0007156B" w:rsidRDefault="0007156B">
      <w:pPr>
        <w:pStyle w:val="NormalWeb"/>
      </w:pPr>
      <w:r>
        <w:t xml:space="preserve">Dengan manajemen posisi yang baik, trader dapat </w:t>
      </w:r>
      <w:r>
        <w:rPr>
          <w:rStyle w:val="Kuat"/>
        </w:rPr>
        <w:t>memaksimalkan keuntungan dari satu setup yang benar</w:t>
      </w:r>
      <w:r>
        <w:t>.</w:t>
      </w:r>
    </w:p>
    <w:p w14:paraId="71FC08A1" w14:textId="77777777" w:rsidR="0007156B" w:rsidRDefault="0007156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829AC" wp14:editId="67B37882">
                <wp:extent cx="6463665" cy="1270"/>
                <wp:effectExtent l="0" t="31750" r="0" b="36830"/>
                <wp:docPr id="1794571226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DC92F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E3FA4D" w14:textId="77777777" w:rsidR="0007156B" w:rsidRDefault="0007156B">
      <w:pPr>
        <w:pStyle w:val="NormalWeb"/>
      </w:pPr>
      <w:r>
        <w:t xml:space="preserve">Jika kamu mau, setelah </w:t>
      </w:r>
      <w:r>
        <w:rPr>
          <w:rStyle w:val="Kuat"/>
        </w:rPr>
        <w:t>Bab 20</w:t>
      </w:r>
      <w:r>
        <w:t xml:space="preserve"> biasanya kurikulum ICT masuk ke bagian yang sangat penting yaitu:</w:t>
      </w:r>
    </w:p>
    <w:p w14:paraId="010658E2" w14:textId="77777777" w:rsidR="0007156B" w:rsidRDefault="0007156B">
      <w:pPr>
        <w:pStyle w:val="NormalWeb"/>
      </w:pPr>
      <w:r>
        <w:rPr>
          <w:rStyle w:val="Kuat"/>
        </w:rPr>
        <w:t>BAB 21 — Kesalahan Umum Trader Smart Money</w:t>
      </w:r>
    </w:p>
    <w:p w14:paraId="6B8C81C8" w14:textId="77777777" w:rsidR="0007156B" w:rsidRDefault="0007156B">
      <w:pPr>
        <w:pStyle w:val="NormalWeb"/>
      </w:pPr>
      <w:r>
        <w:t>Di situ biasanya dijelaskan kesalahan fatal seperti:</w:t>
      </w:r>
    </w:p>
    <w:p w14:paraId="085BD1E4" w14:textId="77777777" w:rsidR="0007156B" w:rsidRDefault="0007156B" w:rsidP="00083B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salah membaca liquidity sweep</w:t>
      </w:r>
    </w:p>
    <w:p w14:paraId="458FDCFD" w14:textId="77777777" w:rsidR="0007156B" w:rsidRDefault="0007156B" w:rsidP="00083B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terlalu cepat tanpa MSS</w:t>
      </w:r>
    </w:p>
    <w:p w14:paraId="3B1DA27D" w14:textId="77777777" w:rsidR="0007156B" w:rsidRDefault="0007156B" w:rsidP="00083B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menganggap semua wick adalah sweep.</w:t>
      </w:r>
    </w:p>
    <w:p w14:paraId="7AEF614F" w14:textId="77777777" w:rsidR="0007156B" w:rsidRDefault="0007156B">
      <w:pPr>
        <w:pStyle w:val="NormalWeb"/>
      </w:pPr>
      <w:r>
        <w:t>Bab itu sebenarnya sangat membantu memperbaiki cara membaca market.</w:t>
      </w:r>
    </w:p>
    <w:p w14:paraId="3B0C3EE6" w14:textId="77777777" w:rsidR="00C70483" w:rsidRDefault="00C70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362A2C" wp14:editId="57FCB0E6">
                <wp:extent cx="6463665" cy="1270"/>
                <wp:effectExtent l="0" t="31750" r="0" b="36830"/>
                <wp:docPr id="1793713477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2039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F06281" w14:textId="77777777" w:rsidR="00083B65" w:rsidRDefault="00083B65">
      <w:pPr>
        <w:pStyle w:val="NormalWeb"/>
      </w:pPr>
      <w:r>
        <w:t xml:space="preserve">Aku lanjutkan </w:t>
      </w:r>
      <w:r>
        <w:rPr>
          <w:rStyle w:val="Kuat"/>
        </w:rPr>
        <w:t>Bab 21</w:t>
      </w:r>
      <w:r>
        <w:t xml:space="preserve"> dengan format yang sama: sederhana, jelas, dan mudah dipahami.</w:t>
      </w:r>
    </w:p>
    <w:p w14:paraId="4BFFA4D0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780BEB" wp14:editId="466DEBCB">
                <wp:extent cx="6463665" cy="1270"/>
                <wp:effectExtent l="0" t="31750" r="0" b="36830"/>
                <wp:docPr id="1019250865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DBAAD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629103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BAB 21</w:t>
      </w:r>
    </w:p>
    <w:p w14:paraId="4561E493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Market Maker Models (MMXM)</w:t>
      </w:r>
    </w:p>
    <w:p w14:paraId="578AB5FD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BB825" wp14:editId="30D41E69">
                <wp:extent cx="6463665" cy="1270"/>
                <wp:effectExtent l="0" t="31750" r="0" b="36830"/>
                <wp:docPr id="1553863122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5D137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749BE6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1. Apa Itu Market Maker Model</w:t>
      </w:r>
    </w:p>
    <w:p w14:paraId="378DC376" w14:textId="77777777" w:rsidR="00083B65" w:rsidRDefault="00083B65">
      <w:pPr>
        <w:pStyle w:val="NormalWeb"/>
      </w:pPr>
      <w:r>
        <w:rPr>
          <w:rStyle w:val="Kuat"/>
        </w:rPr>
        <w:t>Market Maker Model (MMXM)</w:t>
      </w:r>
      <w:r>
        <w:t xml:space="preserve"> adalah model yang menjelaskan </w:t>
      </w:r>
      <w:r>
        <w:rPr>
          <w:rStyle w:val="Kuat"/>
        </w:rPr>
        <w:t>siklus lengkap pergerakan harga institusional</w:t>
      </w:r>
      <w:r>
        <w:t>.</w:t>
      </w:r>
    </w:p>
    <w:p w14:paraId="549057EA" w14:textId="77777777" w:rsidR="00083B65" w:rsidRDefault="00083B65">
      <w:pPr>
        <w:pStyle w:val="NormalWeb"/>
      </w:pPr>
      <w:r>
        <w:t>Model ini membantu trader memahami:</w:t>
      </w:r>
    </w:p>
    <w:p w14:paraId="408981E0" w14:textId="77777777" w:rsidR="00083B65" w:rsidRDefault="00083B65" w:rsidP="00083B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harga berpindah dari satu range ke range lain</w:t>
      </w:r>
    </w:p>
    <w:p w14:paraId="76484E5B" w14:textId="77777777" w:rsidR="00083B65" w:rsidRDefault="00083B65" w:rsidP="00083B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institusi membangun likuiditas</w:t>
      </w:r>
    </w:p>
    <w:p w14:paraId="4EF2ED0C" w14:textId="77777777" w:rsidR="00083B65" w:rsidRDefault="00083B65" w:rsidP="00083B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bagaimana reversal besar terjadi</w:t>
      </w:r>
    </w:p>
    <w:p w14:paraId="587CC617" w14:textId="77777777" w:rsidR="00083B65" w:rsidRDefault="00083B65">
      <w:pPr>
        <w:pStyle w:val="NormalWeb"/>
      </w:pPr>
      <w:r>
        <w:t>Dalam model ini harga bergerak melalui dua sisi utama:</w:t>
      </w:r>
    </w:p>
    <w:p w14:paraId="45C84D4D" w14:textId="77777777" w:rsidR="00083B65" w:rsidRDefault="00083B65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Sell Side Curve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Buy Side Curve</w:t>
      </w:r>
    </w:p>
    <w:p w14:paraId="304A60DC" w14:textId="77777777" w:rsidR="00083B65" w:rsidRDefault="00083B65">
      <w:pPr>
        <w:pStyle w:val="NormalWeb"/>
      </w:pPr>
      <w:r>
        <w:t>Market bergerak dari satu sisi ke sisi lain untuk mengambil likuiditas.</w:t>
      </w:r>
    </w:p>
    <w:p w14:paraId="3072A241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9F7A1D" wp14:editId="051C7E75">
                <wp:extent cx="6463665" cy="1270"/>
                <wp:effectExtent l="0" t="31750" r="0" b="36830"/>
                <wp:docPr id="1557541781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B463B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C75248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2. Dua Jenis Market Maker Model</w:t>
      </w:r>
    </w:p>
    <w:p w14:paraId="51AC769C" w14:textId="77777777" w:rsidR="00083B65" w:rsidRDefault="00083B65">
      <w:pPr>
        <w:pStyle w:val="NormalWeb"/>
      </w:pPr>
      <w:r>
        <w:t>Ada dua jenis utama model ini.</w:t>
      </w:r>
    </w:p>
    <w:p w14:paraId="604F326F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C12C4" wp14:editId="02D8AEE4">
                <wp:extent cx="6463665" cy="1270"/>
                <wp:effectExtent l="0" t="31750" r="0" b="36830"/>
                <wp:docPr id="393647791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DC886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4EBE84" w14:textId="77777777" w:rsidR="00083B65" w:rsidRDefault="00083B65">
      <w:pPr>
        <w:pStyle w:val="Judul2"/>
        <w:rPr>
          <w:rFonts w:eastAsia="Times New Roman"/>
        </w:rPr>
      </w:pPr>
      <w:r>
        <w:rPr>
          <w:rFonts w:eastAsia="Times New Roman"/>
        </w:rPr>
        <w:t>Market Maker Buy Model (MMBM)</w:t>
      </w:r>
    </w:p>
    <w:p w14:paraId="3CEFA0E6" w14:textId="77777777" w:rsidR="00083B65" w:rsidRDefault="00083B65">
      <w:pPr>
        <w:pStyle w:val="NormalWeb"/>
      </w:pPr>
      <w:r>
        <w:t xml:space="preserve">Model ini menggambarkan kondisi ketika market </w:t>
      </w:r>
      <w:r>
        <w:rPr>
          <w:rStyle w:val="Kuat"/>
        </w:rPr>
        <w:t>akhirnya bergerak naik</w:t>
      </w:r>
      <w:r>
        <w:t>.</w:t>
      </w:r>
    </w:p>
    <w:p w14:paraId="4FFC7451" w14:textId="77777777" w:rsidR="00083B65" w:rsidRDefault="00083B65">
      <w:pPr>
        <w:pStyle w:val="NormalWeb"/>
      </w:pPr>
      <w:r>
        <w:t>Alurnya biasanya:</w:t>
      </w:r>
    </w:p>
    <w:p w14:paraId="23071C52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Liquidity sweep bawah</w:t>
      </w:r>
    </w:p>
    <w:p w14:paraId="62D647E9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5191927B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Reversal</w:t>
      </w:r>
    </w:p>
    <w:p w14:paraId="58AD548B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C914CDD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Expansion naik</w:t>
      </w:r>
    </w:p>
    <w:p w14:paraId="3D3E7122" w14:textId="77777777" w:rsidR="00083B65" w:rsidRDefault="00083B65">
      <w:pPr>
        <w:pStyle w:val="NormalWeb"/>
      </w:pPr>
      <w:r>
        <w:t xml:space="preserve">Harga pertama-tama mengambil </w:t>
      </w:r>
      <w:r>
        <w:rPr>
          <w:rStyle w:val="Kuat"/>
        </w:rPr>
        <w:t>sell-side liquidity</w:t>
      </w:r>
      <w:r>
        <w:t>, kemudian berbalik naik.</w:t>
      </w:r>
    </w:p>
    <w:p w14:paraId="1F86FDB2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BA1175" wp14:editId="763C8AEC">
                <wp:extent cx="6463665" cy="1270"/>
                <wp:effectExtent l="0" t="31750" r="0" b="36830"/>
                <wp:docPr id="1939698364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C86FE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BF4F10" w14:textId="77777777" w:rsidR="00083B65" w:rsidRDefault="00083B65">
      <w:pPr>
        <w:pStyle w:val="Judul2"/>
        <w:rPr>
          <w:rFonts w:eastAsia="Times New Roman"/>
        </w:rPr>
      </w:pPr>
      <w:r>
        <w:rPr>
          <w:rFonts w:eastAsia="Times New Roman"/>
        </w:rPr>
        <w:t>Market Maker Sell Model (MMSM)</w:t>
      </w:r>
    </w:p>
    <w:p w14:paraId="7E48D188" w14:textId="77777777" w:rsidR="00083B65" w:rsidRDefault="00083B65">
      <w:pPr>
        <w:pStyle w:val="NormalWeb"/>
      </w:pPr>
      <w:r>
        <w:t xml:space="preserve">Model ini menggambarkan kondisi ketika market </w:t>
      </w:r>
      <w:r>
        <w:rPr>
          <w:rStyle w:val="Kuat"/>
        </w:rPr>
        <w:t>akhirnya bergerak turun</w:t>
      </w:r>
      <w:r>
        <w:t>.</w:t>
      </w:r>
    </w:p>
    <w:p w14:paraId="4A9B3B80" w14:textId="77777777" w:rsidR="00083B65" w:rsidRDefault="00083B65">
      <w:pPr>
        <w:pStyle w:val="NormalWeb"/>
      </w:pPr>
      <w:r>
        <w:t>Alurnya biasanya:</w:t>
      </w:r>
    </w:p>
    <w:p w14:paraId="40468952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Liquidity sweep atas</w:t>
      </w:r>
    </w:p>
    <w:p w14:paraId="6D0EF73D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722FC0F0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Reversal</w:t>
      </w:r>
    </w:p>
    <w:p w14:paraId="2D09B90A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90C863A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Expansion turun</w:t>
      </w:r>
    </w:p>
    <w:p w14:paraId="208657DB" w14:textId="77777777" w:rsidR="00083B65" w:rsidRDefault="00083B65">
      <w:pPr>
        <w:pStyle w:val="NormalWeb"/>
      </w:pPr>
      <w:r>
        <w:t xml:space="preserve">Harga mengambil </w:t>
      </w:r>
      <w:r>
        <w:rPr>
          <w:rStyle w:val="Kuat"/>
        </w:rPr>
        <w:t>buy-side liquidity</w:t>
      </w:r>
      <w:r>
        <w:t>, lalu bergerak turun.</w:t>
      </w:r>
    </w:p>
    <w:p w14:paraId="5CE53EE7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AA7347" wp14:editId="251521B8">
                <wp:extent cx="6463665" cy="1270"/>
                <wp:effectExtent l="0" t="31750" r="0" b="36830"/>
                <wp:docPr id="1299875393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AEF0D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AB15A8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3. Original Consolidation</w:t>
      </w:r>
    </w:p>
    <w:p w14:paraId="7B6AC3E4" w14:textId="77777777" w:rsidR="00083B65" w:rsidRDefault="00083B65">
      <w:pPr>
        <w:pStyle w:val="NormalWeb"/>
      </w:pPr>
      <w:r>
        <w:t xml:space="preserve">Setiap siklus MMXM biasanya dimulai dari sebuah </w:t>
      </w:r>
      <w:r>
        <w:rPr>
          <w:rStyle w:val="Kuat"/>
        </w:rPr>
        <w:t>range konsolidasi</w:t>
      </w:r>
      <w:r>
        <w:t>.</w:t>
      </w:r>
    </w:p>
    <w:p w14:paraId="49E9F751" w14:textId="77777777" w:rsidR="00083B65" w:rsidRDefault="00083B65">
      <w:pPr>
        <w:pStyle w:val="NormalWeb"/>
      </w:pPr>
      <w:r>
        <w:t>Area ini disebut:</w:t>
      </w:r>
    </w:p>
    <w:p w14:paraId="2FC1B113" w14:textId="77777777" w:rsidR="00083B65" w:rsidRDefault="00083B65">
      <w:pPr>
        <w:pStyle w:val="NormalWeb"/>
      </w:pPr>
      <w:r>
        <w:rPr>
          <w:rStyle w:val="Kuat"/>
        </w:rPr>
        <w:t>Original Consolidation</w:t>
      </w:r>
    </w:p>
    <w:p w14:paraId="34B2E6CB" w14:textId="77777777" w:rsidR="00083B65" w:rsidRDefault="00083B65">
      <w:pPr>
        <w:pStyle w:val="NormalWeb"/>
      </w:pPr>
      <w:r>
        <w:t>Contoh:</w:t>
      </w:r>
    </w:p>
    <w:p w14:paraId="4E4CB8C3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Range konsolidasi</w:t>
      </w:r>
    </w:p>
    <w:p w14:paraId="7058E176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──────────────</w:t>
      </w:r>
    </w:p>
    <w:p w14:paraId="1CCE56CB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Harga bergerak keluar</w:t>
      </w:r>
    </w:p>
    <w:p w14:paraId="32E46504" w14:textId="77777777" w:rsidR="00083B65" w:rsidRDefault="00083B65">
      <w:pPr>
        <w:pStyle w:val="NormalWeb"/>
      </w:pPr>
      <w:r>
        <w:t>Area ini sering menjadi:</w:t>
      </w:r>
    </w:p>
    <w:p w14:paraId="7F0417ED" w14:textId="77777777" w:rsidR="00083B65" w:rsidRDefault="00083B65" w:rsidP="00083B6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titik awal pergerakan besar</w:t>
      </w:r>
    </w:p>
    <w:p w14:paraId="5B16D841" w14:textId="77777777" w:rsidR="00083B65" w:rsidRDefault="00083B65" w:rsidP="00083B6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akhir siklus harga</w:t>
      </w:r>
    </w:p>
    <w:p w14:paraId="16732AE1" w14:textId="77777777" w:rsidR="00083B65" w:rsidRDefault="00083B6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B48CA" wp14:editId="49E44905">
                <wp:extent cx="6463665" cy="1270"/>
                <wp:effectExtent l="0" t="31750" r="0" b="36830"/>
                <wp:docPr id="1162087430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F8FC5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40B77A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4. Engineering Liquidity</w:t>
      </w:r>
    </w:p>
    <w:p w14:paraId="5CCBB6EF" w14:textId="77777777" w:rsidR="00083B65" w:rsidRDefault="00083B65">
      <w:pPr>
        <w:pStyle w:val="NormalWeb"/>
      </w:pPr>
      <w:r>
        <w:t>Setelah keluar dari konsolidasi, market biasanya tidak langsung bergerak ke target utama.</w:t>
      </w:r>
    </w:p>
    <w:p w14:paraId="0E35D315" w14:textId="77777777" w:rsidR="00083B65" w:rsidRDefault="00083B65">
      <w:pPr>
        <w:pStyle w:val="NormalWeb"/>
      </w:pPr>
      <w:r>
        <w:t>Institusi sering melakukan:</w:t>
      </w:r>
    </w:p>
    <w:p w14:paraId="41EF8174" w14:textId="77777777" w:rsidR="00083B65" w:rsidRDefault="00083B65">
      <w:pPr>
        <w:pStyle w:val="NormalWeb"/>
      </w:pPr>
      <w:r>
        <w:rPr>
          <w:rStyle w:val="Kuat"/>
        </w:rPr>
        <w:t>Liquidity Engineering</w:t>
      </w:r>
    </w:p>
    <w:p w14:paraId="1C461B28" w14:textId="77777777" w:rsidR="00083B65" w:rsidRDefault="00083B65">
      <w:pPr>
        <w:pStyle w:val="NormalWeb"/>
      </w:pPr>
      <w:r>
        <w:t>Artinya mereka menciptakan likuiditas buatan di sepanjang perjalanan harga.</w:t>
      </w:r>
    </w:p>
    <w:p w14:paraId="488C831B" w14:textId="77777777" w:rsidR="00083B65" w:rsidRDefault="00083B65">
      <w:pPr>
        <w:pStyle w:val="NormalWeb"/>
      </w:pPr>
      <w:r>
        <w:t>Contohnya:</w:t>
      </w:r>
    </w:p>
    <w:p w14:paraId="518E77C7" w14:textId="77777777" w:rsidR="00083B65" w:rsidRDefault="00083B65" w:rsidP="00083B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6195E662" w14:textId="77777777" w:rsidR="00083B65" w:rsidRDefault="00083B65" w:rsidP="00083B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4EB41651" w14:textId="77777777" w:rsidR="00083B65" w:rsidRDefault="00083B65" w:rsidP="00083B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breakout</w:t>
      </w:r>
    </w:p>
    <w:p w14:paraId="6DC8FDA9" w14:textId="77777777" w:rsidR="00083B65" w:rsidRDefault="00083B65" w:rsidP="00083B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inducement</w:t>
      </w:r>
    </w:p>
    <w:p w14:paraId="52B82D3C" w14:textId="77777777" w:rsidR="00083B65" w:rsidRDefault="00083B65">
      <w:pPr>
        <w:pStyle w:val="NormalWeb"/>
      </w:pPr>
      <w:r>
        <w:t>Tujuannya adalah:</w:t>
      </w:r>
    </w:p>
    <w:p w14:paraId="7EAC45C3" w14:textId="77777777" w:rsidR="00083B65" w:rsidRDefault="00083B65">
      <w:pPr>
        <w:pStyle w:val="NormalWeb"/>
      </w:pPr>
      <w:r>
        <w:t>mengumpulkan stop loss trader ritel.</w:t>
      </w:r>
    </w:p>
    <w:p w14:paraId="31FD4A6B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D22446" wp14:editId="79C67B00">
                <wp:extent cx="6463665" cy="1270"/>
                <wp:effectExtent l="0" t="31750" r="0" b="36830"/>
                <wp:docPr id="679105667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DD334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1CB905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5. Smart Money Reversal (SMR)</w:t>
      </w:r>
    </w:p>
    <w:p w14:paraId="31F2DFF7" w14:textId="77777777" w:rsidR="00083B65" w:rsidRDefault="00083B65">
      <w:pPr>
        <w:pStyle w:val="NormalWeb"/>
      </w:pPr>
      <w:r>
        <w:t>Setelah likuiditas cukup terkumpul, biasanya terjadi fase penting:</w:t>
      </w:r>
    </w:p>
    <w:p w14:paraId="4D86D6D4" w14:textId="77777777" w:rsidR="00083B65" w:rsidRDefault="00083B65">
      <w:pPr>
        <w:pStyle w:val="NormalWeb"/>
      </w:pPr>
      <w:r>
        <w:rPr>
          <w:rStyle w:val="Kuat"/>
        </w:rPr>
        <w:t>Smart Money Reversal (SMR)</w:t>
      </w:r>
    </w:p>
    <w:p w14:paraId="48EC6386" w14:textId="77777777" w:rsidR="00083B65" w:rsidRDefault="00083B65">
      <w:pPr>
        <w:pStyle w:val="NormalWeb"/>
      </w:pPr>
      <w:r>
        <w:t xml:space="preserve">Ini adalah titik di mana institusi mulai </w:t>
      </w:r>
      <w:r>
        <w:rPr>
          <w:rStyle w:val="Kuat"/>
        </w:rPr>
        <w:t>membalik arah market</w:t>
      </w:r>
      <w:r>
        <w:t>.</w:t>
      </w:r>
    </w:p>
    <w:p w14:paraId="2FB2E3B9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69AC94" wp14:editId="470E9417">
                <wp:extent cx="6463665" cy="1270"/>
                <wp:effectExtent l="0" t="31750" r="0" b="36830"/>
                <wp:docPr id="1307585061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89E24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D6F417" w14:textId="77777777" w:rsidR="00083B65" w:rsidRDefault="00083B65">
      <w:pPr>
        <w:pStyle w:val="Judul2"/>
        <w:rPr>
          <w:rFonts w:eastAsia="Times New Roman"/>
        </w:rPr>
      </w:pPr>
      <w:r>
        <w:rPr>
          <w:rFonts w:eastAsia="Times New Roman"/>
        </w:rPr>
        <w:t>Ciri-ciri SMR</w:t>
      </w:r>
    </w:p>
    <w:p w14:paraId="5D5F05EC" w14:textId="77777777" w:rsidR="00083B65" w:rsidRDefault="00083B65">
      <w:pPr>
        <w:pStyle w:val="NormalWeb"/>
      </w:pPr>
      <w:r>
        <w:t>SMR biasanya memiliki beberapa karakteristik:</w:t>
      </w:r>
    </w:p>
    <w:p w14:paraId="21731A69" w14:textId="77777777" w:rsidR="00083B65" w:rsidRDefault="00083B65" w:rsidP="00083B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57C8E24B" w14:textId="77777777" w:rsidR="00083B65" w:rsidRDefault="00083B65" w:rsidP="00083B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Structure Shift (MSS)</w:t>
      </w:r>
    </w:p>
    <w:p w14:paraId="509E4145" w14:textId="77777777" w:rsidR="00083B65" w:rsidRDefault="00083B65" w:rsidP="00083B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 kuat</w:t>
      </w:r>
    </w:p>
    <w:p w14:paraId="623ACEBA" w14:textId="77777777" w:rsidR="00083B65" w:rsidRDefault="00083B65" w:rsidP="00083B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munculnya Fair Value Gap</w:t>
      </w:r>
    </w:p>
    <w:p w14:paraId="0519AD89" w14:textId="77777777" w:rsidR="00083B65" w:rsidRDefault="00083B65">
      <w:pPr>
        <w:pStyle w:val="NormalWeb"/>
      </w:pPr>
      <w:r>
        <w:t>Contoh:</w:t>
      </w:r>
    </w:p>
    <w:p w14:paraId="45230CD4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6CAFF35C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↑</w:t>
      </w:r>
    </w:p>
    <w:p w14:paraId="3518022A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7517D4C1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↓</w:t>
      </w:r>
    </w:p>
    <w:p w14:paraId="2E49E59A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63FA1797" w14:textId="77777777" w:rsidR="00083B65" w:rsidRDefault="00083B65">
      <w:pPr>
        <w:pStyle w:val="NormalWeb"/>
      </w:pPr>
      <w:r>
        <w:t xml:space="preserve">Ini adalah tanda bahwa </w:t>
      </w:r>
      <w:r>
        <w:rPr>
          <w:rStyle w:val="Kuat"/>
        </w:rPr>
        <w:t>institusi mulai mengambil kontrol arah harga.</w:t>
      </w:r>
    </w:p>
    <w:p w14:paraId="0C67E31C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40688" wp14:editId="538B5085">
                <wp:extent cx="6463665" cy="1270"/>
                <wp:effectExtent l="0" t="31750" r="0" b="36830"/>
                <wp:docPr id="62532066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880DC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806831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6. Liquidity Hunt / Redelivery</w:t>
      </w:r>
    </w:p>
    <w:p w14:paraId="4129CA10" w14:textId="77777777" w:rsidR="00083B65" w:rsidRDefault="00083B65">
      <w:pPr>
        <w:pStyle w:val="NormalWeb"/>
      </w:pPr>
      <w:r>
        <w:t>Setelah reversal terjadi, harga biasanya bergerak kembali menuju:</w:t>
      </w:r>
    </w:p>
    <w:p w14:paraId="7B398C5E" w14:textId="77777777" w:rsidR="00083B65" w:rsidRDefault="00083B65">
      <w:pPr>
        <w:pStyle w:val="NormalWeb"/>
      </w:pPr>
      <w:r>
        <w:rPr>
          <w:rStyle w:val="Kuat"/>
        </w:rPr>
        <w:t>Original Consolidation</w:t>
      </w:r>
    </w:p>
    <w:p w14:paraId="69CAFA11" w14:textId="77777777" w:rsidR="00083B65" w:rsidRDefault="00083B65">
      <w:pPr>
        <w:pStyle w:val="NormalWeb"/>
      </w:pPr>
      <w:r>
        <w:t>Pada perjalanan ini harga akan:</w:t>
      </w:r>
    </w:p>
    <w:p w14:paraId="2AE84B0C" w14:textId="77777777" w:rsidR="00083B65" w:rsidRDefault="00083B65" w:rsidP="00083B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 yang sebelumnya dibangun</w:t>
      </w:r>
    </w:p>
    <w:p w14:paraId="2C93E247" w14:textId="77777777" w:rsidR="00083B65" w:rsidRDefault="00083B65" w:rsidP="00083B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mengisi imbalance</w:t>
      </w:r>
    </w:p>
    <w:p w14:paraId="405C8C3E" w14:textId="77777777" w:rsidR="00083B65" w:rsidRDefault="00083B65" w:rsidP="00083B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melanjutkan ekspansi harga</w:t>
      </w:r>
    </w:p>
    <w:p w14:paraId="397D072F" w14:textId="77777777" w:rsidR="00083B65" w:rsidRDefault="00083B65">
      <w:pPr>
        <w:pStyle w:val="NormalWeb"/>
      </w:pPr>
      <w:r>
        <w:t>Contoh alur:</w:t>
      </w:r>
    </w:p>
    <w:p w14:paraId="0C8955B1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Liquidity engineering</w:t>
      </w:r>
    </w:p>
    <w:p w14:paraId="0BA922F2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72AE67DE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SMR</w:t>
      </w:r>
    </w:p>
    <w:p w14:paraId="27D39434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7AE95F96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6604EF62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6606009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Target liquidity</w:t>
      </w:r>
    </w:p>
    <w:p w14:paraId="1A512685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9CD23D" wp14:editId="753A326B">
                <wp:extent cx="6463665" cy="1270"/>
                <wp:effectExtent l="0" t="31750" r="0" b="36830"/>
                <wp:docPr id="1903216193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0C6D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3F6959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7. Konfirmasi Menggunakan SMT Divergence</w:t>
      </w:r>
    </w:p>
    <w:p w14:paraId="39B95B8A" w14:textId="77777777" w:rsidR="00083B65" w:rsidRDefault="00083B65">
      <w:pPr>
        <w:pStyle w:val="NormalWeb"/>
      </w:pPr>
      <w:r>
        <w:t>Dalam beberapa kasus, pembalikan besar dapat dikonfirmasi menggunakan:</w:t>
      </w:r>
    </w:p>
    <w:p w14:paraId="16F99FAB" w14:textId="77777777" w:rsidR="00083B65" w:rsidRDefault="00083B65">
      <w:pPr>
        <w:pStyle w:val="NormalWeb"/>
      </w:pPr>
      <w:r>
        <w:rPr>
          <w:rStyle w:val="Kuat"/>
        </w:rPr>
        <w:t>SMT Divergence</w:t>
      </w:r>
    </w:p>
    <w:p w14:paraId="016F1122" w14:textId="77777777" w:rsidR="00083B65" w:rsidRDefault="00083B65">
      <w:pPr>
        <w:pStyle w:val="NormalWeb"/>
      </w:pPr>
      <w:r>
        <w:t>SMT (Smart Money Technique) membandingkan dua market yang berkorelasi.</w:t>
      </w:r>
    </w:p>
    <w:p w14:paraId="1CF0E6B2" w14:textId="77777777" w:rsidR="00083B65" w:rsidRDefault="00083B65">
      <w:pPr>
        <w:pStyle w:val="NormalWeb"/>
      </w:pPr>
      <w:r>
        <w:t>Contohnya:</w:t>
      </w:r>
    </w:p>
    <w:p w14:paraId="60CF0DFC" w14:textId="77777777" w:rsidR="00083B65" w:rsidRDefault="00083B65" w:rsidP="00083B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EURUSD vs GBPUSD</w:t>
      </w:r>
    </w:p>
    <w:p w14:paraId="0258614B" w14:textId="77777777" w:rsidR="00083B65" w:rsidRDefault="00083B65" w:rsidP="00083B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Gold vs Silver</w:t>
      </w:r>
    </w:p>
    <w:p w14:paraId="139922DC" w14:textId="77777777" w:rsidR="00083B65" w:rsidRDefault="00083B65" w:rsidP="00083B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Indeks vs DXY</w:t>
      </w:r>
    </w:p>
    <w:p w14:paraId="74DB16A1" w14:textId="77777777" w:rsidR="00083B65" w:rsidRDefault="00083B65">
      <w:pPr>
        <w:pStyle w:val="NormalWeb"/>
      </w:pPr>
      <w:r>
        <w:t>Jika salah satu market membuat:</w:t>
      </w:r>
    </w:p>
    <w:p w14:paraId="140024FD" w14:textId="77777777" w:rsidR="00083B65" w:rsidRDefault="00083B65" w:rsidP="00083B6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higher high</w:t>
      </w:r>
    </w:p>
    <w:p w14:paraId="6497B32F" w14:textId="77777777" w:rsidR="00083B65" w:rsidRDefault="00083B65" w:rsidP="00083B6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tetapi market lain tidak</w:t>
      </w:r>
    </w:p>
    <w:p w14:paraId="2AC1F189" w14:textId="77777777" w:rsidR="00083B65" w:rsidRDefault="00083B65">
      <w:pPr>
        <w:pStyle w:val="NormalWeb"/>
      </w:pPr>
      <w:r>
        <w:t xml:space="preserve">itu bisa menandakan </w:t>
      </w:r>
      <w:r>
        <w:rPr>
          <w:rStyle w:val="Kuat"/>
        </w:rPr>
        <w:t>manipulasi likuiditas oleh institusi.</w:t>
      </w:r>
    </w:p>
    <w:p w14:paraId="6D5BD7FA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D1EEB" wp14:editId="1087F45E">
                <wp:extent cx="6463665" cy="1270"/>
                <wp:effectExtent l="0" t="31750" r="0" b="36830"/>
                <wp:docPr id="59192590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CEF52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798F66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8. Target Profit dalam MMXM</w:t>
      </w:r>
    </w:p>
    <w:p w14:paraId="0D7F2662" w14:textId="77777777" w:rsidR="00083B65" w:rsidRDefault="00083B65">
      <w:pPr>
        <w:pStyle w:val="NormalWeb"/>
      </w:pPr>
      <w:r>
        <w:t>Target profit biasanya berada pada:</w:t>
      </w:r>
    </w:p>
    <w:p w14:paraId="61F0277C" w14:textId="77777777" w:rsidR="00083B65" w:rsidRDefault="00083B65">
      <w:pPr>
        <w:pStyle w:val="NormalWeb"/>
      </w:pPr>
      <w:r>
        <w:rPr>
          <w:rStyle w:val="Kuat"/>
        </w:rPr>
        <w:t>External Range Liquidity</w:t>
      </w:r>
    </w:p>
    <w:p w14:paraId="5527AE7D" w14:textId="77777777" w:rsidR="00083B65" w:rsidRDefault="00083B65">
      <w:pPr>
        <w:pStyle w:val="NormalWeb"/>
      </w:pPr>
      <w:r>
        <w:t>Contohnya:</w:t>
      </w:r>
    </w:p>
    <w:p w14:paraId="6E5DE792" w14:textId="77777777" w:rsidR="00083B65" w:rsidRDefault="00083B65" w:rsidP="00083B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 besar</w:t>
      </w:r>
    </w:p>
    <w:p w14:paraId="2389B70A" w14:textId="77777777" w:rsidR="00083B65" w:rsidRDefault="00083B65" w:rsidP="00083B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 besar</w:t>
      </w:r>
    </w:p>
    <w:p w14:paraId="753FBCCB" w14:textId="77777777" w:rsidR="00083B65" w:rsidRDefault="00083B65" w:rsidP="00083B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high</w:t>
      </w:r>
    </w:p>
    <w:p w14:paraId="293AA07F" w14:textId="77777777" w:rsidR="00083B65" w:rsidRDefault="00083B65" w:rsidP="00083B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week low</w:t>
      </w:r>
    </w:p>
    <w:p w14:paraId="492BFF6E" w14:textId="77777777" w:rsidR="00083B65" w:rsidRDefault="00083B65">
      <w:pPr>
        <w:pStyle w:val="NormalWeb"/>
      </w:pPr>
      <w:r>
        <w:t xml:space="preserve">Trader juga sering menggunakan </w:t>
      </w:r>
      <w:r>
        <w:rPr>
          <w:rStyle w:val="Kuat"/>
        </w:rPr>
        <w:t>Fibonacci extension</w:t>
      </w:r>
      <w:r>
        <w:t xml:space="preserve"> untuk menentukan target.</w:t>
      </w:r>
    </w:p>
    <w:p w14:paraId="37F2E9E4" w14:textId="77777777" w:rsidR="00083B65" w:rsidRDefault="00083B65">
      <w:pPr>
        <w:pStyle w:val="NormalWeb"/>
      </w:pPr>
      <w:r>
        <w:t>Contoh level:</w:t>
      </w:r>
    </w:p>
    <w:p w14:paraId="7D039BE0" w14:textId="77777777" w:rsidR="00083B65" w:rsidRDefault="00083B65" w:rsidP="00083B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-2</w:t>
      </w:r>
    </w:p>
    <w:p w14:paraId="0E7FEE98" w14:textId="77777777" w:rsidR="00083B65" w:rsidRDefault="00083B65" w:rsidP="00083B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-3</w:t>
      </w:r>
    </w:p>
    <w:p w14:paraId="5CF0E741" w14:textId="77777777" w:rsidR="00083B65" w:rsidRDefault="00083B65" w:rsidP="00083B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-4</w:t>
      </w:r>
    </w:p>
    <w:p w14:paraId="20E47EA2" w14:textId="77777777" w:rsidR="00083B65" w:rsidRDefault="00083B65">
      <w:pPr>
        <w:pStyle w:val="NormalWeb"/>
      </w:pPr>
      <w:r>
        <w:t>Level -4 sering disebut sebagai:</w:t>
      </w:r>
    </w:p>
    <w:p w14:paraId="78DAD468" w14:textId="77777777" w:rsidR="00083B65" w:rsidRDefault="00083B65">
      <w:pPr>
        <w:pStyle w:val="NormalWeb"/>
      </w:pPr>
      <w:r>
        <w:rPr>
          <w:rStyle w:val="Kuat"/>
        </w:rPr>
        <w:t>Terminus</w:t>
      </w:r>
    </w:p>
    <w:p w14:paraId="7E138586" w14:textId="77777777" w:rsidR="00083B65" w:rsidRDefault="00083B65">
      <w:pPr>
        <w:pStyle w:val="NormalWeb"/>
      </w:pPr>
      <w:r>
        <w:t>karena sering menjadi akhir pergerakan besar.</w:t>
      </w:r>
    </w:p>
    <w:p w14:paraId="4DF66D86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66934" wp14:editId="52EECC6D">
                <wp:extent cx="6463665" cy="1270"/>
                <wp:effectExtent l="0" t="31750" r="0" b="36830"/>
                <wp:docPr id="2011330886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C7C57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D493A9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9. Siklus Lengkap MMXM</w:t>
      </w:r>
    </w:p>
    <w:p w14:paraId="53317609" w14:textId="77777777" w:rsidR="00083B65" w:rsidRDefault="00083B65">
      <w:pPr>
        <w:pStyle w:val="NormalWeb"/>
      </w:pPr>
      <w:r>
        <w:t>Secara sederhana, siklus MMXM terlihat seperti ini:</w:t>
      </w:r>
    </w:p>
    <w:p w14:paraId="2B8A2797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Original consolidation</w:t>
      </w:r>
    </w:p>
    <w:p w14:paraId="6E1DA10C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1B8375C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Liquidity engineering</w:t>
      </w:r>
    </w:p>
    <w:p w14:paraId="13306A6A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436F1B82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187F2125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602756E4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Smart Money Reversal</w:t>
      </w:r>
    </w:p>
    <w:p w14:paraId="603D497C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2A390007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67C2C82F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3686A365" w14:textId="77777777" w:rsidR="00083B65" w:rsidRDefault="00083B65">
      <w:pPr>
        <w:pStyle w:val="HTMLSudahDiformat"/>
        <w:rPr>
          <w:rStyle w:val="KodeHTML"/>
        </w:rPr>
      </w:pPr>
      <w:r>
        <w:rPr>
          <w:rStyle w:val="KodeHTML"/>
        </w:rPr>
        <w:t>Return to liquidity target</w:t>
      </w:r>
    </w:p>
    <w:p w14:paraId="663717E1" w14:textId="77777777" w:rsidR="00083B65" w:rsidRDefault="00083B65">
      <w:pPr>
        <w:pStyle w:val="NormalWeb"/>
      </w:pPr>
      <w:r>
        <w:t>Siklus ini sering berulang di berbagai timeframe.</w:t>
      </w:r>
    </w:p>
    <w:p w14:paraId="6A9C09CC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2557F3" wp14:editId="69ABE3C2">
                <wp:extent cx="6463665" cy="1270"/>
                <wp:effectExtent l="0" t="31750" r="0" b="36830"/>
                <wp:docPr id="426887251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8418D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30C8FF" w14:textId="77777777" w:rsidR="00083B65" w:rsidRDefault="00083B65">
      <w:pPr>
        <w:pStyle w:val="Judul1"/>
        <w:rPr>
          <w:rFonts w:eastAsia="Times New Roman"/>
        </w:rPr>
      </w:pPr>
      <w:r>
        <w:rPr>
          <w:rFonts w:eastAsia="Times New Roman"/>
        </w:rPr>
        <w:t>Inti Pemahaman Bab 21</w:t>
      </w:r>
    </w:p>
    <w:p w14:paraId="0D9BE270" w14:textId="77777777" w:rsidR="00083B65" w:rsidRDefault="00083B65">
      <w:pPr>
        <w:pStyle w:val="NormalWeb"/>
      </w:pPr>
      <w:r>
        <w:t>Hal penting yang harus dipahami:</w:t>
      </w:r>
    </w:p>
    <w:p w14:paraId="304AA9A5" w14:textId="77777777" w:rsidR="00083B65" w:rsidRDefault="00083B65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Maker Model menjelaskan </w:t>
      </w:r>
      <w:r>
        <w:rPr>
          <w:rStyle w:val="Kuat"/>
        </w:rPr>
        <w:t>siklus lengkap harga</w:t>
      </w:r>
    </w:p>
    <w:p w14:paraId="3B5AF94E" w14:textId="77777777" w:rsidR="00083B65" w:rsidRDefault="00083B65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Harga bergerak antara:</w:t>
      </w:r>
    </w:p>
    <w:p w14:paraId="2C1B016D" w14:textId="77777777" w:rsidR="00083B65" w:rsidRDefault="00083B65" w:rsidP="00083B6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 side liquidity</w:t>
      </w:r>
    </w:p>
    <w:p w14:paraId="23126F24" w14:textId="77777777" w:rsidR="00083B65" w:rsidRDefault="00083B65" w:rsidP="00083B6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 side liquidity</w:t>
      </w:r>
    </w:p>
    <w:p w14:paraId="153E88EE" w14:textId="77777777" w:rsidR="00083B65" w:rsidRDefault="00083B65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Reversal utama biasanya terjadi pada fase:</w:t>
      </w:r>
    </w:p>
    <w:p w14:paraId="1B17C591" w14:textId="77777777" w:rsidR="00083B65" w:rsidRDefault="00083B65">
      <w:pPr>
        <w:pStyle w:val="NormalWeb"/>
      </w:pPr>
      <w:r>
        <w:rPr>
          <w:rStyle w:val="Kuat"/>
        </w:rPr>
        <w:t>Smart Money Reversal (SMR)</w:t>
      </w:r>
    </w:p>
    <w:p w14:paraId="7A02FA81" w14:textId="77777777" w:rsidR="00083B65" w:rsidRDefault="00083B65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Target akhir biasanya berada pada:</w:t>
      </w:r>
    </w:p>
    <w:p w14:paraId="5F5114DB" w14:textId="77777777" w:rsidR="00083B65" w:rsidRDefault="00083B65">
      <w:pPr>
        <w:pStyle w:val="NormalWeb"/>
      </w:pPr>
      <w:r>
        <w:rPr>
          <w:rStyle w:val="Kuat"/>
        </w:rPr>
        <w:t>External Liquidity atau Original Consolidation</w:t>
      </w:r>
    </w:p>
    <w:p w14:paraId="449A0846" w14:textId="77777777" w:rsidR="00083B65" w:rsidRDefault="00083B65">
      <w:pPr>
        <w:pStyle w:val="NormalWeb"/>
      </w:pPr>
      <w:r>
        <w:t xml:space="preserve">Dengan memahami MMXM, trader bisa melihat market sebagai </w:t>
      </w:r>
      <w:r>
        <w:rPr>
          <w:rStyle w:val="Kuat"/>
        </w:rPr>
        <w:t>siklus institusional yang terstruktur</w:t>
      </w:r>
      <w:r>
        <w:t>, bukan sekadar pergerakan candlestick acak.</w:t>
      </w:r>
    </w:p>
    <w:p w14:paraId="643C42CA" w14:textId="77777777" w:rsidR="00083B65" w:rsidRDefault="00083B6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D8B8E" wp14:editId="73EF86A6">
                <wp:extent cx="6463665" cy="1270"/>
                <wp:effectExtent l="0" t="31750" r="0" b="36830"/>
                <wp:docPr id="1209386917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E7604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DB25A8" w14:textId="77777777" w:rsidR="00083B65" w:rsidRDefault="00083B65">
      <w:pPr>
        <w:pStyle w:val="NormalWeb"/>
      </w:pPr>
      <w:r>
        <w:t xml:space="preserve">Kalau kamu mau, setelah </w:t>
      </w:r>
      <w:r>
        <w:rPr>
          <w:rStyle w:val="Kuat"/>
        </w:rPr>
        <w:t>Bab 21</w:t>
      </w:r>
      <w:r>
        <w:t xml:space="preserve"> sebenarnya ada </w:t>
      </w:r>
      <w:r>
        <w:rPr>
          <w:rStyle w:val="Kuat"/>
        </w:rPr>
        <w:t>bagian paling dalam dari ICT yang jarang dijelaskan dengan rapi</w:t>
      </w:r>
      <w:r>
        <w:t>, yaitu:</w:t>
      </w:r>
    </w:p>
    <w:p w14:paraId="50409BE9" w14:textId="77777777" w:rsidR="00083B65" w:rsidRDefault="00083B65">
      <w:pPr>
        <w:pStyle w:val="NormalWeb"/>
      </w:pPr>
      <w:r>
        <w:rPr>
          <w:rStyle w:val="Kuat"/>
        </w:rPr>
        <w:t>BAB 22 — Smart Money Trap dan False Narrative</w:t>
      </w:r>
    </w:p>
    <w:p w14:paraId="59AA197A" w14:textId="77777777" w:rsidR="00083B65" w:rsidRDefault="00083B65">
      <w:pPr>
        <w:pStyle w:val="NormalWeb"/>
      </w:pPr>
      <w:r>
        <w:t>Bab ini membahas kenapa banyak trader ICT tetap kalah walaupun sudah memahami:</w:t>
      </w:r>
    </w:p>
    <w:p w14:paraId="6DA0435F" w14:textId="77777777" w:rsidR="00083B65" w:rsidRDefault="00083B65" w:rsidP="00083B6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38457C7D" w14:textId="77777777" w:rsidR="00083B65" w:rsidRDefault="00083B65" w:rsidP="00083B6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FVG</w:t>
      </w:r>
    </w:p>
    <w:p w14:paraId="5CC58D51" w14:textId="77777777" w:rsidR="00083B65" w:rsidRDefault="00083B65" w:rsidP="00083B6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21CB4853" w14:textId="77777777" w:rsidR="00083B65" w:rsidRDefault="00083B65">
      <w:pPr>
        <w:pStyle w:val="NormalWeb"/>
      </w:pPr>
      <w:r>
        <w:t xml:space="preserve">karena mereka sering </w:t>
      </w:r>
      <w:r>
        <w:rPr>
          <w:rStyle w:val="Kuat"/>
        </w:rPr>
        <w:t>masuk terlalu cepat sebelum manipulasi selesai.</w:t>
      </w:r>
    </w:p>
    <w:p w14:paraId="0EA26136" w14:textId="77777777" w:rsidR="00083B65" w:rsidRDefault="00083B65">
      <w:pPr>
        <w:pStyle w:val="NormalWeb"/>
      </w:pPr>
      <w:r>
        <w:t xml:space="preserve">Bab ini biasanya menjadi bagian </w:t>
      </w:r>
      <w:r>
        <w:rPr>
          <w:rStyle w:val="Kuat"/>
        </w:rPr>
        <w:t>yang paling membuka mata trader.</w:t>
      </w:r>
    </w:p>
    <w:p w14:paraId="14FD1B46" w14:textId="67D05371" w:rsidR="00C70483" w:rsidRDefault="00C70483">
      <w:pPr>
        <w:pStyle w:val="NormalWeb"/>
      </w:pPr>
    </w:p>
    <w:p w14:paraId="76168692" w14:textId="4D0C0E11" w:rsidR="00651DAC" w:rsidRDefault="00651DAC" w:rsidP="007B7722">
      <w:pPr>
        <w:rPr>
          <w:rFonts w:ascii="Times New Roman" w:hAnsi="Times New Roman" w:cs="Times New Roman"/>
          <w:b/>
        </w:rPr>
      </w:pPr>
    </w:p>
    <w:p w14:paraId="5CEAC8B9" w14:textId="77777777" w:rsidR="00BA6230" w:rsidRDefault="00BA6230">
      <w:pPr>
        <w:pStyle w:val="NormalWeb"/>
      </w:pPr>
      <w:r>
        <w:t xml:space="preserve">Aku lanjutkan </w:t>
      </w:r>
      <w:r>
        <w:rPr>
          <w:rStyle w:val="Kuat"/>
        </w:rPr>
        <w:t>Bab 22</w:t>
      </w:r>
      <w:r>
        <w:t xml:space="preserve"> dengan format yang sama: sederhana, jelas, dan mudah dipahami.</w:t>
      </w:r>
    </w:p>
    <w:p w14:paraId="36234E9A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D43257" wp14:editId="529C2845">
                <wp:extent cx="6463665" cy="1270"/>
                <wp:effectExtent l="0" t="31750" r="0" b="36830"/>
                <wp:docPr id="521333524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A2425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8B4B48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BAB 22</w:t>
      </w:r>
    </w:p>
    <w:p w14:paraId="11D3BAC3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Profil Perdagangan Harian dan Mingguan</w:t>
      </w:r>
    </w:p>
    <w:p w14:paraId="02B087C3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1C02C" wp14:editId="62F64168">
                <wp:extent cx="6463665" cy="1270"/>
                <wp:effectExtent l="0" t="31750" r="0" b="36830"/>
                <wp:docPr id="609117282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D7466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54EACD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1. Apa Itu Trading Profile</w:t>
      </w:r>
    </w:p>
    <w:p w14:paraId="59C0A5B2" w14:textId="77777777" w:rsidR="00BA6230" w:rsidRDefault="00BA6230">
      <w:pPr>
        <w:pStyle w:val="NormalWeb"/>
      </w:pPr>
      <w:r>
        <w:rPr>
          <w:rStyle w:val="Kuat"/>
        </w:rPr>
        <w:t>Trading Profile</w:t>
      </w:r>
      <w:r>
        <w:t xml:space="preserve"> adalah pola umum bagaimana harga biasanya bergerak dalam periode waktu tertentu.</w:t>
      </w:r>
    </w:p>
    <w:p w14:paraId="4EA18BBC" w14:textId="77777777" w:rsidR="00BA6230" w:rsidRDefault="00BA6230">
      <w:pPr>
        <w:pStyle w:val="NormalWeb"/>
      </w:pPr>
      <w:r>
        <w:t>Profil ini membantu trader memahami:</w:t>
      </w:r>
    </w:p>
    <w:p w14:paraId="267A7E9E" w14:textId="77777777" w:rsidR="00BA6230" w:rsidRDefault="00BA6230" w:rsidP="00BA623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biasanya reversal</w:t>
      </w:r>
    </w:p>
    <w:p w14:paraId="44584CA3" w14:textId="77777777" w:rsidR="00BA6230" w:rsidRDefault="00BA6230" w:rsidP="00BA623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biasanya trending</w:t>
      </w:r>
    </w:p>
    <w:p w14:paraId="0A80EFDF" w14:textId="77777777" w:rsidR="00BA6230" w:rsidRDefault="00BA6230" w:rsidP="00BA623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tidak jelas arahnya</w:t>
      </w:r>
    </w:p>
    <w:p w14:paraId="0F7EEBA5" w14:textId="77777777" w:rsidR="00BA6230" w:rsidRDefault="00BA6230">
      <w:pPr>
        <w:pStyle w:val="NormalWeb"/>
      </w:pPr>
      <w:r>
        <w:t>Profil dibagi menjadi dua:</w:t>
      </w:r>
    </w:p>
    <w:p w14:paraId="1322E42C" w14:textId="77777777" w:rsidR="00BA6230" w:rsidRDefault="00BA6230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Daily Profile (profil harian)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Weekly Profile (profil mingguan)</w:t>
      </w:r>
    </w:p>
    <w:p w14:paraId="3C982D8C" w14:textId="77777777" w:rsidR="00BA6230" w:rsidRDefault="00BA6230">
      <w:pPr>
        <w:pStyle w:val="NormalWeb"/>
      </w:pPr>
      <w:r>
        <w:t xml:space="preserve">Dengan memahami profil ini, trader bisa lebih mudah membaca </w:t>
      </w:r>
      <w:r>
        <w:rPr>
          <w:rStyle w:val="Kuat"/>
        </w:rPr>
        <w:t>ritme pergerakan algoritma pasar</w:t>
      </w:r>
      <w:r>
        <w:t>.</w:t>
      </w:r>
    </w:p>
    <w:p w14:paraId="35182B3A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8226D" wp14:editId="308D7BCD">
                <wp:extent cx="6463665" cy="1270"/>
                <wp:effectExtent l="0" t="31750" r="0" b="36830"/>
                <wp:docPr id="1350304952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E4C5B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3F21F7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2. Daily Trading Profile</w:t>
      </w:r>
    </w:p>
    <w:p w14:paraId="4006EF06" w14:textId="77777777" w:rsidR="00BA6230" w:rsidRDefault="00BA6230">
      <w:pPr>
        <w:pStyle w:val="NormalWeb"/>
      </w:pPr>
      <w:r>
        <w:t xml:space="preserve">Daily profile menggambarkan bagaimana </w:t>
      </w:r>
      <w:r>
        <w:rPr>
          <w:rStyle w:val="Kuat"/>
        </w:rPr>
        <w:t>candle harian terbentuk</w:t>
      </w:r>
      <w:r>
        <w:t>.</w:t>
      </w:r>
    </w:p>
    <w:p w14:paraId="650CA167" w14:textId="77777777" w:rsidR="00BA6230" w:rsidRDefault="00BA6230">
      <w:pPr>
        <w:pStyle w:val="NormalWeb"/>
      </w:pPr>
      <w:r>
        <w:t>Fokus utamanya adalah urutan:</w:t>
      </w:r>
    </w:p>
    <w:p w14:paraId="3098DFA9" w14:textId="77777777" w:rsidR="00BA6230" w:rsidRDefault="00BA6230" w:rsidP="00BA623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</w:t>
      </w:r>
    </w:p>
    <w:p w14:paraId="73C917CE" w14:textId="77777777" w:rsidR="00BA6230" w:rsidRDefault="00BA6230" w:rsidP="00BA623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</w:t>
      </w:r>
    </w:p>
    <w:p w14:paraId="04A329A2" w14:textId="77777777" w:rsidR="00BA6230" w:rsidRDefault="00BA6230" w:rsidP="00BA623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</w:t>
      </w:r>
    </w:p>
    <w:p w14:paraId="0280DFA2" w14:textId="77777777" w:rsidR="00BA6230" w:rsidRDefault="00BA6230" w:rsidP="00BA623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</w:t>
      </w:r>
    </w:p>
    <w:p w14:paraId="250FEAAC" w14:textId="77777777" w:rsidR="00BA6230" w:rsidRDefault="00BA6230">
      <w:pPr>
        <w:pStyle w:val="NormalWeb"/>
      </w:pPr>
      <w:r>
        <w:t>Pola ini sering disebut:</w:t>
      </w:r>
    </w:p>
    <w:p w14:paraId="6EAA9164" w14:textId="77777777" w:rsidR="00BA6230" w:rsidRDefault="00BA6230">
      <w:pPr>
        <w:pStyle w:val="NormalWeb"/>
      </w:pPr>
      <w:r>
        <w:rPr>
          <w:rStyle w:val="Kuat"/>
        </w:rPr>
        <w:t>OHLC atau OLHC</w:t>
      </w:r>
    </w:p>
    <w:p w14:paraId="2098900F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336E6" wp14:editId="47EDDDB6">
                <wp:extent cx="6463665" cy="1270"/>
                <wp:effectExtent l="0" t="31750" r="0" b="36830"/>
                <wp:docPr id="1014660306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8D327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DB4420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Classic London Reversal</w:t>
      </w:r>
    </w:p>
    <w:p w14:paraId="51D14DB3" w14:textId="77777777" w:rsidR="00BA6230" w:rsidRDefault="00BA6230">
      <w:pPr>
        <w:pStyle w:val="NormalWeb"/>
      </w:pPr>
      <w:r>
        <w:t xml:space="preserve">Dalam banyak kasus, </w:t>
      </w:r>
      <w:r>
        <w:rPr>
          <w:rStyle w:val="Kuat"/>
        </w:rPr>
        <w:t>high atau low harian terbentuk saat sesi London</w:t>
      </w:r>
      <w:r>
        <w:t>.</w:t>
      </w:r>
    </w:p>
    <w:p w14:paraId="659EB034" w14:textId="77777777" w:rsidR="00BA6230" w:rsidRDefault="00BA6230">
      <w:pPr>
        <w:pStyle w:val="NormalWeb"/>
      </w:pPr>
      <w:r>
        <w:t>Biasanya terjadi sekitar:</w:t>
      </w:r>
    </w:p>
    <w:p w14:paraId="13DAB57A" w14:textId="77777777" w:rsidR="00BA6230" w:rsidRDefault="00BA6230">
      <w:pPr>
        <w:pStyle w:val="NormalWeb"/>
      </w:pPr>
      <w:r>
        <w:rPr>
          <w:rStyle w:val="Kuat"/>
        </w:rPr>
        <w:t>02:00 – 05:00 New York Time</w:t>
      </w:r>
    </w:p>
    <w:p w14:paraId="4870C317" w14:textId="77777777" w:rsidR="00BA6230" w:rsidRDefault="00BA6230">
      <w:pPr>
        <w:pStyle w:val="NormalWeb"/>
      </w:pPr>
      <w:r>
        <w:t>Prosesnya biasanya seperti ini:</w:t>
      </w:r>
    </w:p>
    <w:p w14:paraId="28F924EB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Manipulasi</w:t>
      </w:r>
    </w:p>
    <w:p w14:paraId="790A23DC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150E9C9F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6C9B303D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18968202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CISD</w:t>
      </w:r>
    </w:p>
    <w:p w14:paraId="61064524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48975BAE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Reversal</w:t>
      </w:r>
    </w:p>
    <w:p w14:paraId="71A507BC" w14:textId="77777777" w:rsidR="00BA6230" w:rsidRDefault="00BA6230">
      <w:pPr>
        <w:pStyle w:val="NormalWeb"/>
      </w:pPr>
      <w:r>
        <w:t>Contoh:</w:t>
      </w:r>
    </w:p>
    <w:p w14:paraId="6326BC38" w14:textId="77777777" w:rsidR="00BA6230" w:rsidRDefault="00BA6230" w:rsidP="00BA623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turun dulu saat London open</w:t>
      </w:r>
    </w:p>
    <w:p w14:paraId="600F9306" w14:textId="77777777" w:rsidR="00BA6230" w:rsidRDefault="00BA6230" w:rsidP="00BA623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sell-side liquidity</w:t>
      </w:r>
    </w:p>
    <w:p w14:paraId="50882F7C" w14:textId="77777777" w:rsidR="00BA6230" w:rsidRDefault="00BA6230" w:rsidP="00BA623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lalu berbalik naik sepanjang hari</w:t>
      </w:r>
    </w:p>
    <w:p w14:paraId="13928DE1" w14:textId="77777777" w:rsidR="00BA6230" w:rsidRDefault="00BA623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5F65E3" wp14:editId="65D475FA">
                <wp:extent cx="6463665" cy="1270"/>
                <wp:effectExtent l="0" t="31750" r="0" b="36830"/>
                <wp:docPr id="1720230950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96FC3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599E71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New York Reversal</w:t>
      </w:r>
    </w:p>
    <w:p w14:paraId="21204D9D" w14:textId="77777777" w:rsidR="00BA6230" w:rsidRDefault="00BA6230">
      <w:pPr>
        <w:pStyle w:val="NormalWeb"/>
      </w:pPr>
      <w:r>
        <w:t>Kadang sesi London tidak menentukan arah utama market.</w:t>
      </w:r>
    </w:p>
    <w:p w14:paraId="6F4E3D8C" w14:textId="77777777" w:rsidR="00BA6230" w:rsidRDefault="00BA6230">
      <w:pPr>
        <w:pStyle w:val="NormalWeb"/>
      </w:pPr>
      <w:r>
        <w:t>Market hanya bergerak kecil atau konsolidasi.</w:t>
      </w:r>
    </w:p>
    <w:p w14:paraId="279C28EF" w14:textId="77777777" w:rsidR="00BA6230" w:rsidRDefault="00BA6230">
      <w:pPr>
        <w:pStyle w:val="NormalWeb"/>
      </w:pPr>
      <w:r>
        <w:t xml:space="preserve">Kemudian </w:t>
      </w:r>
      <w:r>
        <w:rPr>
          <w:rStyle w:val="Kuat"/>
        </w:rPr>
        <w:t>reversal terjadi saat sesi New York</w:t>
      </w:r>
      <w:r>
        <w:t>.</w:t>
      </w:r>
    </w:p>
    <w:p w14:paraId="2CDB2314" w14:textId="77777777" w:rsidR="00BA6230" w:rsidRDefault="00BA6230">
      <w:pPr>
        <w:pStyle w:val="NormalWeb"/>
      </w:pPr>
      <w:r>
        <w:t>Biasanya dipicu oleh:</w:t>
      </w:r>
    </w:p>
    <w:p w14:paraId="6DDD9054" w14:textId="77777777" w:rsidR="00BA6230" w:rsidRDefault="00BA6230" w:rsidP="00BA623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rilis data ekonomi</w:t>
      </w:r>
    </w:p>
    <w:p w14:paraId="67F6CD17" w14:textId="77777777" w:rsidR="00BA6230" w:rsidRDefault="00BA6230" w:rsidP="00BA623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peningkatan volatilitas</w:t>
      </w:r>
    </w:p>
    <w:p w14:paraId="0226DED3" w14:textId="77777777" w:rsidR="00BA6230" w:rsidRDefault="00BA6230">
      <w:pPr>
        <w:pStyle w:val="NormalWeb"/>
      </w:pPr>
      <w:r>
        <w:t>Contoh alur:</w:t>
      </w:r>
    </w:p>
    <w:p w14:paraId="283EF49C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London session</w:t>
      </w:r>
    </w:p>
    <w:p w14:paraId="123AC1BE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Konsolidasi</w:t>
      </w:r>
    </w:p>
    <w:p w14:paraId="732761EC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48E49B03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New York open</w:t>
      </w:r>
    </w:p>
    <w:p w14:paraId="051B9ABC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   ↓</w:t>
      </w:r>
    </w:p>
    <w:p w14:paraId="0F0BCD35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Reversal kuat</w:t>
      </w:r>
    </w:p>
    <w:p w14:paraId="52CC127D" w14:textId="77777777" w:rsidR="00BA6230" w:rsidRDefault="00BA6230">
      <w:pPr>
        <w:pStyle w:val="NormalWeb"/>
      </w:pPr>
      <w:r>
        <w:t xml:space="preserve">Dalam kondisi ini high atau low harian sering terbentuk saat </w:t>
      </w:r>
      <w:r>
        <w:rPr>
          <w:rStyle w:val="Kuat"/>
        </w:rPr>
        <w:t>New York session</w:t>
      </w:r>
      <w:r>
        <w:t>.</w:t>
      </w:r>
    </w:p>
    <w:p w14:paraId="79EE3400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EE0B9" wp14:editId="0FBFD813">
                <wp:extent cx="6463665" cy="1270"/>
                <wp:effectExtent l="0" t="31750" r="0" b="36830"/>
                <wp:docPr id="1474740081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412E2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4DE819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Seek and Destroy Profile</w:t>
      </w:r>
    </w:p>
    <w:p w14:paraId="41CDE9EA" w14:textId="77777777" w:rsidR="00BA6230" w:rsidRDefault="00BA6230">
      <w:pPr>
        <w:pStyle w:val="NormalWeb"/>
      </w:pPr>
      <w:r>
        <w:t>Seek and Destroy adalah kondisi ketika market:</w:t>
      </w:r>
    </w:p>
    <w:p w14:paraId="13937FE4" w14:textId="77777777" w:rsidR="00BA6230" w:rsidRDefault="00BA6230" w:rsidP="00BA623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memiliki tren jelas</w:t>
      </w:r>
    </w:p>
    <w:p w14:paraId="1C9E050E" w14:textId="77777777" w:rsidR="00BA6230" w:rsidRDefault="00BA6230" w:rsidP="00BA623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menyapu kedua sisi likuiditas</w:t>
      </w:r>
    </w:p>
    <w:p w14:paraId="7534988A" w14:textId="77777777" w:rsidR="00BA6230" w:rsidRDefault="00BA6230">
      <w:pPr>
        <w:pStyle w:val="NormalWeb"/>
      </w:pPr>
      <w:r>
        <w:t>Contoh:</w:t>
      </w:r>
    </w:p>
    <w:p w14:paraId="7DCCD7A5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Sweep atas</w:t>
      </w:r>
    </w:p>
    <w:p w14:paraId="3679DC56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7C06B1C5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Sweep bawah</w:t>
      </w:r>
    </w:p>
    <w:p w14:paraId="27DECD4D" w14:textId="77777777" w:rsidR="00BA6230" w:rsidRDefault="00BA6230">
      <w:pPr>
        <w:pStyle w:val="NormalWeb"/>
      </w:pPr>
      <w:r>
        <w:t>Market seperti ini sering:</w:t>
      </w:r>
    </w:p>
    <w:p w14:paraId="2976CAAE" w14:textId="77777777" w:rsidR="00BA6230" w:rsidRDefault="00BA6230" w:rsidP="00BA623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membuat fake breakout</w:t>
      </w:r>
    </w:p>
    <w:p w14:paraId="4D4A4888" w14:textId="77777777" w:rsidR="00BA6230" w:rsidRDefault="00BA6230" w:rsidP="00BA623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memanipulasi kedua sisi market</w:t>
      </w:r>
    </w:p>
    <w:p w14:paraId="35CD62A6" w14:textId="77777777" w:rsidR="00BA6230" w:rsidRDefault="00BA6230">
      <w:pPr>
        <w:pStyle w:val="NormalWeb"/>
      </w:pPr>
      <w:r>
        <w:t>Hari seperti ini sering disebut:</w:t>
      </w:r>
    </w:p>
    <w:p w14:paraId="234E3A98" w14:textId="77777777" w:rsidR="00BA6230" w:rsidRDefault="00BA6230">
      <w:pPr>
        <w:pStyle w:val="NormalWeb"/>
      </w:pPr>
      <w:r>
        <w:rPr>
          <w:rStyle w:val="Kuat"/>
        </w:rPr>
        <w:t>no-trade environment</w:t>
      </w:r>
    </w:p>
    <w:p w14:paraId="0B2AAD38" w14:textId="77777777" w:rsidR="00BA6230" w:rsidRDefault="00BA6230">
      <w:pPr>
        <w:pStyle w:val="NormalWeb"/>
      </w:pPr>
      <w:r>
        <w:t>Karena arah market tidak jelas.</w:t>
      </w:r>
    </w:p>
    <w:p w14:paraId="7F43E234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D11397" wp14:editId="68E954A8">
                <wp:extent cx="6463665" cy="1270"/>
                <wp:effectExtent l="0" t="31750" r="0" b="36830"/>
                <wp:docPr id="1230631138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EAF2D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49F32D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3. Weekly Trading Profile</w:t>
      </w:r>
    </w:p>
    <w:p w14:paraId="32030327" w14:textId="77777777" w:rsidR="00BA6230" w:rsidRDefault="00BA6230">
      <w:pPr>
        <w:pStyle w:val="NormalWeb"/>
      </w:pPr>
      <w:r>
        <w:t>Selain pola harian, market juga memiliki pola mingguan.</w:t>
      </w:r>
    </w:p>
    <w:p w14:paraId="389CC809" w14:textId="77777777" w:rsidR="00BA6230" w:rsidRDefault="00BA6230">
      <w:pPr>
        <w:pStyle w:val="NormalWeb"/>
      </w:pPr>
      <w:r>
        <w:t xml:space="preserve">Profil ini membantu trader memahami </w:t>
      </w:r>
      <w:r>
        <w:rPr>
          <w:rStyle w:val="Kuat"/>
        </w:rPr>
        <w:t>kapan high atau low minggu terbentuk</w:t>
      </w:r>
      <w:r>
        <w:t>.</w:t>
      </w:r>
    </w:p>
    <w:p w14:paraId="71B2C514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191D6" wp14:editId="6C24B2A7">
                <wp:extent cx="6463665" cy="1270"/>
                <wp:effectExtent l="0" t="31750" r="0" b="36830"/>
                <wp:docPr id="429024955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5B898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3F78DD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Classic Tuesday Low / High</w:t>
      </w:r>
    </w:p>
    <w:p w14:paraId="080CA602" w14:textId="77777777" w:rsidR="00BA6230" w:rsidRDefault="00BA6230">
      <w:pPr>
        <w:pStyle w:val="NormalWeb"/>
      </w:pPr>
      <w:r>
        <w:t>Dalam banyak kasus:</w:t>
      </w:r>
    </w:p>
    <w:p w14:paraId="6849479B" w14:textId="77777777" w:rsidR="00BA6230" w:rsidRDefault="00BA6230" w:rsidP="00BA623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manipulasi terjadi pada hari </w:t>
      </w:r>
      <w:r>
        <w:rPr>
          <w:rStyle w:val="Kuat"/>
          <w:rFonts w:eastAsia="Times New Roman"/>
        </w:rPr>
        <w:t>Senin</w:t>
      </w:r>
    </w:p>
    <w:p w14:paraId="5E4CFDF1" w14:textId="77777777" w:rsidR="00BA6230" w:rsidRDefault="00BA6230" w:rsidP="00BA623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low atau high minggu terbentuk pada </w:t>
      </w:r>
      <w:r>
        <w:rPr>
          <w:rStyle w:val="Kuat"/>
          <w:rFonts w:eastAsia="Times New Roman"/>
        </w:rPr>
        <w:t>Selasa</w:t>
      </w:r>
    </w:p>
    <w:p w14:paraId="4AB6F153" w14:textId="77777777" w:rsidR="00BA6230" w:rsidRDefault="00BA6230">
      <w:pPr>
        <w:pStyle w:val="NormalWeb"/>
      </w:pPr>
      <w:r>
        <w:t>Contoh bullish:</w:t>
      </w:r>
    </w:p>
    <w:p w14:paraId="6754D0C5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Senin</w:t>
      </w:r>
    </w:p>
    <w:p w14:paraId="3BDA0AAE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Manipulasi</w:t>
      </w:r>
    </w:p>
    <w:p w14:paraId="36D88B61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2C67DDBC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Selasa</w:t>
      </w:r>
    </w:p>
    <w:p w14:paraId="27B23271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Weekly Low</w:t>
      </w:r>
    </w:p>
    <w:p w14:paraId="7A45D4EA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↓</w:t>
      </w:r>
    </w:p>
    <w:p w14:paraId="64061A3A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Expansion naik</w:t>
      </w:r>
    </w:p>
    <w:p w14:paraId="5929219F" w14:textId="77777777" w:rsidR="00BA6230" w:rsidRDefault="00BA6230">
      <w:pPr>
        <w:pStyle w:val="NormalWeb"/>
      </w:pPr>
      <w:r>
        <w:t>Setelah low terbentuk, market sering bergerak naik sepanjang minggu.</w:t>
      </w:r>
    </w:p>
    <w:p w14:paraId="19FBC8F3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6B0CB" wp14:editId="6B194CD0">
                <wp:extent cx="6463665" cy="1270"/>
                <wp:effectExtent l="0" t="31750" r="0" b="36830"/>
                <wp:docPr id="2128777763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9684F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58D33D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Midweek Reversal (Wednesday)</w:t>
      </w:r>
    </w:p>
    <w:p w14:paraId="49ACB782" w14:textId="77777777" w:rsidR="00BA6230" w:rsidRDefault="00BA6230">
      <w:pPr>
        <w:pStyle w:val="NormalWeb"/>
      </w:pPr>
      <w:r>
        <w:t>Kadang market tidak membuat high atau low pada hari Selasa.</w:t>
      </w:r>
    </w:p>
    <w:p w14:paraId="0208C2BC" w14:textId="77777777" w:rsidR="00BA6230" w:rsidRDefault="00BA6230">
      <w:pPr>
        <w:pStyle w:val="NormalWeb"/>
      </w:pPr>
      <w:r>
        <w:t>Dalam kondisi ini sering terjadi:</w:t>
      </w:r>
    </w:p>
    <w:p w14:paraId="252344DF" w14:textId="77777777" w:rsidR="00BA6230" w:rsidRDefault="00BA6230">
      <w:pPr>
        <w:pStyle w:val="NormalWeb"/>
      </w:pPr>
      <w:r>
        <w:rPr>
          <w:rStyle w:val="Kuat"/>
        </w:rPr>
        <w:t>Midweek Reversal</w:t>
      </w:r>
    </w:p>
    <w:p w14:paraId="5515D6AF" w14:textId="77777777" w:rsidR="00BA6230" w:rsidRDefault="00BA6230">
      <w:pPr>
        <w:pStyle w:val="NormalWeb"/>
      </w:pPr>
      <w:r>
        <w:t>Reversal terjadi pada:</w:t>
      </w:r>
    </w:p>
    <w:p w14:paraId="41D9E6D8" w14:textId="77777777" w:rsidR="00BA6230" w:rsidRDefault="00BA6230">
      <w:pPr>
        <w:pStyle w:val="NormalWeb"/>
      </w:pPr>
      <w:r>
        <w:rPr>
          <w:rStyle w:val="Kuat"/>
        </w:rPr>
        <w:t>hari Rabu</w:t>
      </w:r>
    </w:p>
    <w:p w14:paraId="5F79BC31" w14:textId="77777777" w:rsidR="00BA6230" w:rsidRDefault="00BA6230">
      <w:pPr>
        <w:pStyle w:val="NormalWeb"/>
      </w:pPr>
      <w:r>
        <w:t>Biasanya bertepatan dengan:</w:t>
      </w:r>
    </w:p>
    <w:p w14:paraId="5C3587D4" w14:textId="77777777" w:rsidR="00BA6230" w:rsidRDefault="00BA6230" w:rsidP="00BA623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rilis berita ekonomi besar</w:t>
      </w:r>
    </w:p>
    <w:p w14:paraId="0CA8BCAA" w14:textId="77777777" w:rsidR="00BA6230" w:rsidRDefault="00BA6230" w:rsidP="00BA623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perubahan momentum market</w:t>
      </w:r>
    </w:p>
    <w:p w14:paraId="405A87C5" w14:textId="77777777" w:rsidR="00BA6230" w:rsidRDefault="00BA623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4A513" wp14:editId="7B5D97C0">
                <wp:extent cx="6463665" cy="1270"/>
                <wp:effectExtent l="0" t="31750" r="0" b="36830"/>
                <wp:docPr id="2013387396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F5D9E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176B61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Consolidation → Midweek Expansion</w:t>
      </w:r>
    </w:p>
    <w:p w14:paraId="597F47C5" w14:textId="77777777" w:rsidR="00BA6230" w:rsidRDefault="00BA6230">
      <w:pPr>
        <w:pStyle w:val="NormalWeb"/>
      </w:pPr>
      <w:r>
        <w:t>Ada juga kondisi ketika market:</w:t>
      </w:r>
    </w:p>
    <w:p w14:paraId="02F14130" w14:textId="77777777" w:rsidR="00BA6230" w:rsidRDefault="00BA6230" w:rsidP="00BA623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konsolidasi dari Senin hingga Rabu</w:t>
      </w:r>
    </w:p>
    <w:p w14:paraId="7C5E8222" w14:textId="77777777" w:rsidR="00BA6230" w:rsidRDefault="00BA6230" w:rsidP="00BA623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baru melakukan ekspansi besar setelah itu</w:t>
      </w:r>
    </w:p>
    <w:p w14:paraId="50B35F4B" w14:textId="77777777" w:rsidR="00BA6230" w:rsidRDefault="00BA6230">
      <w:pPr>
        <w:pStyle w:val="NormalWeb"/>
      </w:pPr>
      <w:r>
        <w:t>Contohnya:</w:t>
      </w:r>
    </w:p>
    <w:p w14:paraId="0C5BA447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Senin – Rabu</w:t>
      </w:r>
    </w:p>
    <w:p w14:paraId="32B9FE14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Konsolidasi</w:t>
      </w:r>
    </w:p>
    <w:p w14:paraId="24550748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 xml:space="preserve">       ↓</w:t>
      </w:r>
    </w:p>
    <w:p w14:paraId="6D05099B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Kamis – Jumat</w:t>
      </w:r>
    </w:p>
    <w:p w14:paraId="754E5ED7" w14:textId="77777777" w:rsidR="00BA6230" w:rsidRDefault="00BA6230">
      <w:pPr>
        <w:pStyle w:val="HTMLSudahDiformat"/>
        <w:rPr>
          <w:rStyle w:val="KodeHTML"/>
        </w:rPr>
      </w:pPr>
      <w:r>
        <w:rPr>
          <w:rStyle w:val="KodeHTML"/>
        </w:rPr>
        <w:t>Expansion</w:t>
      </w:r>
    </w:p>
    <w:p w14:paraId="5A994EB9" w14:textId="77777777" w:rsidR="00BA6230" w:rsidRDefault="00BA6230">
      <w:pPr>
        <w:pStyle w:val="NormalWeb"/>
      </w:pPr>
      <w:r>
        <w:t>Dalam kondisi ini pergerakan besar sering terjadi di akhir minggu.</w:t>
      </w:r>
    </w:p>
    <w:p w14:paraId="466DE958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939663" wp14:editId="48FD348C">
                <wp:extent cx="6463665" cy="1270"/>
                <wp:effectExtent l="0" t="31750" r="0" b="36830"/>
                <wp:docPr id="1556364498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EA51D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9DC285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4. Kondisi yang Membatalkan Profil</w:t>
      </w:r>
    </w:p>
    <w:p w14:paraId="1C3C0ADC" w14:textId="77777777" w:rsidR="00BA6230" w:rsidRDefault="00BA6230">
      <w:pPr>
        <w:pStyle w:val="NormalWeb"/>
      </w:pPr>
      <w:r>
        <w:t>Tidak semua profil selalu terjadi.</w:t>
      </w:r>
    </w:p>
    <w:p w14:paraId="467969A6" w14:textId="77777777" w:rsidR="00BA6230" w:rsidRDefault="00BA6230">
      <w:pPr>
        <w:pStyle w:val="NormalWeb"/>
      </w:pPr>
      <w:r>
        <w:t>Ada beberapa kondisi yang bisa membuat profil menjadi tidak valid.</w:t>
      </w:r>
    </w:p>
    <w:p w14:paraId="3AD6CE79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D5BDDF" wp14:editId="06E1D3C8">
                <wp:extent cx="6463665" cy="1270"/>
                <wp:effectExtent l="0" t="31750" r="0" b="36830"/>
                <wp:docPr id="866217595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95E21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BBCCED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Overnight Expansion</w:t>
      </w:r>
    </w:p>
    <w:p w14:paraId="08B17931" w14:textId="77777777" w:rsidR="00BA6230" w:rsidRDefault="00BA6230">
      <w:pPr>
        <w:pStyle w:val="NormalWeb"/>
      </w:pPr>
      <w:r>
        <w:t xml:space="preserve">Jika market sudah melakukan </w:t>
      </w:r>
      <w:r>
        <w:rPr>
          <w:rStyle w:val="Kuat"/>
        </w:rPr>
        <w:t>pergerakan besar sebelum sesi utama</w:t>
      </w:r>
      <w:r>
        <w:t>, profil sering tidak berlaku.</w:t>
      </w:r>
    </w:p>
    <w:p w14:paraId="1B82FF28" w14:textId="77777777" w:rsidR="00BA6230" w:rsidRDefault="00BA6230">
      <w:pPr>
        <w:pStyle w:val="NormalWeb"/>
      </w:pPr>
      <w:r>
        <w:t>Karena likuiditas utama sudah diambil lebih awal.</w:t>
      </w:r>
    </w:p>
    <w:p w14:paraId="0B835769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642E0" wp14:editId="59C04D16">
                <wp:extent cx="6463665" cy="1270"/>
                <wp:effectExtent l="0" t="31750" r="0" b="36830"/>
                <wp:docPr id="752572607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F575A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BCFB43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Berita Besar atau Konflik</w:t>
      </w:r>
    </w:p>
    <w:p w14:paraId="150001F3" w14:textId="77777777" w:rsidR="00BA6230" w:rsidRDefault="00BA6230">
      <w:pPr>
        <w:pStyle w:val="NormalWeb"/>
      </w:pPr>
      <w:r>
        <w:t>Peristiwa besar seperti:</w:t>
      </w:r>
    </w:p>
    <w:p w14:paraId="3C577B21" w14:textId="77777777" w:rsidR="00BA6230" w:rsidRDefault="00BA6230" w:rsidP="00BA623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perang</w:t>
      </w:r>
    </w:p>
    <w:p w14:paraId="031B6F24" w14:textId="77777777" w:rsidR="00BA6230" w:rsidRDefault="00BA6230" w:rsidP="00BA623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krisis ekonomi</w:t>
      </w:r>
    </w:p>
    <w:p w14:paraId="4E837CDD" w14:textId="77777777" w:rsidR="00BA6230" w:rsidRDefault="00BA6230" w:rsidP="00BA623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keputusan bank sentral</w:t>
      </w:r>
    </w:p>
    <w:p w14:paraId="2559FA63" w14:textId="77777777" w:rsidR="00BA6230" w:rsidRDefault="00BA6230">
      <w:pPr>
        <w:pStyle w:val="NormalWeb"/>
      </w:pPr>
      <w:r>
        <w:t>dapat membuat market bergerak tidak normal.</w:t>
      </w:r>
    </w:p>
    <w:p w14:paraId="07E7791E" w14:textId="77777777" w:rsidR="00BA6230" w:rsidRDefault="00BA6230">
      <w:pPr>
        <w:pStyle w:val="NormalWeb"/>
      </w:pPr>
      <w:r>
        <w:t>Dalam kondisi ini profil teknikal sering gagal.</w:t>
      </w:r>
    </w:p>
    <w:p w14:paraId="561E1C82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5A2A4C" wp14:editId="3B156F44">
                <wp:extent cx="6463665" cy="1270"/>
                <wp:effectExtent l="0" t="31750" r="0" b="36830"/>
                <wp:docPr id="1278437793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26712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38924C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London Expansion Tanpa Manipulasi</w:t>
      </w:r>
    </w:p>
    <w:p w14:paraId="01515D1B" w14:textId="77777777" w:rsidR="00BA6230" w:rsidRDefault="00BA6230">
      <w:pPr>
        <w:pStyle w:val="NormalWeb"/>
      </w:pPr>
      <w:r>
        <w:t>Biasanya sebelum tren besar muncul, market melakukan:</w:t>
      </w:r>
    </w:p>
    <w:p w14:paraId="296D9313" w14:textId="77777777" w:rsidR="00BA6230" w:rsidRDefault="00BA6230" w:rsidP="00BA623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</w:t>
      </w:r>
    </w:p>
    <w:p w14:paraId="6BB01791" w14:textId="77777777" w:rsidR="00BA6230" w:rsidRDefault="00BA6230" w:rsidP="00BA623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5D850EF2" w14:textId="77777777" w:rsidR="00BA6230" w:rsidRDefault="00BA6230">
      <w:pPr>
        <w:pStyle w:val="NormalWeb"/>
      </w:pPr>
      <w:r>
        <w:t xml:space="preserve">Namun jika sesi London langsung </w:t>
      </w:r>
      <w:r>
        <w:rPr>
          <w:rStyle w:val="Kuat"/>
        </w:rPr>
        <w:t>expansion kuat tanpa manipulasi</w:t>
      </w:r>
      <w:r>
        <w:t>, pola profil sering tidak terbentuk.</w:t>
      </w:r>
    </w:p>
    <w:p w14:paraId="549B4656" w14:textId="77777777" w:rsidR="00BA6230" w:rsidRDefault="00BA62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5A4C62" wp14:editId="63312CC8">
                <wp:extent cx="6463665" cy="1270"/>
                <wp:effectExtent l="0" t="31750" r="0" b="36830"/>
                <wp:docPr id="2048101202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50E06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E624B6" w14:textId="77777777" w:rsidR="00BA6230" w:rsidRDefault="00BA6230">
      <w:pPr>
        <w:pStyle w:val="Judul1"/>
        <w:rPr>
          <w:rFonts w:eastAsia="Times New Roman"/>
        </w:rPr>
      </w:pPr>
      <w:r>
        <w:rPr>
          <w:rFonts w:eastAsia="Times New Roman"/>
        </w:rPr>
        <w:t>Inti Pemahaman Bab 22</w:t>
      </w:r>
    </w:p>
    <w:p w14:paraId="0F1B414C" w14:textId="77777777" w:rsidR="00BA6230" w:rsidRDefault="00BA6230">
      <w:pPr>
        <w:pStyle w:val="NormalWeb"/>
      </w:pPr>
      <w:r>
        <w:t>Hal penting yang harus dipahami:</w:t>
      </w:r>
    </w:p>
    <w:p w14:paraId="23A4B8A8" w14:textId="77777777" w:rsidR="00BA6230" w:rsidRDefault="00BA6230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Market memiliki </w:t>
      </w:r>
      <w:r>
        <w:rPr>
          <w:rStyle w:val="Kuat"/>
        </w:rPr>
        <w:t>ritme waktu tertentu</w:t>
      </w:r>
    </w:p>
    <w:p w14:paraId="014CD9C8" w14:textId="77777777" w:rsidR="00BA6230" w:rsidRDefault="00BA6230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High atau low harian sering terbentuk saat:</w:t>
      </w:r>
    </w:p>
    <w:p w14:paraId="7C4B6B79" w14:textId="77777777" w:rsidR="00BA6230" w:rsidRDefault="00BA6230" w:rsidP="00BA623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London session</w:t>
      </w:r>
    </w:p>
    <w:p w14:paraId="74670C66" w14:textId="77777777" w:rsidR="00BA6230" w:rsidRDefault="00BA6230" w:rsidP="00BA623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York session</w:t>
      </w:r>
    </w:p>
    <w:p w14:paraId="30538BA2" w14:textId="77777777" w:rsidR="00BA6230" w:rsidRDefault="00BA6230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High atau low mingguan sering terbentuk pada:</w:t>
      </w:r>
    </w:p>
    <w:p w14:paraId="102092F5" w14:textId="77777777" w:rsidR="00BA6230" w:rsidRDefault="00BA6230" w:rsidP="00BA623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Selasa</w:t>
      </w:r>
    </w:p>
    <w:p w14:paraId="4CB270F5" w14:textId="77777777" w:rsidR="00BA6230" w:rsidRDefault="00BA6230" w:rsidP="00BA623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atau Rabu</w:t>
      </w:r>
    </w:p>
    <w:p w14:paraId="74A44A6E" w14:textId="77777777" w:rsidR="00BA6230" w:rsidRDefault="00BA6230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Beberapa hari market hanya melakukan manipulasi (</w:t>
      </w:r>
      <w:r>
        <w:rPr>
          <w:rStyle w:val="Kuat"/>
        </w:rPr>
        <w:t>Seek and Destroy</w:t>
      </w:r>
      <w:r>
        <w:t>)</w:t>
      </w:r>
    </w:p>
    <w:p w14:paraId="5DC85F96" w14:textId="77777777" w:rsidR="00BA6230" w:rsidRDefault="00BA6230">
      <w:pPr>
        <w:pStyle w:val="NormalWeb"/>
      </w:pPr>
      <w:r>
        <w:t>Dengan memahami profil harian dan mingguan, trader dapat mengetahui:</w:t>
      </w:r>
    </w:p>
    <w:p w14:paraId="6B07E078" w14:textId="77777777" w:rsidR="00BA6230" w:rsidRDefault="00BA6230" w:rsidP="00BA623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kemungkinan reversal terjadi</w:t>
      </w:r>
    </w:p>
    <w:p w14:paraId="283B59C6" w14:textId="77777777" w:rsidR="00BA6230" w:rsidRDefault="00BA6230" w:rsidP="00BA623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market trending</w:t>
      </w:r>
    </w:p>
    <w:p w14:paraId="07EFD647" w14:textId="77777777" w:rsidR="00BA6230" w:rsidRDefault="00BA6230" w:rsidP="00BA623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sebaiknya tidak trading.</w:t>
      </w:r>
    </w:p>
    <w:p w14:paraId="16FC1100" w14:textId="77777777" w:rsidR="00BA6230" w:rsidRDefault="00BA623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FE50C" wp14:editId="5B52E8E1">
                <wp:extent cx="6463665" cy="1270"/>
                <wp:effectExtent l="0" t="31750" r="0" b="36830"/>
                <wp:docPr id="1116370875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30887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24F11C" w14:textId="77777777" w:rsidR="00BA6230" w:rsidRDefault="00BA6230">
      <w:pPr>
        <w:pStyle w:val="NormalWeb"/>
      </w:pPr>
      <w:r>
        <w:t xml:space="preserve">Kalau kamu mau, setelah </w:t>
      </w:r>
      <w:r>
        <w:rPr>
          <w:rStyle w:val="Kuat"/>
        </w:rPr>
        <w:t>Bab 22</w:t>
      </w:r>
      <w:r>
        <w:t xml:space="preserve"> biasanya ada satu bab yang benar-benar </w:t>
      </w:r>
      <w:r>
        <w:rPr>
          <w:rStyle w:val="Kuat"/>
        </w:rPr>
        <w:t>level advanced dalam ICT</w:t>
      </w:r>
      <w:r>
        <w:t>, yaitu:</w:t>
      </w:r>
    </w:p>
    <w:p w14:paraId="27429D49" w14:textId="77777777" w:rsidR="00BA6230" w:rsidRDefault="00BA6230">
      <w:pPr>
        <w:pStyle w:val="NormalWeb"/>
      </w:pPr>
      <w:r>
        <w:rPr>
          <w:rStyle w:val="Kuat"/>
        </w:rPr>
        <w:t>BAB 23 — SMT Divergence (Smart Money Technique)</w:t>
      </w:r>
    </w:p>
    <w:p w14:paraId="4198B264" w14:textId="77777777" w:rsidR="00BA6230" w:rsidRDefault="00BA6230">
      <w:pPr>
        <w:pStyle w:val="NormalWeb"/>
      </w:pPr>
      <w:r>
        <w:t>Ini adalah teknik yang sering digunakan institusi untuk mendeteksi:</w:t>
      </w:r>
    </w:p>
    <w:p w14:paraId="1A007B00" w14:textId="77777777" w:rsidR="00BA6230" w:rsidRDefault="00BA6230" w:rsidP="00BA6230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manipulasi likuiditas</w:t>
      </w:r>
    </w:p>
    <w:p w14:paraId="1F7B6C38" w14:textId="77777777" w:rsidR="00BA6230" w:rsidRDefault="00BA6230" w:rsidP="00BA6230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false breakout</w:t>
      </w:r>
    </w:p>
    <w:p w14:paraId="5CF3632E" w14:textId="77777777" w:rsidR="00BA6230" w:rsidRDefault="00BA6230" w:rsidP="00BA6230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pembalikan besar market.</w:t>
      </w:r>
    </w:p>
    <w:p w14:paraId="0030B674" w14:textId="77777777" w:rsidR="00BA6230" w:rsidRDefault="00BA6230">
      <w:pPr>
        <w:pStyle w:val="NormalWeb"/>
      </w:pPr>
      <w:r>
        <w:t>Teknik ini sering dipakai oleh trader ICT tingkat lanjut.</w:t>
      </w:r>
    </w:p>
    <w:p w14:paraId="3D978EBF" w14:textId="77777777" w:rsidR="00611719" w:rsidRDefault="00611719">
      <w:pPr>
        <w:pStyle w:val="NormalWeb"/>
      </w:pPr>
    </w:p>
    <w:p w14:paraId="50A3B041" w14:textId="77777777" w:rsidR="00611719" w:rsidRDefault="00611719">
      <w:pPr>
        <w:pStyle w:val="NormalWeb"/>
      </w:pPr>
    </w:p>
    <w:p w14:paraId="21A83D4E" w14:textId="77777777" w:rsidR="00611719" w:rsidRDefault="00611719">
      <w:pPr>
        <w:pStyle w:val="NormalWeb"/>
      </w:pPr>
      <w:r>
        <w:t xml:space="preserve">Aku rapikan </w:t>
      </w:r>
      <w:r>
        <w:rPr>
          <w:rStyle w:val="Kuat"/>
        </w:rPr>
        <w:t>Bab 23</w:t>
      </w:r>
      <w:r>
        <w:t xml:space="preserve"> dengan format yang sama seperti bab-bab sebelumnya: sederhana, jelas, dan langsung ke inti.</w:t>
      </w:r>
    </w:p>
    <w:p w14:paraId="4E448D56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2E50A3" wp14:editId="38D83111">
                <wp:extent cx="6463665" cy="1270"/>
                <wp:effectExtent l="0" t="31750" r="0" b="36830"/>
                <wp:docPr id="921377038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64297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EEF854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BAB 23</w:t>
      </w:r>
    </w:p>
    <w:p w14:paraId="08B9916D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Psikologi Trading dan Disiplin Profesional</w:t>
      </w:r>
    </w:p>
    <w:p w14:paraId="520CAD15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F2753" wp14:editId="03F4864E">
                <wp:extent cx="6463665" cy="1270"/>
                <wp:effectExtent l="0" t="31750" r="0" b="36830"/>
                <wp:docPr id="1318453597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AD942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58D818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1. Psikologi adalah Faktor Penentu</w:t>
      </w:r>
    </w:p>
    <w:p w14:paraId="2A66E5EA" w14:textId="77777777" w:rsidR="00611719" w:rsidRDefault="00611719">
      <w:pPr>
        <w:pStyle w:val="NormalWeb"/>
      </w:pPr>
      <w:r>
        <w:t>Banyak trader mengira kegagalan trading disebabkan oleh:</w:t>
      </w:r>
    </w:p>
    <w:p w14:paraId="488F09A4" w14:textId="77777777" w:rsidR="00611719" w:rsidRDefault="00611719" w:rsidP="0061171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strategi yang salah</w:t>
      </w:r>
    </w:p>
    <w:p w14:paraId="3271A4EE" w14:textId="77777777" w:rsidR="00611719" w:rsidRDefault="00611719" w:rsidP="0061171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indikator yang kurang akurat</w:t>
      </w:r>
    </w:p>
    <w:p w14:paraId="4CD11BD2" w14:textId="77777777" w:rsidR="00611719" w:rsidRDefault="00611719" w:rsidP="0061171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metode entry yang kurang bagus</w:t>
      </w:r>
    </w:p>
    <w:p w14:paraId="0D252D92" w14:textId="77777777" w:rsidR="00611719" w:rsidRDefault="00611719">
      <w:pPr>
        <w:pStyle w:val="NormalWeb"/>
      </w:pPr>
      <w:r>
        <w:t>Padahal dalam banyak kasus, masalah utamanya adalah:</w:t>
      </w:r>
    </w:p>
    <w:p w14:paraId="6651EB31" w14:textId="77777777" w:rsidR="00611719" w:rsidRDefault="00611719">
      <w:pPr>
        <w:pStyle w:val="NormalWeb"/>
      </w:pPr>
      <w:r>
        <w:rPr>
          <w:rStyle w:val="Kuat"/>
        </w:rPr>
        <w:t>psikologi trading.</w:t>
      </w:r>
    </w:p>
    <w:p w14:paraId="6FB896A2" w14:textId="77777777" w:rsidR="00611719" w:rsidRDefault="00611719">
      <w:pPr>
        <w:pStyle w:val="NormalWeb"/>
      </w:pPr>
      <w:r>
        <w:t>Trader bisa saja memiliki strategi yang bagus, tetapi tetap gagal karena:</w:t>
      </w:r>
    </w:p>
    <w:p w14:paraId="1777AAE8" w14:textId="77777777" w:rsidR="00611719" w:rsidRDefault="00611719" w:rsidP="0061171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disiplin</w:t>
      </w:r>
    </w:p>
    <w:p w14:paraId="64E448E4" w14:textId="77777777" w:rsidR="00611719" w:rsidRDefault="00611719" w:rsidP="0061171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emosional</w:t>
      </w:r>
    </w:p>
    <w:p w14:paraId="24CD3F07" w14:textId="77777777" w:rsidR="00611719" w:rsidRDefault="00611719" w:rsidP="0061171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melanggar aturan trading sendiri</w:t>
      </w:r>
    </w:p>
    <w:p w14:paraId="70F7AE1B" w14:textId="77777777" w:rsidR="00611719" w:rsidRDefault="00611719">
      <w:pPr>
        <w:pStyle w:val="NormalWeb"/>
      </w:pPr>
      <w:r>
        <w:t xml:space="preserve">Karena itu psikologi adalah </w:t>
      </w:r>
      <w:r>
        <w:rPr>
          <w:rStyle w:val="Kuat"/>
        </w:rPr>
        <w:t>fondasi utama dalam trading profesional.</w:t>
      </w:r>
    </w:p>
    <w:p w14:paraId="68DF3559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10812" wp14:editId="2C2F7B0C">
                <wp:extent cx="6463665" cy="1270"/>
                <wp:effectExtent l="0" t="31750" r="0" b="36830"/>
                <wp:docPr id="1907512783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9658E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0E749E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2. Emosi yang Paling Berbahaya</w:t>
      </w:r>
    </w:p>
    <w:p w14:paraId="039CB0B6" w14:textId="77777777" w:rsidR="00611719" w:rsidRDefault="00611719">
      <w:pPr>
        <w:pStyle w:val="NormalWeb"/>
      </w:pPr>
      <w:r>
        <w:t>Ada tiga emosi utama yang sering merusak keputusan trading.</w:t>
      </w:r>
    </w:p>
    <w:p w14:paraId="2D33EB65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905367" wp14:editId="1FDC5A4E">
                <wp:extent cx="6463665" cy="1270"/>
                <wp:effectExtent l="0" t="31750" r="0" b="36830"/>
                <wp:docPr id="76260032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E5D5F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DA3ACA" w14:textId="77777777" w:rsidR="00611719" w:rsidRDefault="00611719">
      <w:pPr>
        <w:pStyle w:val="Judul2"/>
        <w:rPr>
          <w:rFonts w:eastAsia="Times New Roman"/>
        </w:rPr>
      </w:pPr>
      <w:r>
        <w:rPr>
          <w:rFonts w:eastAsia="Times New Roman"/>
        </w:rPr>
        <w:t>Fear (Ketakutan)</w:t>
      </w:r>
    </w:p>
    <w:p w14:paraId="3E0E1A98" w14:textId="77777777" w:rsidR="00611719" w:rsidRDefault="00611719">
      <w:pPr>
        <w:pStyle w:val="NormalWeb"/>
      </w:pPr>
      <w:r>
        <w:t>Ketakutan biasanya muncul ketika:</w:t>
      </w:r>
    </w:p>
    <w:p w14:paraId="3E1F1070" w14:textId="77777777" w:rsidR="00611719" w:rsidRDefault="00611719" w:rsidP="0061171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baru saja mengalami kerugian</w:t>
      </w:r>
    </w:p>
    <w:p w14:paraId="48C65CA6" w14:textId="77777777" w:rsidR="00611719" w:rsidRDefault="00611719" w:rsidP="0061171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bergerak berlawanan arah</w:t>
      </w:r>
    </w:p>
    <w:p w14:paraId="7CDD1C79" w14:textId="77777777" w:rsidR="00611719" w:rsidRDefault="00611719" w:rsidP="0061171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trader tidak percaya dengan strateginya</w:t>
      </w:r>
    </w:p>
    <w:p w14:paraId="499A5BCC" w14:textId="77777777" w:rsidR="00611719" w:rsidRDefault="00611719">
      <w:pPr>
        <w:pStyle w:val="NormalWeb"/>
      </w:pPr>
      <w:r>
        <w:t>Akibatnya trader sering:</w:t>
      </w:r>
    </w:p>
    <w:p w14:paraId="41C0751B" w14:textId="77777777" w:rsidR="00611719" w:rsidRDefault="00611719" w:rsidP="0061171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keluar terlalu cepat</w:t>
      </w:r>
    </w:p>
    <w:p w14:paraId="0F59580A" w14:textId="77777777" w:rsidR="00611719" w:rsidRDefault="00611719" w:rsidP="0061171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berani entry pada setup yang valid</w:t>
      </w:r>
    </w:p>
    <w:p w14:paraId="71933931" w14:textId="77777777" w:rsidR="00611719" w:rsidRDefault="0061171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12B8A" wp14:editId="6D7038BA">
                <wp:extent cx="6463665" cy="1270"/>
                <wp:effectExtent l="0" t="31750" r="0" b="36830"/>
                <wp:docPr id="2048599143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C31FB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060A88" w14:textId="77777777" w:rsidR="00611719" w:rsidRDefault="00611719">
      <w:pPr>
        <w:pStyle w:val="Judul2"/>
        <w:rPr>
          <w:rFonts w:eastAsia="Times New Roman"/>
        </w:rPr>
      </w:pPr>
      <w:r>
        <w:rPr>
          <w:rFonts w:eastAsia="Times New Roman"/>
        </w:rPr>
        <w:t>Greed (Keserakahan)</w:t>
      </w:r>
    </w:p>
    <w:p w14:paraId="5ACED54D" w14:textId="77777777" w:rsidR="00611719" w:rsidRDefault="00611719">
      <w:pPr>
        <w:pStyle w:val="NormalWeb"/>
      </w:pPr>
      <w:r>
        <w:t>Keserakahan muncul ketika trader ingin:</w:t>
      </w:r>
    </w:p>
    <w:p w14:paraId="4BD9D944" w14:textId="77777777" w:rsidR="00611719" w:rsidRDefault="00611719" w:rsidP="0061171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lebih besar dari rencana</w:t>
      </w:r>
    </w:p>
    <w:p w14:paraId="7F70EDED" w14:textId="77777777" w:rsidR="00611719" w:rsidRDefault="00611719" w:rsidP="0061171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menahan posisi terlalu lama</w:t>
      </w:r>
    </w:p>
    <w:p w14:paraId="2A649057" w14:textId="77777777" w:rsidR="00611719" w:rsidRDefault="00611719" w:rsidP="0061171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membuka posisi terlalu banyak</w:t>
      </w:r>
    </w:p>
    <w:p w14:paraId="6F021B04" w14:textId="77777777" w:rsidR="00611719" w:rsidRDefault="00611719">
      <w:pPr>
        <w:pStyle w:val="NormalWeb"/>
      </w:pPr>
      <w:r>
        <w:t>Akibatnya trader sering:</w:t>
      </w:r>
    </w:p>
    <w:p w14:paraId="3ED3583F" w14:textId="77777777" w:rsidR="00611719" w:rsidRDefault="00611719" w:rsidP="0061171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mengambil profit</w:t>
      </w:r>
    </w:p>
    <w:p w14:paraId="4CED4306" w14:textId="77777777" w:rsidR="00611719" w:rsidRDefault="00611719" w:rsidP="0061171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menambah risiko secara berlebihan</w:t>
      </w:r>
    </w:p>
    <w:p w14:paraId="45312ABA" w14:textId="77777777" w:rsidR="00611719" w:rsidRDefault="0061171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3D317C" wp14:editId="17A0038B">
                <wp:extent cx="6463665" cy="1270"/>
                <wp:effectExtent l="0" t="31750" r="0" b="36830"/>
                <wp:docPr id="1419375330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139ED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40EA7B" w14:textId="77777777" w:rsidR="00611719" w:rsidRDefault="00611719">
      <w:pPr>
        <w:pStyle w:val="Judul2"/>
        <w:rPr>
          <w:rFonts w:eastAsia="Times New Roman"/>
        </w:rPr>
      </w:pPr>
      <w:r>
        <w:rPr>
          <w:rFonts w:eastAsia="Times New Roman"/>
        </w:rPr>
        <w:t>Impatience (Ketidaksabaran)</w:t>
      </w:r>
    </w:p>
    <w:p w14:paraId="77701A0A" w14:textId="77777777" w:rsidR="00611719" w:rsidRDefault="00611719">
      <w:pPr>
        <w:pStyle w:val="NormalWeb"/>
      </w:pPr>
      <w:r>
        <w:t>Ketidaksabaran adalah salah satu kesalahan paling umum.</w:t>
      </w:r>
    </w:p>
    <w:p w14:paraId="22A3FC07" w14:textId="77777777" w:rsidR="00611719" w:rsidRDefault="00611719">
      <w:pPr>
        <w:pStyle w:val="NormalWeb"/>
      </w:pPr>
      <w:r>
        <w:t>Trader sering:</w:t>
      </w:r>
    </w:p>
    <w:p w14:paraId="08085EE8" w14:textId="77777777" w:rsidR="00611719" w:rsidRDefault="00611719" w:rsidP="0061171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entry sebelum konfirmasi muncul</w:t>
      </w:r>
    </w:p>
    <w:p w14:paraId="442D8CE6" w14:textId="77777777" w:rsidR="00611719" w:rsidRDefault="00611719" w:rsidP="0061171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saat market tidak jelas</w:t>
      </w:r>
    </w:p>
    <w:p w14:paraId="22832A40" w14:textId="77777777" w:rsidR="00611719" w:rsidRDefault="00611719" w:rsidP="0061171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memaksakan setup yang sebenarnya tidak ada</w:t>
      </w:r>
    </w:p>
    <w:p w14:paraId="1CF892CC" w14:textId="77777777" w:rsidR="00611719" w:rsidRDefault="00611719">
      <w:pPr>
        <w:pStyle w:val="NormalWeb"/>
      </w:pPr>
      <w:r>
        <w:t xml:space="preserve">Padahal dalam metode ICT, </w:t>
      </w:r>
      <w:r>
        <w:rPr>
          <w:rStyle w:val="Kuat"/>
        </w:rPr>
        <w:t>menunggu setup adalah bagian dari strategi.</w:t>
      </w:r>
    </w:p>
    <w:p w14:paraId="072462C5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B4A663" wp14:editId="5D601B53">
                <wp:extent cx="6463665" cy="1270"/>
                <wp:effectExtent l="0" t="31750" r="0" b="36830"/>
                <wp:docPr id="1382182502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C5319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EDDE0F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3. Menerima Kerugian sebagai Bagian dari Trading</w:t>
      </w:r>
    </w:p>
    <w:p w14:paraId="556CABA8" w14:textId="77777777" w:rsidR="00611719" w:rsidRDefault="00611719">
      <w:pPr>
        <w:pStyle w:val="NormalWeb"/>
      </w:pPr>
      <w:r>
        <w:t>Trader profesional memahami satu hal penting:</w:t>
      </w:r>
    </w:p>
    <w:p w14:paraId="45022D70" w14:textId="77777777" w:rsidR="00611719" w:rsidRDefault="00611719">
      <w:pPr>
        <w:pStyle w:val="NormalWeb"/>
      </w:pPr>
      <w:r>
        <w:rPr>
          <w:rStyle w:val="Kuat"/>
        </w:rPr>
        <w:t>Kerugian adalah bagian dari bisnis trading.</w:t>
      </w:r>
    </w:p>
    <w:p w14:paraId="7F96009E" w14:textId="77777777" w:rsidR="00611719" w:rsidRDefault="00611719">
      <w:pPr>
        <w:pStyle w:val="NormalWeb"/>
      </w:pPr>
      <w:r>
        <w:t>Tidak ada strategi yang memiliki win rate 100%.</w:t>
      </w:r>
    </w:p>
    <w:p w14:paraId="38A2B2EC" w14:textId="77777777" w:rsidR="00611719" w:rsidRDefault="00611719">
      <w:pPr>
        <w:pStyle w:val="NormalWeb"/>
      </w:pPr>
      <w:r>
        <w:t>Bahkan strategi terbaik pun tetap memiliki:</w:t>
      </w:r>
    </w:p>
    <w:p w14:paraId="54B6D56F" w14:textId="77777777" w:rsidR="00611719" w:rsidRDefault="00611719" w:rsidP="0061171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loss trade</w:t>
      </w:r>
    </w:p>
    <w:p w14:paraId="0526EB07" w14:textId="77777777" w:rsidR="00611719" w:rsidRDefault="00611719" w:rsidP="0061171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drawdown</w:t>
      </w:r>
    </w:p>
    <w:p w14:paraId="41132E01" w14:textId="77777777" w:rsidR="00611719" w:rsidRDefault="00611719">
      <w:pPr>
        <w:pStyle w:val="NormalWeb"/>
      </w:pPr>
      <w:r>
        <w:t>Yang penting bukan menghindari loss, tetapi:</w:t>
      </w:r>
    </w:p>
    <w:p w14:paraId="17D8BAA0" w14:textId="77777777" w:rsidR="00611719" w:rsidRDefault="00611719">
      <w:pPr>
        <w:pStyle w:val="NormalWeb"/>
      </w:pPr>
      <w:r>
        <w:rPr>
          <w:rStyle w:val="Kuat"/>
        </w:rPr>
        <w:t>mengelola risiko dengan benar.</w:t>
      </w:r>
    </w:p>
    <w:p w14:paraId="707C52EE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526A1" wp14:editId="1FA7C269">
                <wp:extent cx="6463665" cy="1270"/>
                <wp:effectExtent l="0" t="31750" r="0" b="36830"/>
                <wp:docPr id="86415495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1B746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866740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4. Pentingnya Trading Plan</w:t>
      </w:r>
    </w:p>
    <w:p w14:paraId="7B33E693" w14:textId="77777777" w:rsidR="00611719" w:rsidRDefault="00611719">
      <w:pPr>
        <w:pStyle w:val="NormalWeb"/>
      </w:pPr>
      <w:r>
        <w:t>Trader profesional selalu memiliki:</w:t>
      </w:r>
    </w:p>
    <w:p w14:paraId="11219E00" w14:textId="77777777" w:rsidR="00611719" w:rsidRDefault="00611719">
      <w:pPr>
        <w:pStyle w:val="NormalWeb"/>
      </w:pPr>
      <w:r>
        <w:rPr>
          <w:rStyle w:val="Kuat"/>
        </w:rPr>
        <w:t>Trading Plan</w:t>
      </w:r>
    </w:p>
    <w:p w14:paraId="51B71E92" w14:textId="77777777" w:rsidR="00611719" w:rsidRDefault="00611719">
      <w:pPr>
        <w:pStyle w:val="NormalWeb"/>
      </w:pPr>
      <w:r>
        <w:t>Trading plan adalah aturan yang mengatur bagaimana trader melakukan trading.</w:t>
      </w:r>
    </w:p>
    <w:p w14:paraId="791CA632" w14:textId="77777777" w:rsidR="00611719" w:rsidRDefault="00611719">
      <w:pPr>
        <w:pStyle w:val="NormalWeb"/>
      </w:pPr>
      <w:r>
        <w:t>Biasanya berisi:</w:t>
      </w:r>
    </w:p>
    <w:p w14:paraId="5B20C03A" w14:textId="77777777" w:rsidR="00611719" w:rsidRDefault="00611719" w:rsidP="006117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boleh trading</w:t>
      </w:r>
    </w:p>
    <w:p w14:paraId="127B58D9" w14:textId="77777777" w:rsidR="00611719" w:rsidRDefault="00611719" w:rsidP="006117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setup apa yang digunakan</w:t>
      </w:r>
    </w:p>
    <w:p w14:paraId="210C4644" w14:textId="77777777" w:rsidR="00611719" w:rsidRDefault="00611719" w:rsidP="006117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berapa risiko per trade</w:t>
      </w:r>
    </w:p>
    <w:p w14:paraId="6EF0527A" w14:textId="77777777" w:rsidR="00611719" w:rsidRDefault="00611719" w:rsidP="006117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kapan harus berhenti trading</w:t>
      </w:r>
    </w:p>
    <w:p w14:paraId="1498FFDE" w14:textId="77777777" w:rsidR="00611719" w:rsidRDefault="00611719">
      <w:pPr>
        <w:pStyle w:val="NormalWeb"/>
      </w:pPr>
      <w:r>
        <w:t xml:space="preserve">Dengan trading plan, keputusan trading menjadi </w:t>
      </w:r>
      <w:r>
        <w:rPr>
          <w:rStyle w:val="Kuat"/>
        </w:rPr>
        <w:t>lebih mekanis dan objektif.</w:t>
      </w:r>
    </w:p>
    <w:p w14:paraId="4C9CB08E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9FA69" wp14:editId="22682D77">
                <wp:extent cx="6463665" cy="1270"/>
                <wp:effectExtent l="0" t="31750" r="0" b="36830"/>
                <wp:docPr id="335227341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86D06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2E0750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5. Menghindari Overtrading</w:t>
      </w:r>
    </w:p>
    <w:p w14:paraId="2ADB45BB" w14:textId="77777777" w:rsidR="00611719" w:rsidRDefault="00611719">
      <w:pPr>
        <w:pStyle w:val="NormalWeb"/>
      </w:pPr>
      <w:r>
        <w:rPr>
          <w:rStyle w:val="Kuat"/>
        </w:rPr>
        <w:t>Overtrading</w:t>
      </w:r>
      <w:r>
        <w:t xml:space="preserve"> adalah kebiasaan membuka terlalu banyak posisi.</w:t>
      </w:r>
    </w:p>
    <w:p w14:paraId="390EDD38" w14:textId="77777777" w:rsidR="00611719" w:rsidRDefault="00611719">
      <w:pPr>
        <w:pStyle w:val="NormalWeb"/>
      </w:pPr>
      <w:r>
        <w:t>Biasanya terjadi karena:</w:t>
      </w:r>
    </w:p>
    <w:p w14:paraId="0A496F5C" w14:textId="77777777" w:rsidR="00611719" w:rsidRDefault="00611719" w:rsidP="0061171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ingin cepat mendapatkan profit</w:t>
      </w:r>
    </w:p>
    <w:p w14:paraId="3E41D0DF" w14:textId="77777777" w:rsidR="00611719" w:rsidRDefault="00611719" w:rsidP="0061171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ingin membalas kerugian sebelumnya</w:t>
      </w:r>
    </w:p>
    <w:p w14:paraId="7DF6DA8B" w14:textId="77777777" w:rsidR="00611719" w:rsidRDefault="00611719" w:rsidP="0061171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merasa harus selalu trading</w:t>
      </w:r>
    </w:p>
    <w:p w14:paraId="022AF70B" w14:textId="77777777" w:rsidR="00611719" w:rsidRDefault="00611719">
      <w:pPr>
        <w:pStyle w:val="NormalWeb"/>
      </w:pPr>
      <w:r>
        <w:t>Padahal trader profesional sering kali hanya melakukan:</w:t>
      </w:r>
    </w:p>
    <w:p w14:paraId="45540DBA" w14:textId="77777777" w:rsidR="00611719" w:rsidRDefault="00611719">
      <w:pPr>
        <w:pStyle w:val="NormalWeb"/>
      </w:pPr>
      <w:r>
        <w:rPr>
          <w:rStyle w:val="Kuat"/>
        </w:rPr>
        <w:t>1–2 trade berkualitas per hari.</w:t>
      </w:r>
    </w:p>
    <w:p w14:paraId="449F8345" w14:textId="77777777" w:rsidR="00611719" w:rsidRDefault="00611719">
      <w:pPr>
        <w:pStyle w:val="NormalWeb"/>
      </w:pPr>
      <w:r>
        <w:t>Jika tidak ada setup yang jelas, pilihan terbaik adalah:</w:t>
      </w:r>
    </w:p>
    <w:p w14:paraId="367BD1B9" w14:textId="77777777" w:rsidR="00611719" w:rsidRDefault="00611719">
      <w:pPr>
        <w:pStyle w:val="NormalWeb"/>
      </w:pPr>
      <w:r>
        <w:rPr>
          <w:rStyle w:val="Kuat"/>
        </w:rPr>
        <w:t>tidak trading.</w:t>
      </w:r>
    </w:p>
    <w:p w14:paraId="47297003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5053A" wp14:editId="02C64822">
                <wp:extent cx="6463665" cy="1270"/>
                <wp:effectExtent l="0" t="31750" r="0" b="36830"/>
                <wp:docPr id="1293016955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4A6B7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BAF9B6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6. Pentingnya Trading Journal</w:t>
      </w:r>
    </w:p>
    <w:p w14:paraId="6F0A6DB1" w14:textId="77777777" w:rsidR="00611719" w:rsidRDefault="00611719">
      <w:pPr>
        <w:pStyle w:val="NormalWeb"/>
      </w:pPr>
      <w:r>
        <w:t>Trader yang ingin berkembang harus memiliki:</w:t>
      </w:r>
    </w:p>
    <w:p w14:paraId="7E1F1070" w14:textId="77777777" w:rsidR="00611719" w:rsidRDefault="00611719">
      <w:pPr>
        <w:pStyle w:val="NormalWeb"/>
      </w:pPr>
      <w:r>
        <w:rPr>
          <w:rStyle w:val="Kuat"/>
        </w:rPr>
        <w:t>Trading Journal</w:t>
      </w:r>
    </w:p>
    <w:p w14:paraId="08C6A389" w14:textId="77777777" w:rsidR="00611719" w:rsidRDefault="00611719">
      <w:pPr>
        <w:pStyle w:val="NormalWeb"/>
      </w:pPr>
      <w:r>
        <w:t>Jurnal trading digunakan untuk mencatat setiap transaksi.</w:t>
      </w:r>
    </w:p>
    <w:p w14:paraId="477C6236" w14:textId="77777777" w:rsidR="00611719" w:rsidRDefault="00611719">
      <w:pPr>
        <w:pStyle w:val="NormalWeb"/>
      </w:pPr>
      <w:r>
        <w:t>Hal yang biasanya dicatat:</w:t>
      </w:r>
    </w:p>
    <w:p w14:paraId="09D0883D" w14:textId="77777777" w:rsidR="00611719" w:rsidRDefault="00611719" w:rsidP="006117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alasan entry</w:t>
      </w:r>
    </w:p>
    <w:p w14:paraId="20073EBD" w14:textId="77777777" w:rsidR="00611719" w:rsidRDefault="00611719" w:rsidP="006117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area entry dan stop loss</w:t>
      </w:r>
    </w:p>
    <w:p w14:paraId="50FEA370" w14:textId="77777777" w:rsidR="00611719" w:rsidRDefault="00611719" w:rsidP="006117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profit</w:t>
      </w:r>
    </w:p>
    <w:p w14:paraId="53D0E42A" w14:textId="77777777" w:rsidR="00611719" w:rsidRDefault="00611719" w:rsidP="006117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kondisi market</w:t>
      </w:r>
    </w:p>
    <w:p w14:paraId="0FCE0F5B" w14:textId="77777777" w:rsidR="00611719" w:rsidRDefault="00611719" w:rsidP="006117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emosi saat trading</w:t>
      </w:r>
    </w:p>
    <w:p w14:paraId="6F2FBF57" w14:textId="77777777" w:rsidR="00611719" w:rsidRDefault="00611719">
      <w:pPr>
        <w:pStyle w:val="NormalWeb"/>
      </w:pPr>
      <w:r>
        <w:t>Dengan jurnal trading, trader bisa:</w:t>
      </w:r>
    </w:p>
    <w:p w14:paraId="15CC7008" w14:textId="77777777" w:rsidR="00611719" w:rsidRDefault="00611719" w:rsidP="0061171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menemukan kesalahan berulang</w:t>
      </w:r>
    </w:p>
    <w:p w14:paraId="5EF2AD4F" w14:textId="77777777" w:rsidR="00611719" w:rsidRDefault="00611719" w:rsidP="0061171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memperbaiki strategi</w:t>
      </w:r>
    </w:p>
    <w:p w14:paraId="1EEF97B4" w14:textId="77777777" w:rsidR="00611719" w:rsidRDefault="00611719" w:rsidP="0061171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meningkatkan konsistensi.</w:t>
      </w:r>
    </w:p>
    <w:p w14:paraId="689B8C5C" w14:textId="77777777" w:rsidR="00611719" w:rsidRDefault="0061171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9ED76" wp14:editId="5CA788AE">
                <wp:extent cx="6463665" cy="1270"/>
                <wp:effectExtent l="0" t="31750" r="0" b="36830"/>
                <wp:docPr id="1353016894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1E4ED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649990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7. Backtesting Strategi</w:t>
      </w:r>
    </w:p>
    <w:p w14:paraId="5863F19E" w14:textId="77777777" w:rsidR="00611719" w:rsidRDefault="00611719">
      <w:pPr>
        <w:pStyle w:val="NormalWeb"/>
      </w:pPr>
      <w:r>
        <w:t>Selain jurnal trading, trader juga perlu melakukan:</w:t>
      </w:r>
    </w:p>
    <w:p w14:paraId="0D391F1B" w14:textId="77777777" w:rsidR="00611719" w:rsidRDefault="00611719">
      <w:pPr>
        <w:pStyle w:val="NormalWeb"/>
      </w:pPr>
      <w:r>
        <w:rPr>
          <w:rStyle w:val="Kuat"/>
        </w:rPr>
        <w:t>Backtesting</w:t>
      </w:r>
    </w:p>
    <w:p w14:paraId="636B0714" w14:textId="77777777" w:rsidR="00611719" w:rsidRDefault="00611719">
      <w:pPr>
        <w:pStyle w:val="NormalWeb"/>
      </w:pPr>
      <w:r>
        <w:t xml:space="preserve">Backtesting adalah proses menguji strategi pada </w:t>
      </w:r>
      <w:r>
        <w:rPr>
          <w:rStyle w:val="Kuat"/>
        </w:rPr>
        <w:t>data historis</w:t>
      </w:r>
      <w:r>
        <w:t>.</w:t>
      </w:r>
    </w:p>
    <w:p w14:paraId="1BFB73EB" w14:textId="77777777" w:rsidR="00611719" w:rsidRDefault="00611719">
      <w:pPr>
        <w:pStyle w:val="NormalWeb"/>
      </w:pPr>
      <w:r>
        <w:t>Tujuannya adalah:</w:t>
      </w:r>
    </w:p>
    <w:p w14:paraId="189AB632" w14:textId="77777777" w:rsidR="00611719" w:rsidRDefault="00611719" w:rsidP="0061171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melihat apakah strategi benar-benar bekerja</w:t>
      </w:r>
    </w:p>
    <w:p w14:paraId="024C5C02" w14:textId="77777777" w:rsidR="00611719" w:rsidRDefault="00611719" w:rsidP="0061171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mengetahui win rate</w:t>
      </w:r>
    </w:p>
    <w:p w14:paraId="467262E9" w14:textId="77777777" w:rsidR="00611719" w:rsidRDefault="00611719" w:rsidP="0061171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memahami karakteristik strategi</w:t>
      </w:r>
    </w:p>
    <w:p w14:paraId="2D49689A" w14:textId="77777777" w:rsidR="00611719" w:rsidRDefault="00611719">
      <w:pPr>
        <w:pStyle w:val="NormalWeb"/>
      </w:pPr>
      <w:r>
        <w:t>Backtesting juga membantu trader membangun:</w:t>
      </w:r>
    </w:p>
    <w:p w14:paraId="743EB243" w14:textId="77777777" w:rsidR="00611719" w:rsidRDefault="00611719">
      <w:pPr>
        <w:pStyle w:val="NormalWeb"/>
      </w:pPr>
      <w:r>
        <w:rPr>
          <w:rStyle w:val="Kuat"/>
        </w:rPr>
        <w:t>kepercayaan diri pada sistem trading.</w:t>
      </w:r>
    </w:p>
    <w:p w14:paraId="244997C6" w14:textId="77777777" w:rsidR="00611719" w:rsidRDefault="00611719">
      <w:pPr>
        <w:pStyle w:val="NormalWeb"/>
      </w:pPr>
      <w:r>
        <w:t>Dengan begitu trader tidak mudah panik ketika mengalami beberapa kerugian.</w:t>
      </w:r>
    </w:p>
    <w:p w14:paraId="36503BE8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3709E" wp14:editId="2A7419CB">
                <wp:extent cx="6463665" cy="1270"/>
                <wp:effectExtent l="0" t="31750" r="0" b="36830"/>
                <wp:docPr id="512340154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DB44F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16F6DE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8. Kunci Kesuksesan dalam Metode ICT</w:t>
      </w:r>
    </w:p>
    <w:p w14:paraId="6F097657" w14:textId="77777777" w:rsidR="00611719" w:rsidRDefault="00611719">
      <w:pPr>
        <w:pStyle w:val="NormalWeb"/>
      </w:pPr>
      <w:r>
        <w:t>Keberhasilan dalam metode ICT tidak berasal dari:</w:t>
      </w:r>
    </w:p>
    <w:p w14:paraId="590DE3AF" w14:textId="77777777" w:rsidR="00611719" w:rsidRDefault="00611719" w:rsidP="0061171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indikator rahasia</w:t>
      </w:r>
    </w:p>
    <w:p w14:paraId="04E4A8FD" w14:textId="77777777" w:rsidR="00611719" w:rsidRDefault="00611719" w:rsidP="0061171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strategi instan</w:t>
      </w:r>
    </w:p>
    <w:p w14:paraId="5333A16A" w14:textId="77777777" w:rsidR="00611719" w:rsidRDefault="00611719" w:rsidP="0061171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sinyal trading otomatis</w:t>
      </w:r>
    </w:p>
    <w:p w14:paraId="7EC43F7D" w14:textId="77777777" w:rsidR="00611719" w:rsidRDefault="00611719">
      <w:pPr>
        <w:pStyle w:val="NormalWeb"/>
      </w:pPr>
      <w:r>
        <w:t>Keberhasilan berasal dari kemampuan untuk memahami tiga hal utama:</w:t>
      </w:r>
    </w:p>
    <w:p w14:paraId="49C49266" w14:textId="77777777" w:rsidR="00611719" w:rsidRDefault="00611719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Waktu (Time)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Harga (Price)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Kuat"/>
        </w:rPr>
        <w:t>Psikologi (Discipline)</w:t>
      </w:r>
    </w:p>
    <w:p w14:paraId="153133CA" w14:textId="77777777" w:rsidR="00611719" w:rsidRDefault="00611719">
      <w:pPr>
        <w:pStyle w:val="NormalWeb"/>
      </w:pPr>
      <w:r>
        <w:t>Ketika ketiga hal ini selaras, trader dapat membaca market dengan lebih objektif.</w:t>
      </w:r>
    </w:p>
    <w:p w14:paraId="1B9C92F8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E43A8" wp14:editId="154665BE">
                <wp:extent cx="6463665" cy="1270"/>
                <wp:effectExtent l="0" t="31750" r="0" b="36830"/>
                <wp:docPr id="228969116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379DA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BEEB9D" w14:textId="77777777" w:rsidR="00611719" w:rsidRDefault="00611719">
      <w:pPr>
        <w:pStyle w:val="Judul1"/>
        <w:rPr>
          <w:rFonts w:eastAsia="Times New Roman"/>
        </w:rPr>
      </w:pPr>
      <w:r>
        <w:rPr>
          <w:rFonts w:eastAsia="Times New Roman"/>
        </w:rPr>
        <w:t>Inti Pemahaman Bab 23</w:t>
      </w:r>
    </w:p>
    <w:p w14:paraId="1761D6BB" w14:textId="77777777" w:rsidR="00611719" w:rsidRDefault="00611719">
      <w:pPr>
        <w:pStyle w:val="NormalWeb"/>
      </w:pPr>
      <w:r>
        <w:t>Hal penting yang harus dipahami:</w:t>
      </w:r>
    </w:p>
    <w:p w14:paraId="1F777E9B" w14:textId="77777777" w:rsidR="00611719" w:rsidRDefault="00611719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Psikologi trading sangat menentukan hasil trading</w:t>
      </w:r>
    </w:p>
    <w:p w14:paraId="4640BC67" w14:textId="77777777" w:rsidR="00611719" w:rsidRDefault="00611719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Emosi utama yang harus dikendalikan:</w:t>
      </w:r>
    </w:p>
    <w:p w14:paraId="3C8888D2" w14:textId="77777777" w:rsidR="00611719" w:rsidRDefault="00611719" w:rsidP="0061171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fear</w:t>
      </w:r>
    </w:p>
    <w:p w14:paraId="5CF5AC1D" w14:textId="77777777" w:rsidR="00611719" w:rsidRDefault="00611719" w:rsidP="0061171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greed</w:t>
      </w:r>
    </w:p>
    <w:p w14:paraId="57D8CDD8" w14:textId="77777777" w:rsidR="00611719" w:rsidRDefault="00611719" w:rsidP="0061171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impatience</w:t>
      </w:r>
    </w:p>
    <w:p w14:paraId="335DB43B" w14:textId="77777777" w:rsidR="00611719" w:rsidRDefault="00611719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Trader profesional selalu memiliki </w:t>
      </w:r>
      <w:r>
        <w:rPr>
          <w:rStyle w:val="Kuat"/>
        </w:rPr>
        <w:t>trading plan</w:t>
      </w:r>
    </w:p>
    <w:p w14:paraId="2CD81054" w14:textId="77777777" w:rsidR="00611719" w:rsidRDefault="00611719">
      <w:pPr>
        <w:pStyle w:val="NormalWeb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Gunakan </w:t>
      </w:r>
      <w:r>
        <w:rPr>
          <w:rStyle w:val="Kuat"/>
        </w:rPr>
        <w:t>trading journal dan backtesting</w:t>
      </w:r>
      <w:r>
        <w:t xml:space="preserve"> untuk meningkatkan konsistensi</w:t>
      </w:r>
    </w:p>
    <w:p w14:paraId="77F738A2" w14:textId="77777777" w:rsidR="00611719" w:rsidRDefault="00611719">
      <w:pPr>
        <w:pStyle w:val="NormalWeb"/>
      </w:pPr>
      <w:r>
        <w:t xml:space="preserve">Dengan disiplin dan kontrol psikologi yang baik, trader tidak lagi menjadi spekulan yang menebak arah market, tetapi menjadi </w:t>
      </w:r>
      <w:r>
        <w:rPr>
          <w:rStyle w:val="Kuat"/>
        </w:rPr>
        <w:t>analis yang mengikuti logika pergerakan institusi.</w:t>
      </w:r>
    </w:p>
    <w:p w14:paraId="6244A20D" w14:textId="77777777" w:rsidR="00611719" w:rsidRDefault="0061171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9D81B" wp14:editId="1CA4527C">
                <wp:extent cx="6463665" cy="1270"/>
                <wp:effectExtent l="0" t="31750" r="0" b="36830"/>
                <wp:docPr id="1123024019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55DCC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09A8A8" w14:textId="77777777" w:rsidR="00611719" w:rsidRDefault="00611719">
      <w:pPr>
        <w:pStyle w:val="NormalWeb"/>
      </w:pPr>
      <w:r>
        <w:t xml:space="preserve">Kalau kamu mau, aku bisa bantu </w:t>
      </w:r>
      <w:r>
        <w:rPr>
          <w:rStyle w:val="Kuat"/>
        </w:rPr>
        <w:t>merapikan seluruh 23 bab ini menjadi satu struktur buku yang jauh lebih rapi</w:t>
      </w:r>
      <w:r>
        <w:t>, misalnya dibagi seperti buku profesional:</w:t>
      </w:r>
    </w:p>
    <w:p w14:paraId="5398305D" w14:textId="77777777" w:rsidR="00611719" w:rsidRDefault="00611719" w:rsidP="006117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Bagian 1 — Fundamental Smart Money</w:t>
      </w:r>
    </w:p>
    <w:p w14:paraId="108438E1" w14:textId="77777777" w:rsidR="00611719" w:rsidRDefault="00611719" w:rsidP="006117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Bagian 2 — Liquidity &amp; Market Structure</w:t>
      </w:r>
    </w:p>
    <w:p w14:paraId="3B86C217" w14:textId="77777777" w:rsidR="00611719" w:rsidRDefault="00611719" w:rsidP="006117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Bagian 3 — Execution Models</w:t>
      </w:r>
    </w:p>
    <w:p w14:paraId="3BD0C898" w14:textId="77777777" w:rsidR="00611719" w:rsidRDefault="00611719" w:rsidP="006117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Bagian 4 — Risk &amp; Psychology</w:t>
      </w:r>
    </w:p>
    <w:p w14:paraId="53AC39B2" w14:textId="77777777" w:rsidR="00611719" w:rsidRDefault="00611719">
      <w:pPr>
        <w:pStyle w:val="NormalWeb"/>
        <w:rPr>
          <w:rStyle w:val="Kuat"/>
        </w:rPr>
      </w:pPr>
      <w:r>
        <w:t xml:space="preserve">Kalau ini dirapikan, materi yang kamu punya ini sebenarnya sudah setara </w:t>
      </w:r>
      <w:r>
        <w:rPr>
          <w:rStyle w:val="Kuat"/>
        </w:rPr>
        <w:t>kurikulum lengkap ICT dari dasar sampai advanced.</w:t>
      </w:r>
    </w:p>
    <w:p w14:paraId="6C181FCB" w14:textId="77777777" w:rsidR="001654AF" w:rsidRDefault="001654AF">
      <w:pPr>
        <w:pStyle w:val="NormalWeb"/>
        <w:rPr>
          <w:rStyle w:val="Kuat"/>
        </w:rPr>
      </w:pPr>
    </w:p>
    <w:p w14:paraId="37315A1E" w14:textId="77777777" w:rsidR="001654AF" w:rsidRDefault="001654AF">
      <w:pPr>
        <w:pStyle w:val="NormalWeb"/>
      </w:pPr>
    </w:p>
    <w:p w14:paraId="7B39BC6A" w14:textId="77777777" w:rsidR="001654AF" w:rsidRDefault="001654AF">
      <w:pPr>
        <w:pStyle w:val="NormalWeb"/>
      </w:pPr>
      <w:r>
        <w:t xml:space="preserve">Aku lanjutkan </w:t>
      </w:r>
      <w:r>
        <w:rPr>
          <w:rStyle w:val="Kuat"/>
        </w:rPr>
        <w:t>Bab 24</w:t>
      </w:r>
      <w:r>
        <w:t xml:space="preserve"> dengan format yang sama: sederhana, jelas, dan mudah dipahami.</w:t>
      </w:r>
    </w:p>
    <w:p w14:paraId="70FE330E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197FD" wp14:editId="0C3091CA">
                <wp:extent cx="6463665" cy="1270"/>
                <wp:effectExtent l="0" t="31750" r="0" b="36830"/>
                <wp:docPr id="303051786" name="Persegi Panjang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E50D0" id="Persegi Panjang 2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F9865C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BAB 24</w:t>
      </w:r>
    </w:p>
    <w:p w14:paraId="19A47561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Protokol Operasional dan Evaluasi Metodologi</w:t>
      </w:r>
    </w:p>
    <w:p w14:paraId="5537CAAD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5B3CC" wp14:editId="78DF6289">
                <wp:extent cx="6463665" cy="1270"/>
                <wp:effectExtent l="0" t="31750" r="0" b="36830"/>
                <wp:docPr id="1675713410" name="Persegi Panjang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B3933" id="Persegi Panjang 1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6730C7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1. Tujuan Protokol Trading</w:t>
      </w:r>
    </w:p>
    <w:p w14:paraId="09C72BA5" w14:textId="77777777" w:rsidR="001654AF" w:rsidRDefault="001654AF">
      <w:pPr>
        <w:pStyle w:val="NormalWeb"/>
      </w:pPr>
      <w:r>
        <w:t xml:space="preserve">Bab ini merangkum seluruh konsep sebelumnya menjadi </w:t>
      </w:r>
      <w:r>
        <w:rPr>
          <w:rStyle w:val="Kuat"/>
        </w:rPr>
        <w:t>satu alur kerja praktis</w:t>
      </w:r>
      <w:r>
        <w:t>.</w:t>
      </w:r>
    </w:p>
    <w:p w14:paraId="38E21B41" w14:textId="77777777" w:rsidR="001654AF" w:rsidRDefault="001654AF">
      <w:pPr>
        <w:pStyle w:val="NormalWeb"/>
      </w:pPr>
      <w:r>
        <w:t>Tujuannya agar trader tidak:</w:t>
      </w:r>
    </w:p>
    <w:p w14:paraId="553C5CEF" w14:textId="77777777" w:rsidR="001654AF" w:rsidRDefault="001654AF" w:rsidP="001654A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bingung memilih konsep</w:t>
      </w:r>
    </w:p>
    <w:p w14:paraId="07C6323E" w14:textId="77777777" w:rsidR="001654AF" w:rsidRDefault="001654AF" w:rsidP="001654A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menggunakan terlalu banyak analisis</w:t>
      </w:r>
    </w:p>
    <w:p w14:paraId="598219D6" w14:textId="77777777" w:rsidR="001654AF" w:rsidRDefault="001654AF" w:rsidP="001654A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melakukan entry tanpa struktur yang jelas</w:t>
      </w:r>
    </w:p>
    <w:p w14:paraId="6F26121D" w14:textId="77777777" w:rsidR="001654AF" w:rsidRDefault="001654AF">
      <w:pPr>
        <w:pStyle w:val="NormalWeb"/>
      </w:pPr>
      <w:r>
        <w:t xml:space="preserve">Trader profesional biasanya mengikuti </w:t>
      </w:r>
      <w:r>
        <w:rPr>
          <w:rStyle w:val="Kuat"/>
        </w:rPr>
        <w:t>protokol analisis yang sama setiap hari</w:t>
      </w:r>
      <w:r>
        <w:t>.</w:t>
      </w:r>
    </w:p>
    <w:p w14:paraId="2291C78A" w14:textId="77777777" w:rsidR="001654AF" w:rsidRDefault="001654AF">
      <w:pPr>
        <w:pStyle w:val="NormalWeb"/>
      </w:pPr>
      <w:r>
        <w:t>Dengan cara ini keputusan trading menjadi:</w:t>
      </w:r>
    </w:p>
    <w:p w14:paraId="4DA0CD47" w14:textId="77777777" w:rsidR="001654AF" w:rsidRDefault="001654AF" w:rsidP="001654A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konsisten</w:t>
      </w:r>
    </w:p>
    <w:p w14:paraId="2CEFF5F6" w14:textId="77777777" w:rsidR="001654AF" w:rsidRDefault="001654AF" w:rsidP="001654A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terstruktur</w:t>
      </w:r>
    </w:p>
    <w:p w14:paraId="0CBB97B1" w14:textId="77777777" w:rsidR="001654AF" w:rsidRDefault="001654AF" w:rsidP="001654A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emosional</w:t>
      </w:r>
    </w:p>
    <w:p w14:paraId="13B7130E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42246" wp14:editId="61339EAF">
                <wp:extent cx="6463665" cy="1270"/>
                <wp:effectExtent l="0" t="31750" r="0" b="36830"/>
                <wp:docPr id="1479721783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2FF42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62CAF0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2. Protokol Trading Langkah-Demi-Langkah</w:t>
      </w:r>
    </w:p>
    <w:p w14:paraId="761044A2" w14:textId="77777777" w:rsidR="001654AF" w:rsidRDefault="001654AF">
      <w:pPr>
        <w:pStyle w:val="NormalWeb"/>
      </w:pPr>
      <w:r>
        <w:t>Berikut urutan analisis yang biasanya digunakan dalam metodologi Smart Money.</w:t>
      </w:r>
    </w:p>
    <w:p w14:paraId="6925E6D2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B95D0" wp14:editId="188F182B">
                <wp:extent cx="6463665" cy="1270"/>
                <wp:effectExtent l="0" t="31750" r="0" b="36830"/>
                <wp:docPr id="220360769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81891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14FCC0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Langkah 1 — Tentukan Bias Market (HTF)</w:t>
      </w:r>
    </w:p>
    <w:p w14:paraId="36313242" w14:textId="77777777" w:rsidR="001654AF" w:rsidRDefault="001654AF">
      <w:pPr>
        <w:pStyle w:val="NormalWeb"/>
      </w:pPr>
      <w:r>
        <w:t xml:space="preserve">Analisis dimulai dari </w:t>
      </w:r>
      <w:r>
        <w:rPr>
          <w:rStyle w:val="Kuat"/>
        </w:rPr>
        <w:t>Higher Timeframe</w:t>
      </w:r>
      <w:r>
        <w:t>.</w:t>
      </w:r>
    </w:p>
    <w:p w14:paraId="1861E605" w14:textId="77777777" w:rsidR="001654AF" w:rsidRDefault="001654AF">
      <w:pPr>
        <w:pStyle w:val="NormalWeb"/>
      </w:pPr>
      <w:r>
        <w:t>Biasanya menggunakan:</w:t>
      </w:r>
    </w:p>
    <w:p w14:paraId="7EC211B3" w14:textId="77777777" w:rsidR="001654AF" w:rsidRDefault="001654AF" w:rsidP="001654AF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14:paraId="762DEF98" w14:textId="77777777" w:rsidR="001654AF" w:rsidRDefault="001654AF" w:rsidP="001654AF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H4</w:t>
      </w:r>
    </w:p>
    <w:p w14:paraId="5B4D85E4" w14:textId="77777777" w:rsidR="001654AF" w:rsidRDefault="001654AF">
      <w:pPr>
        <w:pStyle w:val="NormalWeb"/>
      </w:pPr>
      <w:r>
        <w:t>Tujuannya untuk menentukan:</w:t>
      </w:r>
    </w:p>
    <w:p w14:paraId="4816566B" w14:textId="77777777" w:rsidR="001654AF" w:rsidRDefault="001654AF" w:rsidP="001654A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arah tren utama</w:t>
      </w:r>
    </w:p>
    <w:p w14:paraId="1BFE1181" w14:textId="77777777" w:rsidR="001654AF" w:rsidRDefault="001654AF" w:rsidP="001654A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kemungkinan arah candle harian berikutnya</w:t>
      </w:r>
    </w:p>
    <w:p w14:paraId="7CF2320A" w14:textId="77777777" w:rsidR="001654AF" w:rsidRDefault="001654AF">
      <w:pPr>
        <w:pStyle w:val="NormalWeb"/>
      </w:pPr>
      <w:r>
        <w:t>Contoh:</w:t>
      </w:r>
    </w:p>
    <w:p w14:paraId="7276A1F7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HTF bullish</w:t>
      </w:r>
    </w:p>
    <w:p w14:paraId="4C3075FE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 xml:space="preserve">       ↑</w:t>
      </w:r>
    </w:p>
    <w:p w14:paraId="7A2B7573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Cari setup buy</w:t>
      </w:r>
    </w:p>
    <w:p w14:paraId="7045B75B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EE7A9" wp14:editId="1F2A2785">
                <wp:extent cx="6463665" cy="1270"/>
                <wp:effectExtent l="0" t="31750" r="0" b="36830"/>
                <wp:docPr id="2034869553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D8B04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98248E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Langkah 2 — Tentukan Draw on Liquidity (DOL)</w:t>
      </w:r>
    </w:p>
    <w:p w14:paraId="10BF373A" w14:textId="77777777" w:rsidR="001654AF" w:rsidRDefault="001654AF">
      <w:pPr>
        <w:pStyle w:val="NormalWeb"/>
      </w:pPr>
      <w:r>
        <w:t>Setelah bias diketahui, trader menentukan:</w:t>
      </w:r>
    </w:p>
    <w:p w14:paraId="12B6652B" w14:textId="77777777" w:rsidR="001654AF" w:rsidRDefault="001654AF">
      <w:pPr>
        <w:pStyle w:val="NormalWeb"/>
      </w:pPr>
      <w:r>
        <w:rPr>
          <w:rStyle w:val="Kuat"/>
        </w:rPr>
        <w:t>target likuiditas berikutnya</w:t>
      </w:r>
    </w:p>
    <w:p w14:paraId="7A53E5D4" w14:textId="77777777" w:rsidR="001654AF" w:rsidRDefault="001654AF">
      <w:pPr>
        <w:pStyle w:val="NormalWeb"/>
      </w:pPr>
      <w:r>
        <w:t>Contoh target likuiditas:</w:t>
      </w:r>
    </w:p>
    <w:p w14:paraId="7FA4F398" w14:textId="77777777" w:rsidR="001654AF" w:rsidRDefault="001654AF" w:rsidP="001654A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7621F88A" w14:textId="77777777" w:rsidR="001654AF" w:rsidRDefault="001654AF" w:rsidP="001654A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1048BCBF" w14:textId="77777777" w:rsidR="001654AF" w:rsidRDefault="001654AF" w:rsidP="001654A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517DB38B" w14:textId="77777777" w:rsidR="001654AF" w:rsidRDefault="001654AF" w:rsidP="001654A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5E5DB243" w14:textId="77777777" w:rsidR="001654AF" w:rsidRDefault="001654AF" w:rsidP="001654A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4B8C9B37" w14:textId="77777777" w:rsidR="001654AF" w:rsidRDefault="001654AF">
      <w:pPr>
        <w:pStyle w:val="NormalWeb"/>
      </w:pPr>
      <w:r>
        <w:t>Area ini disebut:</w:t>
      </w:r>
    </w:p>
    <w:p w14:paraId="6C2B75E1" w14:textId="77777777" w:rsidR="001654AF" w:rsidRDefault="001654AF">
      <w:pPr>
        <w:pStyle w:val="NormalWeb"/>
      </w:pPr>
      <w:r>
        <w:rPr>
          <w:rStyle w:val="Kuat"/>
        </w:rPr>
        <w:t>Draw on Liquidity (DOL)</w:t>
      </w:r>
    </w:p>
    <w:p w14:paraId="5A561DF7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AED16" wp14:editId="02A641AF">
                <wp:extent cx="6463665" cy="1270"/>
                <wp:effectExtent l="0" t="31750" r="0" b="36830"/>
                <wp:docPr id="1160667985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34B1A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C875DB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Langkah 3 — Tentukan Premium dan Discount</w:t>
      </w:r>
    </w:p>
    <w:p w14:paraId="095E2655" w14:textId="77777777" w:rsidR="001654AF" w:rsidRDefault="001654AF">
      <w:pPr>
        <w:pStyle w:val="NormalWeb"/>
      </w:pPr>
      <w:r>
        <w:t xml:space="preserve">Gunakan </w:t>
      </w:r>
      <w:r>
        <w:rPr>
          <w:rStyle w:val="Kuat"/>
        </w:rPr>
        <w:t>Fibonacci pada Dealing Range</w:t>
      </w:r>
      <w:r>
        <w:t xml:space="preserve"> untuk menentukan posisi harga.</w:t>
      </w:r>
    </w:p>
    <w:p w14:paraId="7BF14133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Premium</w:t>
      </w:r>
    </w:p>
    <w:p w14:paraId="715F35D0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6CA0692A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Equilibrium</w:t>
      </w:r>
    </w:p>
    <w:p w14:paraId="60EF7328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────────────</w:t>
      </w:r>
    </w:p>
    <w:p w14:paraId="5D21ABF5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Discount</w:t>
      </w:r>
    </w:p>
    <w:p w14:paraId="6FCEBB74" w14:textId="77777777" w:rsidR="001654AF" w:rsidRDefault="001654AF">
      <w:pPr>
        <w:pStyle w:val="NormalWeb"/>
      </w:pPr>
      <w:r>
        <w:t>Prinsip dasar:</w:t>
      </w:r>
    </w:p>
    <w:p w14:paraId="68FA4F18" w14:textId="77777777" w:rsidR="001654AF" w:rsidRDefault="001654AF" w:rsidP="001654A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Buy di Discount</w:t>
      </w:r>
    </w:p>
    <w:p w14:paraId="65B93298" w14:textId="77777777" w:rsidR="001654AF" w:rsidRDefault="001654AF" w:rsidP="001654A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Sell di Premium</w:t>
      </w:r>
    </w:p>
    <w:p w14:paraId="0CD6DA1F" w14:textId="77777777" w:rsidR="001654AF" w:rsidRDefault="001654AF">
      <w:pPr>
        <w:pStyle w:val="NormalWeb"/>
      </w:pPr>
      <w:r>
        <w:t>Dengan cara ini trader tidak mengejar harga.</w:t>
      </w:r>
    </w:p>
    <w:p w14:paraId="297A9621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27E23" wp14:editId="0F1DDAF7">
                <wp:extent cx="6463665" cy="1270"/>
                <wp:effectExtent l="0" t="31750" r="0" b="36830"/>
                <wp:docPr id="1048376803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B6A8F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DE32AC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Langkah 4 — Tunggu Waktu Trading (Kill Zone)</w:t>
      </w:r>
    </w:p>
    <w:p w14:paraId="0D4AE3A7" w14:textId="77777777" w:rsidR="001654AF" w:rsidRDefault="001654AF">
      <w:pPr>
        <w:pStyle w:val="NormalWeb"/>
      </w:pPr>
      <w:r>
        <w:t>Tidak semua waktu cocok untuk trading.</w:t>
      </w:r>
    </w:p>
    <w:p w14:paraId="0D0C381E" w14:textId="77777777" w:rsidR="001654AF" w:rsidRDefault="001654AF">
      <w:pPr>
        <w:pStyle w:val="NormalWeb"/>
      </w:pPr>
      <w:r>
        <w:t>Trader biasanya fokus pada waktu ketika algoritma pasar aktif.</w:t>
      </w:r>
    </w:p>
    <w:p w14:paraId="28D17E16" w14:textId="77777777" w:rsidR="001654AF" w:rsidRDefault="001654AF">
      <w:pPr>
        <w:pStyle w:val="NormalWeb"/>
      </w:pPr>
      <w:r>
        <w:t>Contohnya:</w:t>
      </w:r>
    </w:p>
    <w:p w14:paraId="07DEEBC3" w14:textId="77777777" w:rsidR="001654AF" w:rsidRDefault="001654AF" w:rsidP="001654A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London Session</w:t>
      </w:r>
    </w:p>
    <w:p w14:paraId="0E073C2F" w14:textId="77777777" w:rsidR="001654AF" w:rsidRDefault="001654AF" w:rsidP="001654A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Kuat"/>
          <w:rFonts w:eastAsia="Times New Roman"/>
        </w:rPr>
        <w:t>New York Session</w:t>
      </w:r>
    </w:p>
    <w:p w14:paraId="469C8E39" w14:textId="77777777" w:rsidR="001654AF" w:rsidRDefault="001654AF">
      <w:pPr>
        <w:pStyle w:val="NormalWeb"/>
      </w:pPr>
      <w:r>
        <w:t>Pada waktu ini biasanya terjadi:</w:t>
      </w:r>
    </w:p>
    <w:p w14:paraId="7F08EE8E" w14:textId="77777777" w:rsidR="001654AF" w:rsidRDefault="001654AF" w:rsidP="001654A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14B4B33A" w14:textId="77777777" w:rsidR="001654AF" w:rsidRDefault="001654AF" w:rsidP="001654A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734C7249" w14:textId="77777777" w:rsidR="001654AF" w:rsidRDefault="001654AF" w:rsidP="001654A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expansion</w:t>
      </w:r>
    </w:p>
    <w:p w14:paraId="56C95FE4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65DC79" wp14:editId="69C7BDE9">
                <wp:extent cx="6463665" cy="1270"/>
                <wp:effectExtent l="0" t="31750" r="0" b="36830"/>
                <wp:docPr id="1003116516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1B3A6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7093F6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Langkah 5 — Konfirmasi Entry di LTF</w:t>
      </w:r>
    </w:p>
    <w:p w14:paraId="27E8E796" w14:textId="77777777" w:rsidR="001654AF" w:rsidRDefault="001654AF">
      <w:pPr>
        <w:pStyle w:val="NormalWeb"/>
      </w:pPr>
      <w:r>
        <w:t xml:space="preserve">Setelah semua konteks terpenuhi, trader turun ke </w:t>
      </w:r>
      <w:r>
        <w:rPr>
          <w:rStyle w:val="Kuat"/>
        </w:rPr>
        <w:t>Lower Timeframe</w:t>
      </w:r>
      <w:r>
        <w:t>.</w:t>
      </w:r>
    </w:p>
    <w:p w14:paraId="2D092735" w14:textId="77777777" w:rsidR="001654AF" w:rsidRDefault="001654AF">
      <w:pPr>
        <w:pStyle w:val="NormalWeb"/>
      </w:pPr>
      <w:r>
        <w:t>Biasanya menggunakan:</w:t>
      </w:r>
    </w:p>
    <w:p w14:paraId="5331DB31" w14:textId="77777777" w:rsidR="001654AF" w:rsidRDefault="001654AF" w:rsidP="001654AF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M5</w:t>
      </w:r>
    </w:p>
    <w:p w14:paraId="3AB2D6D2" w14:textId="77777777" w:rsidR="001654AF" w:rsidRDefault="001654AF" w:rsidP="001654AF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M1</w:t>
      </w:r>
    </w:p>
    <w:p w14:paraId="79E7FEF7" w14:textId="77777777" w:rsidR="001654AF" w:rsidRDefault="001654AF">
      <w:pPr>
        <w:pStyle w:val="NormalWeb"/>
      </w:pPr>
      <w:r>
        <w:t>Trader menunggu beberapa konfirmasi:</w:t>
      </w:r>
    </w:p>
    <w:p w14:paraId="542D5146" w14:textId="77777777" w:rsidR="001654AF" w:rsidRDefault="001654AF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Liquidity sweep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Market Structure Shift (MSS)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Displacement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Retracement ke FVG atau Order Block</w:t>
      </w:r>
    </w:p>
    <w:p w14:paraId="6993DAE5" w14:textId="77777777" w:rsidR="001654AF" w:rsidRDefault="001654AF">
      <w:pPr>
        <w:pStyle w:val="NormalWeb"/>
      </w:pPr>
      <w:r>
        <w:t xml:space="preserve">Baru setelah itu trader melakukan </w:t>
      </w:r>
      <w:r>
        <w:rPr>
          <w:rStyle w:val="Kuat"/>
        </w:rPr>
        <w:t>entry</w:t>
      </w:r>
      <w:r>
        <w:t>.</w:t>
      </w:r>
    </w:p>
    <w:p w14:paraId="684175AE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D7713" wp14:editId="1B5DEF2B">
                <wp:extent cx="6463665" cy="1270"/>
                <wp:effectExtent l="0" t="31750" r="0" b="36830"/>
                <wp:docPr id="241170999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65A25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4C8308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3. Masalah Umum: Analysis Paralysis</w:t>
      </w:r>
    </w:p>
    <w:p w14:paraId="3C4B962F" w14:textId="77777777" w:rsidR="001654AF" w:rsidRDefault="001654AF">
      <w:pPr>
        <w:pStyle w:val="NormalWeb"/>
      </w:pPr>
      <w:r>
        <w:t>Salah satu masalah terbesar dalam metode ICT adalah:</w:t>
      </w:r>
    </w:p>
    <w:p w14:paraId="3ACD5F78" w14:textId="77777777" w:rsidR="001654AF" w:rsidRDefault="001654AF">
      <w:pPr>
        <w:pStyle w:val="NormalWeb"/>
      </w:pPr>
      <w:r>
        <w:rPr>
          <w:rStyle w:val="Kuat"/>
        </w:rPr>
        <w:t>Analysis Paralysis</w:t>
      </w:r>
    </w:p>
    <w:p w14:paraId="73D442A0" w14:textId="77777777" w:rsidR="001654AF" w:rsidRDefault="001654AF">
      <w:pPr>
        <w:pStyle w:val="NormalWeb"/>
      </w:pPr>
      <w:r>
        <w:t>Ini terjadi ketika trader:</w:t>
      </w:r>
    </w:p>
    <w:p w14:paraId="310CF1A2" w14:textId="77777777" w:rsidR="001654AF" w:rsidRDefault="001654AF" w:rsidP="001654A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menggunakan terlalu banyak konsep</w:t>
      </w:r>
    </w:p>
    <w:p w14:paraId="589E90EB" w14:textId="77777777" w:rsidR="001654AF" w:rsidRDefault="001654AF" w:rsidP="001654A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terlalu banyak analisis</w:t>
      </w:r>
    </w:p>
    <w:p w14:paraId="562A62A2" w14:textId="77777777" w:rsidR="001654AF" w:rsidRDefault="001654AF" w:rsidP="001654A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menjadi ragu mengambil keputusan</w:t>
      </w:r>
    </w:p>
    <w:p w14:paraId="3316C3D5" w14:textId="77777777" w:rsidR="001654AF" w:rsidRDefault="001654AF">
      <w:pPr>
        <w:pStyle w:val="NormalWeb"/>
      </w:pPr>
      <w:r>
        <w:t>Akibatnya trader:</w:t>
      </w:r>
    </w:p>
    <w:p w14:paraId="0B639A33" w14:textId="77777777" w:rsidR="001654AF" w:rsidRDefault="001654AF" w:rsidP="001654A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terlambat entry</w:t>
      </w:r>
    </w:p>
    <w:p w14:paraId="071F4583" w14:textId="77777777" w:rsidR="001654AF" w:rsidRDefault="001654AF" w:rsidP="001654A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melewatkan setup bagus</w:t>
      </w:r>
    </w:p>
    <w:p w14:paraId="55BA61CB" w14:textId="77777777" w:rsidR="001654AF" w:rsidRDefault="001654AF" w:rsidP="001654A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atau tidak trading sama sekali</w:t>
      </w:r>
    </w:p>
    <w:p w14:paraId="6A469338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AD013C" wp14:editId="711558F9">
                <wp:extent cx="6463665" cy="1270"/>
                <wp:effectExtent l="0" t="31750" r="0" b="36830"/>
                <wp:docPr id="1237295254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778DE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8AA974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Cara Mengatasi Analysis Paralysis</w:t>
      </w:r>
    </w:p>
    <w:p w14:paraId="5293A660" w14:textId="77777777" w:rsidR="001654AF" w:rsidRDefault="001654AF">
      <w:pPr>
        <w:pStyle w:val="NormalWeb"/>
      </w:pPr>
      <w:r>
        <w:t>Solusi terbaik adalah:</w:t>
      </w:r>
    </w:p>
    <w:p w14:paraId="0562858C" w14:textId="77777777" w:rsidR="001654AF" w:rsidRDefault="001654AF">
      <w:pPr>
        <w:pStyle w:val="NormalWeb"/>
      </w:pPr>
      <w:r>
        <w:rPr>
          <w:rStyle w:val="Kuat"/>
        </w:rPr>
        <w:t>fokus pada satu model trading terlebih dahulu.</w:t>
      </w:r>
    </w:p>
    <w:p w14:paraId="2FAA0914" w14:textId="77777777" w:rsidR="001654AF" w:rsidRDefault="001654AF">
      <w:pPr>
        <w:pStyle w:val="NormalWeb"/>
      </w:pPr>
      <w:r>
        <w:t>Contohnya:</w:t>
      </w:r>
    </w:p>
    <w:p w14:paraId="292B071A" w14:textId="77777777" w:rsidR="001654AF" w:rsidRDefault="001654AF" w:rsidP="001654A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OTE Model</w:t>
      </w:r>
    </w:p>
    <w:p w14:paraId="72BC4B2E" w14:textId="77777777" w:rsidR="001654AF" w:rsidRDefault="001654AF" w:rsidP="001654A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Silver Bullet</w:t>
      </w:r>
    </w:p>
    <w:p w14:paraId="3C9D22A4" w14:textId="77777777" w:rsidR="001654AF" w:rsidRDefault="001654AF" w:rsidP="001654A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Sweep + MSS Model</w:t>
      </w:r>
    </w:p>
    <w:p w14:paraId="7346BBE0" w14:textId="77777777" w:rsidR="001654AF" w:rsidRDefault="001654AF">
      <w:pPr>
        <w:pStyle w:val="NormalWeb"/>
      </w:pPr>
      <w:r>
        <w:t>Dengan menguasai satu model secara mendalam, trader bisa:</w:t>
      </w:r>
    </w:p>
    <w:p w14:paraId="7BA27975" w14:textId="77777777" w:rsidR="001654AF" w:rsidRDefault="001654AF" w:rsidP="001654A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lebih konsisten</w:t>
      </w:r>
    </w:p>
    <w:p w14:paraId="231A6BBA" w14:textId="77777777" w:rsidR="001654AF" w:rsidRDefault="001654AF" w:rsidP="001654A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lebih percaya diri</w:t>
      </w:r>
    </w:p>
    <w:p w14:paraId="47A3798A" w14:textId="77777777" w:rsidR="001654AF" w:rsidRDefault="001654AF" w:rsidP="001654A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lebih cepat mengambil keputusan</w:t>
      </w:r>
    </w:p>
    <w:p w14:paraId="657A7B19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3442A" wp14:editId="275AD4E7">
                <wp:extent cx="6463665" cy="1270"/>
                <wp:effectExtent l="0" t="31750" r="0" b="36830"/>
                <wp:docPr id="100315304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254F4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D1515D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4. Konsistensi Mekanis</w:t>
      </w:r>
    </w:p>
    <w:p w14:paraId="472B2A1C" w14:textId="77777777" w:rsidR="001654AF" w:rsidRDefault="001654AF">
      <w:pPr>
        <w:pStyle w:val="NormalWeb"/>
      </w:pPr>
      <w:r>
        <w:t>Trader profesional tidak bergantung pada:</w:t>
      </w:r>
    </w:p>
    <w:p w14:paraId="5DFB5F65" w14:textId="77777777" w:rsidR="001654AF" w:rsidRDefault="001654AF" w:rsidP="001654A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perasaan</w:t>
      </w:r>
    </w:p>
    <w:p w14:paraId="0F877CC3" w14:textId="77777777" w:rsidR="001654AF" w:rsidRDefault="001654AF" w:rsidP="001654A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insting</w:t>
      </w:r>
    </w:p>
    <w:p w14:paraId="5BC9FADD" w14:textId="77777777" w:rsidR="001654AF" w:rsidRDefault="001654AF" w:rsidP="001654A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intuisi</w:t>
      </w:r>
    </w:p>
    <w:p w14:paraId="6EA9C8B3" w14:textId="77777777" w:rsidR="001654AF" w:rsidRDefault="001654AF">
      <w:pPr>
        <w:pStyle w:val="NormalWeb"/>
      </w:pPr>
      <w:r>
        <w:t xml:space="preserve">Trader profesional mengikuti </w:t>
      </w:r>
      <w:r>
        <w:rPr>
          <w:rStyle w:val="Kuat"/>
        </w:rPr>
        <w:t>aturan yang sama setiap hari</w:t>
      </w:r>
      <w:r>
        <w:t>.</w:t>
      </w:r>
    </w:p>
    <w:p w14:paraId="028561C2" w14:textId="77777777" w:rsidR="001654AF" w:rsidRDefault="001654AF">
      <w:pPr>
        <w:pStyle w:val="NormalWeb"/>
      </w:pPr>
      <w:r>
        <w:t>Contohnya:</w:t>
      </w:r>
    </w:p>
    <w:p w14:paraId="52040426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Bias</w:t>
      </w:r>
    </w:p>
    <w:p w14:paraId="7F201A3E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0D9BB7B5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Liquidity target</w:t>
      </w:r>
    </w:p>
    <w:p w14:paraId="29E365E9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3C9563E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Kill zone</w:t>
      </w:r>
    </w:p>
    <w:p w14:paraId="2DFE3DA6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0D8FDAD4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62CAC277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 xml:space="preserve">   ↓</w:t>
      </w:r>
    </w:p>
    <w:p w14:paraId="17934C10" w14:textId="77777777" w:rsidR="001654AF" w:rsidRDefault="001654AF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08D9CCD2" w14:textId="77777777" w:rsidR="001654AF" w:rsidRDefault="001654AF">
      <w:pPr>
        <w:pStyle w:val="NormalWeb"/>
      </w:pPr>
      <w:r>
        <w:t xml:space="preserve">Jika salah satu kondisi tidak terpenuhi, trader </w:t>
      </w:r>
      <w:r>
        <w:rPr>
          <w:rStyle w:val="Kuat"/>
        </w:rPr>
        <w:t>tidak melakukan trading</w:t>
      </w:r>
      <w:r>
        <w:t>.</w:t>
      </w:r>
    </w:p>
    <w:p w14:paraId="269340F3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A66CFF" wp14:editId="25B04CA1">
                <wp:extent cx="6463665" cy="1270"/>
                <wp:effectExtent l="0" t="31750" r="0" b="36830"/>
                <wp:docPr id="2027175594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95512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2F67A4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5. Transformasi Cara Melihat Market</w:t>
      </w:r>
    </w:p>
    <w:p w14:paraId="07A7F5B8" w14:textId="77777777" w:rsidR="001654AF" w:rsidRDefault="001654AF">
      <w:pPr>
        <w:pStyle w:val="NormalWeb"/>
      </w:pPr>
      <w:r>
        <w:t>Metode Smart Money mengubah cara trader melihat market.</w:t>
      </w:r>
    </w:p>
    <w:p w14:paraId="518A3FFA" w14:textId="77777777" w:rsidR="001654AF" w:rsidRDefault="001654AF">
      <w:pPr>
        <w:pStyle w:val="NormalWeb"/>
      </w:pPr>
      <w:r>
        <w:t>Trader tidak lagi melihat market sebagai:</w:t>
      </w:r>
    </w:p>
    <w:p w14:paraId="3FC53323" w14:textId="77777777" w:rsidR="001654AF" w:rsidRDefault="001654AF" w:rsidP="001654A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pola candlestick acak</w:t>
      </w:r>
    </w:p>
    <w:p w14:paraId="0B478CFA" w14:textId="77777777" w:rsidR="001654AF" w:rsidRDefault="001654AF" w:rsidP="001654A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indikator teknikal</w:t>
      </w:r>
    </w:p>
    <w:p w14:paraId="52F7FC54" w14:textId="77777777" w:rsidR="001654AF" w:rsidRDefault="001654AF">
      <w:pPr>
        <w:pStyle w:val="NormalWeb"/>
      </w:pPr>
      <w:r>
        <w:t>Trader melihat market sebagai:</w:t>
      </w:r>
    </w:p>
    <w:p w14:paraId="0E98147C" w14:textId="77777777" w:rsidR="001654AF" w:rsidRDefault="001654AF">
      <w:pPr>
        <w:pStyle w:val="NormalWeb"/>
      </w:pPr>
      <w:r>
        <w:rPr>
          <w:rStyle w:val="Kuat"/>
        </w:rPr>
        <w:t>sistem yang bergerak karena kebutuhan likuiditas institusi.</w:t>
      </w:r>
    </w:p>
    <w:p w14:paraId="7B569716" w14:textId="77777777" w:rsidR="001654AF" w:rsidRDefault="001654AF">
      <w:pPr>
        <w:pStyle w:val="NormalWeb"/>
      </w:pPr>
      <w:r>
        <w:t>Harga bergerak untuk:</w:t>
      </w:r>
    </w:p>
    <w:p w14:paraId="43EF101E" w14:textId="77777777" w:rsidR="001654AF" w:rsidRDefault="001654AF" w:rsidP="001654A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mengambil likuiditas</w:t>
      </w:r>
    </w:p>
    <w:p w14:paraId="454A22BE" w14:textId="77777777" w:rsidR="001654AF" w:rsidRDefault="001654AF" w:rsidP="001654A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menyeimbangkan harga</w:t>
      </w:r>
    </w:p>
    <w:p w14:paraId="4823B6AE" w14:textId="77777777" w:rsidR="001654AF" w:rsidRDefault="001654AF" w:rsidP="001654A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memfasilitasi order besar</w:t>
      </w:r>
    </w:p>
    <w:p w14:paraId="1D23FB05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875BB" wp14:editId="63497E71">
                <wp:extent cx="6463665" cy="1270"/>
                <wp:effectExtent l="0" t="31750" r="0" b="36830"/>
                <wp:docPr id="1849877048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F203D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619F13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6. Tidak Ada Holy Grail</w:t>
      </w:r>
    </w:p>
    <w:p w14:paraId="24204E7B" w14:textId="77777777" w:rsidR="001654AF" w:rsidRDefault="001654AF">
      <w:pPr>
        <w:pStyle w:val="NormalWeb"/>
      </w:pPr>
      <w:r>
        <w:t>Tidak ada metode trading yang memiliki:</w:t>
      </w:r>
    </w:p>
    <w:p w14:paraId="066F8F77" w14:textId="77777777" w:rsidR="001654AF" w:rsidRDefault="001654AF">
      <w:pPr>
        <w:pStyle w:val="NormalWeb"/>
      </w:pPr>
      <w:r>
        <w:rPr>
          <w:rStyle w:val="Kuat"/>
        </w:rPr>
        <w:t>win rate 100%.</w:t>
      </w:r>
    </w:p>
    <w:p w14:paraId="00DF865A" w14:textId="77777777" w:rsidR="001654AF" w:rsidRDefault="001654AF">
      <w:pPr>
        <w:pStyle w:val="NormalWeb"/>
      </w:pPr>
      <w:r>
        <w:t>Setiap strategi pasti memiliki:</w:t>
      </w:r>
    </w:p>
    <w:p w14:paraId="1A31CE10" w14:textId="77777777" w:rsidR="001654AF" w:rsidRDefault="001654AF" w:rsidP="001654A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loss trade</w:t>
      </w:r>
    </w:p>
    <w:p w14:paraId="03BB0B77" w14:textId="77777777" w:rsidR="001654AF" w:rsidRDefault="001654AF" w:rsidP="001654A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drawdown</w:t>
      </w:r>
    </w:p>
    <w:p w14:paraId="39B3966E" w14:textId="77777777" w:rsidR="001654AF" w:rsidRDefault="001654AF" w:rsidP="001654A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periode buruk</w:t>
      </w:r>
    </w:p>
    <w:p w14:paraId="399ED304" w14:textId="77777777" w:rsidR="001654AF" w:rsidRDefault="001654AF">
      <w:pPr>
        <w:pStyle w:val="NormalWeb"/>
      </w:pPr>
      <w:r>
        <w:t>Yang membedakan trader profesional adalah:</w:t>
      </w:r>
    </w:p>
    <w:p w14:paraId="1D12028B" w14:textId="77777777" w:rsidR="001654AF" w:rsidRDefault="001654AF" w:rsidP="001654A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disiplin</w:t>
      </w:r>
    </w:p>
    <w:p w14:paraId="56F849EA" w14:textId="77777777" w:rsidR="001654AF" w:rsidRDefault="001654AF" w:rsidP="001654A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manajemen risiko</w:t>
      </w:r>
    </w:p>
    <w:p w14:paraId="0E38716C" w14:textId="77777777" w:rsidR="001654AF" w:rsidRDefault="001654AF" w:rsidP="001654A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konsistensi sistem</w:t>
      </w:r>
    </w:p>
    <w:p w14:paraId="266406CA" w14:textId="77777777" w:rsidR="001654AF" w:rsidRDefault="001654AF">
      <w:pPr>
        <w:pStyle w:val="NormalWeb"/>
      </w:pPr>
      <w:r>
        <w:t>Dengan pendekatan ini trader memiliki:</w:t>
      </w:r>
    </w:p>
    <w:p w14:paraId="666542F4" w14:textId="77777777" w:rsidR="001654AF" w:rsidRDefault="001654AF">
      <w:pPr>
        <w:pStyle w:val="NormalWeb"/>
      </w:pPr>
      <w:r>
        <w:rPr>
          <w:rStyle w:val="Kuat"/>
        </w:rPr>
        <w:t>keunggulan statistik (statistical edge).</w:t>
      </w:r>
    </w:p>
    <w:p w14:paraId="55C68718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84AA77" wp14:editId="1D8C62E9">
                <wp:extent cx="6463665" cy="1270"/>
                <wp:effectExtent l="0" t="31750" r="0" b="36830"/>
                <wp:docPr id="1103404888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6F553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39989C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Kesimpulan Akhir Kurikulum</w:t>
      </w:r>
    </w:p>
    <w:p w14:paraId="08A059F0" w14:textId="77777777" w:rsidR="001654AF" w:rsidRDefault="001654AF">
      <w:pPr>
        <w:pStyle w:val="NormalWeb"/>
      </w:pPr>
      <w:r>
        <w:t>Setelah mempelajari seluruh bab, inti metodologi ini dapat dirangkum menjadi tiga pilar utama:</w:t>
      </w:r>
    </w:p>
    <w:p w14:paraId="0AA707AF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BB49A8" wp14:editId="050570AD">
                <wp:extent cx="6463665" cy="1270"/>
                <wp:effectExtent l="0" t="31750" r="0" b="36830"/>
                <wp:docPr id="1497271700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18DB7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DE8098" w14:textId="77777777" w:rsidR="001654AF" w:rsidRDefault="001654AF">
      <w:pPr>
        <w:pStyle w:val="Judul3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Struktur Pasar</w:t>
      </w:r>
    </w:p>
    <w:p w14:paraId="26F80DA7" w14:textId="77777777" w:rsidR="001654AF" w:rsidRDefault="001654AF">
      <w:pPr>
        <w:pStyle w:val="NormalWeb"/>
      </w:pPr>
      <w:r>
        <w:t>Memahami:</w:t>
      </w:r>
    </w:p>
    <w:p w14:paraId="15308F9F" w14:textId="77777777" w:rsidR="001654AF" w:rsidRDefault="001654AF" w:rsidP="001654A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HH HL LH LL</w:t>
      </w:r>
    </w:p>
    <w:p w14:paraId="030272F9" w14:textId="77777777" w:rsidR="001654AF" w:rsidRDefault="001654AF" w:rsidP="001654A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BOS</w:t>
      </w:r>
    </w:p>
    <w:p w14:paraId="10017461" w14:textId="77777777" w:rsidR="001654AF" w:rsidRDefault="001654AF" w:rsidP="001654A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MSS</w:t>
      </w:r>
    </w:p>
    <w:p w14:paraId="22DA7061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04AA1" wp14:editId="37FBDBA7">
                <wp:extent cx="6463665" cy="1270"/>
                <wp:effectExtent l="0" t="31750" r="0" b="36830"/>
                <wp:docPr id="933893196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1A87E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15FA21" w14:textId="77777777" w:rsidR="001654AF" w:rsidRDefault="001654AF">
      <w:pPr>
        <w:pStyle w:val="Judul3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Likuiditas</w:t>
      </w:r>
    </w:p>
    <w:p w14:paraId="33298301" w14:textId="77777777" w:rsidR="001654AF" w:rsidRDefault="001654AF">
      <w:pPr>
        <w:pStyle w:val="NormalWeb"/>
      </w:pPr>
      <w:r>
        <w:t>Memahami:</w:t>
      </w:r>
    </w:p>
    <w:p w14:paraId="5A938DFC" w14:textId="77777777" w:rsidR="001654AF" w:rsidRDefault="001654AF" w:rsidP="001654A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ERL</w:t>
      </w:r>
    </w:p>
    <w:p w14:paraId="69BAE778" w14:textId="77777777" w:rsidR="001654AF" w:rsidRDefault="001654AF" w:rsidP="001654A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IRL</w:t>
      </w:r>
    </w:p>
    <w:p w14:paraId="424EC827" w14:textId="77777777" w:rsidR="001654AF" w:rsidRDefault="001654AF" w:rsidP="001654A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sweep</w:t>
      </w:r>
    </w:p>
    <w:p w14:paraId="636146AC" w14:textId="77777777" w:rsidR="001654AF" w:rsidRDefault="001654AF" w:rsidP="001654A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inducement</w:t>
      </w:r>
    </w:p>
    <w:p w14:paraId="25E131C4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26755A" wp14:editId="6270D5CF">
                <wp:extent cx="6463665" cy="1270"/>
                <wp:effectExtent l="0" t="31750" r="0" b="36830"/>
                <wp:docPr id="356491745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FD108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3EFAA7" w14:textId="77777777" w:rsidR="001654AF" w:rsidRDefault="001654AF">
      <w:pPr>
        <w:pStyle w:val="Judul3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Waktu</w:t>
      </w:r>
    </w:p>
    <w:p w14:paraId="4A22B953" w14:textId="77777777" w:rsidR="001654AF" w:rsidRDefault="001654AF">
      <w:pPr>
        <w:pStyle w:val="NormalWeb"/>
      </w:pPr>
      <w:r>
        <w:t>Memahami:</w:t>
      </w:r>
    </w:p>
    <w:p w14:paraId="312C8B22" w14:textId="77777777" w:rsidR="001654AF" w:rsidRDefault="001654AF" w:rsidP="001654A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sessions</w:t>
      </w:r>
    </w:p>
    <w:p w14:paraId="14E252FF" w14:textId="77777777" w:rsidR="001654AF" w:rsidRDefault="001654AF" w:rsidP="001654A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 zones</w:t>
      </w:r>
    </w:p>
    <w:p w14:paraId="4996CA97" w14:textId="77777777" w:rsidR="001654AF" w:rsidRDefault="001654AF" w:rsidP="001654A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profiles</w:t>
      </w:r>
    </w:p>
    <w:p w14:paraId="38E6E769" w14:textId="77777777" w:rsidR="001654AF" w:rsidRDefault="001654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C7576B" wp14:editId="037168F6">
                <wp:extent cx="6463665" cy="1270"/>
                <wp:effectExtent l="0" t="31750" r="0" b="36830"/>
                <wp:docPr id="771911449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72952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4877D9" w14:textId="77777777" w:rsidR="001654AF" w:rsidRDefault="001654AF">
      <w:pPr>
        <w:pStyle w:val="NormalWeb"/>
      </w:pPr>
      <w:r>
        <w:t>Jika ketiga elemen ini digabungkan, trader dapat membaca market sebagai:</w:t>
      </w:r>
    </w:p>
    <w:p w14:paraId="302A64FF" w14:textId="77777777" w:rsidR="001654AF" w:rsidRDefault="001654AF">
      <w:pPr>
        <w:pStyle w:val="NormalWeb"/>
      </w:pPr>
      <w:r>
        <w:rPr>
          <w:rStyle w:val="Kuat"/>
        </w:rPr>
        <w:t>narasi institusional yang terstruktur, bukan pergerakan acak.</w:t>
      </w:r>
    </w:p>
    <w:p w14:paraId="65716812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4449D" wp14:editId="5A590B0F">
                <wp:extent cx="6463665" cy="1270"/>
                <wp:effectExtent l="0" t="31750" r="0" b="36830"/>
                <wp:docPr id="178319299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1C693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B267C9" w14:textId="77777777" w:rsidR="001654AF" w:rsidRDefault="001654AF">
      <w:pPr>
        <w:pStyle w:val="Judul1"/>
        <w:rPr>
          <w:rFonts w:eastAsia="Times New Roman"/>
        </w:rPr>
      </w:pPr>
      <w:r>
        <w:rPr>
          <w:rFonts w:eastAsia="Times New Roman"/>
        </w:rPr>
        <w:t>Ringkasan Kurikulum</w:t>
      </w:r>
    </w:p>
    <w:p w14:paraId="39445D6A" w14:textId="77777777" w:rsidR="001654AF" w:rsidRDefault="001654AF">
      <w:pPr>
        <w:pStyle w:val="NormalWeb"/>
      </w:pPr>
      <w:r>
        <w:t>Total materi:</w:t>
      </w:r>
    </w:p>
    <w:p w14:paraId="0EC08BB8" w14:textId="77777777" w:rsidR="001654AF" w:rsidRDefault="001654AF">
      <w:pPr>
        <w:pStyle w:val="NormalWeb"/>
      </w:pPr>
      <w:r>
        <w:rPr>
          <w:rStyle w:val="Kuat"/>
        </w:rPr>
        <w:t>24 BAB</w:t>
      </w:r>
    </w:p>
    <w:p w14:paraId="0BBCCE04" w14:textId="77777777" w:rsidR="001654AF" w:rsidRDefault="001654AF">
      <w:pPr>
        <w:pStyle w:val="NormalWeb"/>
      </w:pPr>
      <w:r>
        <w:t>Mencakup sekitar:</w:t>
      </w:r>
    </w:p>
    <w:p w14:paraId="65381D75" w14:textId="77777777" w:rsidR="001654AF" w:rsidRDefault="001654AF">
      <w:pPr>
        <w:pStyle w:val="NormalWeb"/>
      </w:pPr>
      <w:r>
        <w:rPr>
          <w:rStyle w:val="Kuat"/>
        </w:rPr>
        <w:t>±150 konsep mikrostruktur pasar</w:t>
      </w:r>
    </w:p>
    <w:p w14:paraId="34CEFF93" w14:textId="77777777" w:rsidR="001654AF" w:rsidRDefault="001654AF">
      <w:pPr>
        <w:pStyle w:val="NormalWeb"/>
      </w:pPr>
      <w:r>
        <w:t>yang meliputi:</w:t>
      </w:r>
    </w:p>
    <w:p w14:paraId="042F7DBA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pasar</w:t>
      </w:r>
    </w:p>
    <w:p w14:paraId="2CF6FB73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likuiditas</w:t>
      </w:r>
    </w:p>
    <w:p w14:paraId="1A192B12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 delivery</w:t>
      </w:r>
    </w:p>
    <w:p w14:paraId="5295FF2B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execution model</w:t>
      </w:r>
    </w:p>
    <w:p w14:paraId="5F6B0636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manajemen risiko</w:t>
      </w:r>
    </w:p>
    <w:p w14:paraId="27DA2D8B" w14:textId="77777777" w:rsidR="001654AF" w:rsidRDefault="001654AF" w:rsidP="001654A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psikologi trading</w:t>
      </w:r>
    </w:p>
    <w:p w14:paraId="781204DC" w14:textId="77777777" w:rsidR="001654AF" w:rsidRDefault="001654AF">
      <w:pPr>
        <w:pStyle w:val="NormalWeb"/>
      </w:pPr>
      <w:r>
        <w:t xml:space="preserve">Ini pada dasarnya sudah setara dengan </w:t>
      </w:r>
      <w:r>
        <w:rPr>
          <w:rStyle w:val="Kuat"/>
        </w:rPr>
        <w:t>kurikulum lengkap Smart Money Concepts / ICT dari level dasar hingga advanced.</w:t>
      </w:r>
    </w:p>
    <w:p w14:paraId="6651642E" w14:textId="77777777" w:rsidR="001654AF" w:rsidRDefault="001654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A17FE" wp14:editId="0F472113">
                <wp:extent cx="6463665" cy="1270"/>
                <wp:effectExtent l="0" t="31750" r="0" b="36830"/>
                <wp:docPr id="634054003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B085F" id="Persegi Panjang 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7D2714" w14:textId="77777777" w:rsidR="001654AF" w:rsidRDefault="001654AF">
      <w:pPr>
        <w:pStyle w:val="NormalWeb"/>
      </w:pPr>
      <w:r>
        <w:t>Kalau kamu mau, aku bisa bantu satu hal yang sangat berguna untuk kamu sebagai trader:</w:t>
      </w:r>
    </w:p>
    <w:p w14:paraId="6B511975" w14:textId="77777777" w:rsidR="001654AF" w:rsidRDefault="001654AF">
      <w:pPr>
        <w:pStyle w:val="NormalWeb"/>
      </w:pPr>
      <w:r>
        <w:rPr>
          <w:rStyle w:val="Kuat"/>
        </w:rPr>
        <w:t>meringkas 24 bab ini menjadi "Framework Trading 1 Halaman" saja.</w:t>
      </w:r>
    </w:p>
    <w:p w14:paraId="214A8CA0" w14:textId="77777777" w:rsidR="001654AF" w:rsidRDefault="001654AF">
      <w:pPr>
        <w:pStyle w:val="NormalWeb"/>
      </w:pPr>
      <w:r>
        <w:t xml:space="preserve">Biasanya trader profesional hanya memakai </w:t>
      </w:r>
      <w:r>
        <w:rPr>
          <w:rStyle w:val="Kuat"/>
        </w:rPr>
        <w:t>6 langkah analisis market</w:t>
      </w:r>
      <w:r>
        <w:t xml:space="preserve"> saja dari seluruh konsep ini.</w:t>
      </w:r>
      <w:r>
        <w:br/>
        <w:t>Itu yang membuat analisis jauh lebih cepat saat melihat chart.</w:t>
      </w:r>
    </w:p>
    <w:p w14:paraId="38ADC967" w14:textId="77777777" w:rsidR="00083B65" w:rsidRDefault="00083B65" w:rsidP="007B7722">
      <w:pPr>
        <w:rPr>
          <w:rFonts w:ascii="Times New Roman" w:hAnsi="Times New Roman" w:cs="Times New Roman"/>
          <w:b/>
        </w:rPr>
      </w:pPr>
    </w:p>
    <w:p w14:paraId="40CB623B" w14:textId="77777777" w:rsidR="00D27FDF" w:rsidRDefault="00D27FDF" w:rsidP="007B7722">
      <w:pPr>
        <w:rPr>
          <w:rFonts w:ascii="Times New Roman" w:hAnsi="Times New Roman" w:cs="Times New Roman"/>
          <w:b/>
        </w:rPr>
      </w:pPr>
    </w:p>
    <w:p w14:paraId="51406F83" w14:textId="77777777" w:rsidR="00D27FDF" w:rsidRDefault="00D27FDF">
      <w:pPr>
        <w:pStyle w:val="NormalWeb"/>
      </w:pPr>
      <w:r>
        <w:t xml:space="preserve">Baik. Aku jadikan </w:t>
      </w:r>
      <w:r>
        <w:rPr>
          <w:rStyle w:val="Kuat"/>
        </w:rPr>
        <w:t>ringkasan framework praktis sebagai BAB 25 (penutupan)</w:t>
      </w:r>
      <w:r>
        <w:t xml:space="preserve"> agar seluruh kurikulum 24 bab memiliki </w:t>
      </w:r>
      <w:r>
        <w:rPr>
          <w:rStyle w:val="Kuat"/>
        </w:rPr>
        <w:t>satu kesimpulan operasional yang sederhana</w:t>
      </w:r>
      <w:r>
        <w:t>.</w:t>
      </w:r>
    </w:p>
    <w:p w14:paraId="3002DFF7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77228" wp14:editId="32D31557">
                <wp:extent cx="6463665" cy="1270"/>
                <wp:effectExtent l="0" t="31750" r="0" b="36830"/>
                <wp:docPr id="356802247" name="Persegi Panjang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7EDB2" id="Persegi Panjang 2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56C55E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BAB 25</w:t>
      </w:r>
    </w:p>
    <w:p w14:paraId="10DEA1A9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Framework Trading Praktis (Penutup Kurikulum)</w:t>
      </w:r>
    </w:p>
    <w:p w14:paraId="47EC8345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E675E8" wp14:editId="32463FAE">
                <wp:extent cx="6463665" cy="1270"/>
                <wp:effectExtent l="0" t="31750" r="0" b="36830"/>
                <wp:docPr id="1731505780" name="Persegi Panjang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2CF64" id="Persegi Panjang 2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74D4B8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1. Tujuan Framework Praktis</w:t>
      </w:r>
    </w:p>
    <w:p w14:paraId="38116AD7" w14:textId="77777777" w:rsidR="00D27FDF" w:rsidRDefault="00D27FDF">
      <w:pPr>
        <w:pStyle w:val="NormalWeb"/>
      </w:pPr>
      <w:r>
        <w:t xml:space="preserve">Setelah mempelajari seluruh konsep dalam 24 bab sebelumnya, tujuan akhirnya adalah </w:t>
      </w:r>
      <w:r>
        <w:rPr>
          <w:rStyle w:val="Kuat"/>
        </w:rPr>
        <w:t>menyederhanakan semua teori menjadi satu sistem analisis yang praktis</w:t>
      </w:r>
      <w:r>
        <w:t>.</w:t>
      </w:r>
    </w:p>
    <w:p w14:paraId="0F3C8556" w14:textId="77777777" w:rsidR="00D27FDF" w:rsidRDefault="00D27FDF">
      <w:pPr>
        <w:pStyle w:val="NormalWeb"/>
      </w:pPr>
      <w:r>
        <w:t>Banyak trader gagal bukan karena kurang pengetahuan, tetapi karena:</w:t>
      </w:r>
    </w:p>
    <w:p w14:paraId="1FD3F5CF" w14:textId="77777777" w:rsidR="00D27FDF" w:rsidRDefault="00D27FDF" w:rsidP="00D27FD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terlalu banyak konsep digunakan sekaligus</w:t>
      </w:r>
    </w:p>
    <w:p w14:paraId="2189B734" w14:textId="77777777" w:rsidR="00D27FDF" w:rsidRDefault="00D27FDF" w:rsidP="00D27FD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analisis menjadi terlalu kompleks</w:t>
      </w:r>
    </w:p>
    <w:p w14:paraId="3B4617CA" w14:textId="77777777" w:rsidR="00D27FDF" w:rsidRDefault="00D27FDF" w:rsidP="00D27FD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terjadi </w:t>
      </w:r>
      <w:r>
        <w:rPr>
          <w:rStyle w:val="Kuat"/>
          <w:rFonts w:eastAsia="Times New Roman"/>
        </w:rPr>
        <w:t>analysis paralysis</w:t>
      </w:r>
    </w:p>
    <w:p w14:paraId="0B0B6851" w14:textId="77777777" w:rsidR="00D27FDF" w:rsidRDefault="00D27FDF">
      <w:pPr>
        <w:pStyle w:val="NormalWeb"/>
      </w:pPr>
      <w:r>
        <w:t xml:space="preserve">Framework ini merangkum seluruh metodologi Smart Money menjadi </w:t>
      </w:r>
      <w:r>
        <w:rPr>
          <w:rStyle w:val="Kuat"/>
        </w:rPr>
        <w:t>alur kerja sederhana yang bisa digunakan setiap hari</w:t>
      </w:r>
      <w:r>
        <w:t>.</w:t>
      </w:r>
    </w:p>
    <w:p w14:paraId="4FADAD4A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05B1C7" wp14:editId="118208A5">
                <wp:extent cx="6463665" cy="1270"/>
                <wp:effectExtent l="0" t="31750" r="0" b="36830"/>
                <wp:docPr id="431594136" name="Persegi Panjang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4A570" id="Persegi Panjang 2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DDBCC2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2. Tiga Pilar Utama Trading Institusional</w:t>
      </w:r>
    </w:p>
    <w:p w14:paraId="599F4640" w14:textId="77777777" w:rsidR="00D27FDF" w:rsidRDefault="00D27FDF">
      <w:pPr>
        <w:pStyle w:val="NormalWeb"/>
      </w:pPr>
      <w:r>
        <w:t>Seluruh konsep ICT sebenarnya hanya berputar pada tiga hal utama.</w:t>
      </w:r>
    </w:p>
    <w:p w14:paraId="4E56F50B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26441" wp14:editId="3F1CE1F0">
                <wp:extent cx="6463665" cy="1270"/>
                <wp:effectExtent l="0" t="31750" r="0" b="36830"/>
                <wp:docPr id="1547723428" name="Persegi Panjang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D4086" id="Persegi Panjang 1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038122" w14:textId="77777777" w:rsidR="00D27FDF" w:rsidRDefault="00D27FDF">
      <w:pPr>
        <w:pStyle w:val="Judul2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Harga (Price)</w:t>
      </w:r>
    </w:p>
    <w:p w14:paraId="167DE2E6" w14:textId="77777777" w:rsidR="00D27FDF" w:rsidRDefault="00D27FDF">
      <w:pPr>
        <w:pStyle w:val="NormalWeb"/>
      </w:pPr>
      <w:r>
        <w:t>Harga memberikan informasi tentang:</w:t>
      </w:r>
    </w:p>
    <w:p w14:paraId="76765A75" w14:textId="77777777" w:rsidR="00D27FDF" w:rsidRDefault="00D27FDF" w:rsidP="00D27FD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struktur pasar</w:t>
      </w:r>
    </w:p>
    <w:p w14:paraId="35793098" w14:textId="77777777" w:rsidR="00D27FDF" w:rsidRDefault="00D27FDF" w:rsidP="00D27FD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imbalance</w:t>
      </w:r>
    </w:p>
    <w:p w14:paraId="0549F4E3" w14:textId="77777777" w:rsidR="00D27FDF" w:rsidRDefault="00D27FDF" w:rsidP="00D27FD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 Array</w:t>
      </w:r>
    </w:p>
    <w:p w14:paraId="01446EC0" w14:textId="77777777" w:rsidR="00D27FDF" w:rsidRDefault="00D27FDF">
      <w:pPr>
        <w:pStyle w:val="NormalWeb"/>
      </w:pPr>
      <w:r>
        <w:t>Elemen price meliputi:</w:t>
      </w:r>
    </w:p>
    <w:p w14:paraId="39597DC3" w14:textId="77777777" w:rsidR="00D27FDF" w:rsidRDefault="00D27FDF" w:rsidP="00D27FD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Structure (HH HL LH LL)</w:t>
      </w:r>
    </w:p>
    <w:p w14:paraId="393A7CA8" w14:textId="77777777" w:rsidR="00D27FDF" w:rsidRDefault="00D27FDF" w:rsidP="00D27FD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Fair Value Gap</w:t>
      </w:r>
    </w:p>
    <w:p w14:paraId="13CCFDAB" w14:textId="77777777" w:rsidR="00D27FDF" w:rsidRDefault="00D27FDF" w:rsidP="00D27FD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Block</w:t>
      </w:r>
    </w:p>
    <w:p w14:paraId="3A2C4B49" w14:textId="77777777" w:rsidR="00D27FDF" w:rsidRDefault="00D27FDF" w:rsidP="00D27FD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Premium &amp; Discount</w:t>
      </w:r>
    </w:p>
    <w:p w14:paraId="5050F1E8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4833C" wp14:editId="77FB86D6">
                <wp:extent cx="6463665" cy="1270"/>
                <wp:effectExtent l="0" t="31750" r="0" b="36830"/>
                <wp:docPr id="1448764836" name="Persegi Panjang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B5F95" id="Persegi Panjang 1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5D2893" w14:textId="77777777" w:rsidR="00D27FDF" w:rsidRDefault="00D27FDF">
      <w:pPr>
        <w:pStyle w:val="Judul2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Likuiditas (Liquidity)</w:t>
      </w:r>
    </w:p>
    <w:p w14:paraId="2CEA5A55" w14:textId="77777777" w:rsidR="00D27FDF" w:rsidRDefault="00D27FDF">
      <w:pPr>
        <w:pStyle w:val="NormalWeb"/>
      </w:pPr>
      <w:r>
        <w:t xml:space="preserve">Likuiditas adalah </w:t>
      </w:r>
      <w:r>
        <w:rPr>
          <w:rStyle w:val="Kuat"/>
        </w:rPr>
        <w:t>tujuan utama pergerakan harga</w:t>
      </w:r>
      <w:r>
        <w:t>.</w:t>
      </w:r>
    </w:p>
    <w:p w14:paraId="35983AEF" w14:textId="77777777" w:rsidR="00D27FDF" w:rsidRDefault="00D27FDF">
      <w:pPr>
        <w:pStyle w:val="NormalWeb"/>
      </w:pPr>
      <w:r>
        <w:t>Market selalu bergerak menuju area di mana terdapat:</w:t>
      </w:r>
    </w:p>
    <w:p w14:paraId="2C19A450" w14:textId="77777777" w:rsidR="00D27FDF" w:rsidRDefault="00D27FDF" w:rsidP="00D27FD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loss</w:t>
      </w:r>
    </w:p>
    <w:p w14:paraId="6EC16175" w14:textId="77777777" w:rsidR="00D27FDF" w:rsidRDefault="00D27FDF" w:rsidP="00D27FD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order</w:t>
      </w:r>
    </w:p>
    <w:p w14:paraId="0BC4C1E3" w14:textId="77777777" w:rsidR="00D27FDF" w:rsidRDefault="00D27FDF" w:rsidP="00D27FD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pool likuiditas besar</w:t>
      </w:r>
    </w:p>
    <w:p w14:paraId="164EE906" w14:textId="77777777" w:rsidR="00D27FDF" w:rsidRDefault="00D27FDF">
      <w:pPr>
        <w:pStyle w:val="NormalWeb"/>
      </w:pPr>
      <w:r>
        <w:t>Contohnya:</w:t>
      </w:r>
    </w:p>
    <w:p w14:paraId="6C4E5090" w14:textId="77777777" w:rsidR="00D27FDF" w:rsidRDefault="00D27FDF" w:rsidP="00D27FD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137585CC" w14:textId="77777777" w:rsidR="00D27FDF" w:rsidRDefault="00D27FDF" w:rsidP="00D27FD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1E9AA2BA" w14:textId="77777777" w:rsidR="00D27FDF" w:rsidRDefault="00D27FDF" w:rsidP="00D27FD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2D617537" w14:textId="77777777" w:rsidR="00D27FDF" w:rsidRDefault="00D27FDF" w:rsidP="00D27FD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0EDA88F0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0AB1E" wp14:editId="08615C9E">
                <wp:extent cx="6463665" cy="1270"/>
                <wp:effectExtent l="0" t="31750" r="0" b="36830"/>
                <wp:docPr id="2107574047" name="Persegi Panjang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4B582" id="Persegi Panjang 1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C41D60" w14:textId="77777777" w:rsidR="00D27FDF" w:rsidRDefault="00D27FDF">
      <w:pPr>
        <w:pStyle w:val="Judul2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Waktu (Time)</w:t>
      </w:r>
    </w:p>
    <w:p w14:paraId="2EA7E2F0" w14:textId="77777777" w:rsidR="00D27FDF" w:rsidRDefault="00D27FDF">
      <w:pPr>
        <w:pStyle w:val="NormalWeb"/>
      </w:pPr>
      <w:r>
        <w:t>Harga tidak bergerak secara acak sepanjang hari.</w:t>
      </w:r>
    </w:p>
    <w:p w14:paraId="79B9DCC9" w14:textId="77777777" w:rsidR="00D27FDF" w:rsidRDefault="00D27FDF">
      <w:pPr>
        <w:pStyle w:val="NormalWeb"/>
      </w:pPr>
      <w:r>
        <w:t>Pergerakan besar biasanya terjadi pada waktu tertentu:</w:t>
      </w:r>
    </w:p>
    <w:p w14:paraId="6A5815C9" w14:textId="77777777" w:rsidR="00D27FDF" w:rsidRDefault="00D27FDF" w:rsidP="00D27FD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London Session</w:t>
      </w:r>
    </w:p>
    <w:p w14:paraId="5048A925" w14:textId="77777777" w:rsidR="00D27FDF" w:rsidRDefault="00D27FDF" w:rsidP="00D27FD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York Session</w:t>
      </w:r>
    </w:p>
    <w:p w14:paraId="0E8DC437" w14:textId="77777777" w:rsidR="00D27FDF" w:rsidRDefault="00D27FDF">
      <w:pPr>
        <w:pStyle w:val="NormalWeb"/>
      </w:pPr>
      <w:r>
        <w:t>Inilah yang disebut:</w:t>
      </w:r>
    </w:p>
    <w:p w14:paraId="6FAD284D" w14:textId="77777777" w:rsidR="00D27FDF" w:rsidRDefault="00D27FDF">
      <w:pPr>
        <w:pStyle w:val="NormalWeb"/>
      </w:pPr>
      <w:r>
        <w:rPr>
          <w:rStyle w:val="Kuat"/>
        </w:rPr>
        <w:t>Kill Zones</w:t>
      </w:r>
    </w:p>
    <w:p w14:paraId="60F00642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2ACE27" wp14:editId="77335CD8">
                <wp:extent cx="6463665" cy="1270"/>
                <wp:effectExtent l="0" t="31750" r="0" b="36830"/>
                <wp:docPr id="367342045" name="Persegi Panjang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2FF28" id="Persegi Panjang 1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2D0E94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3. Framework Analisis 6 Langkah</w:t>
      </w:r>
    </w:p>
    <w:p w14:paraId="22954698" w14:textId="77777777" w:rsidR="00D27FDF" w:rsidRDefault="00D27FDF">
      <w:pPr>
        <w:pStyle w:val="NormalWeb"/>
      </w:pPr>
      <w:r>
        <w:t xml:space="preserve">Seluruh metodologi ICT dapat disederhanakan menjadi </w:t>
      </w:r>
      <w:r>
        <w:rPr>
          <w:rStyle w:val="Kuat"/>
        </w:rPr>
        <w:t>6 langkah analisis market</w:t>
      </w:r>
      <w:r>
        <w:t>.</w:t>
      </w:r>
    </w:p>
    <w:p w14:paraId="53C1EE3D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7DD0E5" wp14:editId="5DC38F6C">
                <wp:extent cx="6463665" cy="1270"/>
                <wp:effectExtent l="0" t="31750" r="0" b="36830"/>
                <wp:docPr id="1615020546" name="Persegi Panjang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33BED" id="Persegi Panjang 1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DD7CC4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1 — Tentukan Bias HTF</w:t>
      </w:r>
    </w:p>
    <w:p w14:paraId="3908468B" w14:textId="77777777" w:rsidR="00D27FDF" w:rsidRDefault="00D27FDF">
      <w:pPr>
        <w:pStyle w:val="NormalWeb"/>
      </w:pPr>
      <w:r>
        <w:t>Lihat struktur pada:</w:t>
      </w:r>
    </w:p>
    <w:p w14:paraId="0D870616" w14:textId="77777777" w:rsidR="00D27FDF" w:rsidRDefault="00D27FDF" w:rsidP="00D27FD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14:paraId="10012754" w14:textId="77777777" w:rsidR="00D27FDF" w:rsidRDefault="00D27FDF" w:rsidP="00D27FD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H4</w:t>
      </w:r>
    </w:p>
    <w:p w14:paraId="174E70E0" w14:textId="77777777" w:rsidR="00D27FDF" w:rsidRDefault="00D27FDF">
      <w:pPr>
        <w:pStyle w:val="NormalWeb"/>
      </w:pPr>
      <w:r>
        <w:t>Tentukan apakah market:</w:t>
      </w:r>
    </w:p>
    <w:p w14:paraId="374CED0F" w14:textId="77777777" w:rsidR="00D27FDF" w:rsidRDefault="00D27FDF" w:rsidP="00D27FD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bullish</w:t>
      </w:r>
    </w:p>
    <w:p w14:paraId="1D2F2E52" w14:textId="77777777" w:rsidR="00D27FDF" w:rsidRDefault="00D27FDF" w:rsidP="00D27FD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bearish</w:t>
      </w:r>
    </w:p>
    <w:p w14:paraId="3610B969" w14:textId="77777777" w:rsidR="00D27FDF" w:rsidRDefault="00D27FDF" w:rsidP="00D27FD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range</w:t>
      </w:r>
    </w:p>
    <w:p w14:paraId="3AA5BEC5" w14:textId="77777777" w:rsidR="00D27FDF" w:rsidRDefault="00D27FDF">
      <w:pPr>
        <w:pStyle w:val="NormalWeb"/>
      </w:pPr>
      <w:r>
        <w:t>Contoh:</w:t>
      </w:r>
    </w:p>
    <w:p w14:paraId="03946C4E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HTF bullish</w:t>
      </w:r>
    </w:p>
    <w:p w14:paraId="700B8C8D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1FED9" wp14:editId="747A91C9">
                <wp:extent cx="6463665" cy="1270"/>
                <wp:effectExtent l="0" t="31750" r="0" b="36830"/>
                <wp:docPr id="173463328" name="Persegi Panjang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27A96" id="Persegi Panjang 1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1C017A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2 — Tentukan Target Likuiditas</w:t>
      </w:r>
    </w:p>
    <w:p w14:paraId="7B71495C" w14:textId="77777777" w:rsidR="00D27FDF" w:rsidRDefault="00D27FDF">
      <w:pPr>
        <w:pStyle w:val="NormalWeb"/>
      </w:pPr>
      <w:r>
        <w:t xml:space="preserve">Tentukan </w:t>
      </w:r>
      <w:r>
        <w:rPr>
          <w:rStyle w:val="Kuat"/>
        </w:rPr>
        <w:t>Draw on Liquidity (DOL)</w:t>
      </w:r>
      <w:r>
        <w:t>.</w:t>
      </w:r>
    </w:p>
    <w:p w14:paraId="4418366C" w14:textId="77777777" w:rsidR="00D27FDF" w:rsidRDefault="00D27FDF">
      <w:pPr>
        <w:pStyle w:val="NormalWeb"/>
      </w:pPr>
      <w:r>
        <w:t>Contoh target:</w:t>
      </w:r>
    </w:p>
    <w:p w14:paraId="6FECAB91" w14:textId="77777777" w:rsidR="00D27FDF" w:rsidRDefault="00D27FDF" w:rsidP="00D27FD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high</w:t>
      </w:r>
    </w:p>
    <w:p w14:paraId="657ECDD0" w14:textId="77777777" w:rsidR="00D27FDF" w:rsidRDefault="00D27FDF" w:rsidP="00D27FD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day low</w:t>
      </w:r>
    </w:p>
    <w:p w14:paraId="4CAA933B" w14:textId="77777777" w:rsidR="00D27FDF" w:rsidRDefault="00D27FDF" w:rsidP="00D27FD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highs</w:t>
      </w:r>
    </w:p>
    <w:p w14:paraId="46DF2323" w14:textId="77777777" w:rsidR="00D27FDF" w:rsidRDefault="00D27FDF" w:rsidP="00D27FD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equal lows</w:t>
      </w:r>
    </w:p>
    <w:p w14:paraId="7953D459" w14:textId="77777777" w:rsidR="00D27FDF" w:rsidRDefault="00D27FDF">
      <w:pPr>
        <w:pStyle w:val="NormalWeb"/>
      </w:pPr>
      <w:r>
        <w:t>Harga biasanya bergerak menuju target tersebut.</w:t>
      </w:r>
    </w:p>
    <w:p w14:paraId="200643FC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7CCC0" wp14:editId="00B6977A">
                <wp:extent cx="6463665" cy="1270"/>
                <wp:effectExtent l="0" t="31750" r="0" b="36830"/>
                <wp:docPr id="1512640144" name="Persegi Panjang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FA781" id="Persegi Panjang 1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6AD25F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3 — Tentukan Dealing Range</w:t>
      </w:r>
    </w:p>
    <w:p w14:paraId="3C15465A" w14:textId="77777777" w:rsidR="00D27FDF" w:rsidRDefault="00D27FDF">
      <w:pPr>
        <w:pStyle w:val="NormalWeb"/>
      </w:pPr>
      <w:r>
        <w:t>Identifikasi:</w:t>
      </w:r>
    </w:p>
    <w:p w14:paraId="1738BB3F" w14:textId="77777777" w:rsidR="00D27FDF" w:rsidRDefault="00D27FDF" w:rsidP="00D27FD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high</w:t>
      </w:r>
    </w:p>
    <w:p w14:paraId="76741D7A" w14:textId="77777777" w:rsidR="00D27FDF" w:rsidRDefault="00D27FDF" w:rsidP="00D27FD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swing low</w:t>
      </w:r>
    </w:p>
    <w:p w14:paraId="5F9BB6FF" w14:textId="77777777" w:rsidR="00D27FDF" w:rsidRDefault="00D27FDF">
      <w:pPr>
        <w:pStyle w:val="NormalWeb"/>
      </w:pPr>
      <w:r>
        <w:t>Gunakan Fibonacci untuk menentukan:</w:t>
      </w:r>
    </w:p>
    <w:p w14:paraId="73C84134" w14:textId="77777777" w:rsidR="00D27FDF" w:rsidRDefault="00D27FDF" w:rsidP="00D27FD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premium</w:t>
      </w:r>
    </w:p>
    <w:p w14:paraId="647A6FA9" w14:textId="77777777" w:rsidR="00D27FDF" w:rsidRDefault="00D27FDF" w:rsidP="00D27FD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discount</w:t>
      </w:r>
    </w:p>
    <w:p w14:paraId="481A8554" w14:textId="77777777" w:rsidR="00D27FDF" w:rsidRDefault="00D27FDF">
      <w:pPr>
        <w:pStyle w:val="NormalWeb"/>
      </w:pPr>
      <w:r>
        <w:t>Prinsipnya:</w:t>
      </w:r>
    </w:p>
    <w:p w14:paraId="3C79C6AD" w14:textId="77777777" w:rsidR="00D27FDF" w:rsidRDefault="00D27FDF" w:rsidP="00D27FD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 di discount</w:t>
      </w:r>
    </w:p>
    <w:p w14:paraId="26C7A88D" w14:textId="77777777" w:rsidR="00D27FDF" w:rsidRDefault="00D27FDF" w:rsidP="00D27FD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 di premium</w:t>
      </w:r>
    </w:p>
    <w:p w14:paraId="5499EA8F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DDFDC" wp14:editId="15E1F223">
                <wp:extent cx="6463665" cy="1270"/>
                <wp:effectExtent l="0" t="31750" r="0" b="36830"/>
                <wp:docPr id="1890850177" name="Persegi Panjang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3F07E" id="Persegi Panjang 1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C858C6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4 — Tunggu Kill Zone</w:t>
      </w:r>
    </w:p>
    <w:p w14:paraId="34028231" w14:textId="77777777" w:rsidR="00D27FDF" w:rsidRDefault="00D27FDF">
      <w:pPr>
        <w:pStyle w:val="NormalWeb"/>
      </w:pPr>
      <w:r>
        <w:t xml:space="preserve">Trading hanya dilakukan saat </w:t>
      </w:r>
      <w:r>
        <w:rPr>
          <w:rStyle w:val="Kuat"/>
        </w:rPr>
        <w:t>waktu market aktif</w:t>
      </w:r>
      <w:r>
        <w:t>.</w:t>
      </w:r>
    </w:p>
    <w:p w14:paraId="5F49589B" w14:textId="77777777" w:rsidR="00D27FDF" w:rsidRDefault="00D27FDF">
      <w:pPr>
        <w:pStyle w:val="NormalWeb"/>
      </w:pPr>
      <w:r>
        <w:t>Biasanya:</w:t>
      </w:r>
    </w:p>
    <w:p w14:paraId="1BD9251A" w14:textId="77777777" w:rsidR="00D27FDF" w:rsidRDefault="00D27FDF" w:rsidP="00D27FD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London open</w:t>
      </w:r>
    </w:p>
    <w:p w14:paraId="74711468" w14:textId="77777777" w:rsidR="00D27FDF" w:rsidRDefault="00D27FDF" w:rsidP="00D27FD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York open</w:t>
      </w:r>
    </w:p>
    <w:p w14:paraId="3128E24D" w14:textId="77777777" w:rsidR="00D27FDF" w:rsidRDefault="00D27FDF">
      <w:pPr>
        <w:pStyle w:val="NormalWeb"/>
      </w:pPr>
      <w:r>
        <w:t>Jika bukan waktu ini, market sering:</w:t>
      </w:r>
    </w:p>
    <w:p w14:paraId="087E7BDE" w14:textId="77777777" w:rsidR="00D27FDF" w:rsidRDefault="00D27FDF" w:rsidP="00D27FD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ranging</w:t>
      </w:r>
    </w:p>
    <w:p w14:paraId="7762A998" w14:textId="77777777" w:rsidR="00D27FDF" w:rsidRDefault="00D27FDF" w:rsidP="00D27FD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manipulatif</w:t>
      </w:r>
    </w:p>
    <w:p w14:paraId="1F112408" w14:textId="77777777" w:rsidR="00D27FDF" w:rsidRDefault="00D27FDF" w:rsidP="00D27FD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tidak jelas arah</w:t>
      </w:r>
    </w:p>
    <w:p w14:paraId="6FA00B77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2E748" wp14:editId="283F8256">
                <wp:extent cx="6463665" cy="1270"/>
                <wp:effectExtent l="0" t="31750" r="0" b="36830"/>
                <wp:docPr id="1078712393" name="Persegi Panjang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127CC" id="Persegi Panjang 11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E4B5C9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5 — Tunggu Liquidity Sweep</w:t>
      </w:r>
    </w:p>
    <w:p w14:paraId="061ECCE5" w14:textId="77777777" w:rsidR="00D27FDF" w:rsidRDefault="00D27FDF">
      <w:pPr>
        <w:pStyle w:val="NormalWeb"/>
      </w:pPr>
      <w:r>
        <w:t>Sebelum pergerakan utama biasanya terjadi:</w:t>
      </w:r>
    </w:p>
    <w:p w14:paraId="66A71DBE" w14:textId="77777777" w:rsidR="00D27FDF" w:rsidRDefault="00D27FDF" w:rsidP="00D27FD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 grab</w:t>
      </w:r>
    </w:p>
    <w:p w14:paraId="342CF6D6" w14:textId="77777777" w:rsidR="00D27FDF" w:rsidRDefault="00D27FDF" w:rsidP="00D27FD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 hunt</w:t>
      </w:r>
    </w:p>
    <w:p w14:paraId="3C065066" w14:textId="77777777" w:rsidR="00D27FDF" w:rsidRDefault="00D27FDF" w:rsidP="00D27FD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inducement</w:t>
      </w:r>
    </w:p>
    <w:p w14:paraId="59473F08" w14:textId="77777777" w:rsidR="00D27FDF" w:rsidRDefault="00D27FDF">
      <w:pPr>
        <w:pStyle w:val="NormalWeb"/>
      </w:pPr>
      <w:r>
        <w:t>Contoh:</w:t>
      </w:r>
    </w:p>
    <w:p w14:paraId="1D49F7EA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Sweep liquidity</w:t>
      </w:r>
    </w:p>
    <w:p w14:paraId="39B895F6" w14:textId="77777777" w:rsidR="00D27FDF" w:rsidRDefault="00D27FDF">
      <w:pPr>
        <w:pStyle w:val="NormalWeb"/>
      </w:pPr>
      <w:r>
        <w:t>Ini sering menjadi awal dari pergerakan besar.</w:t>
      </w:r>
    </w:p>
    <w:p w14:paraId="795DE2EB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7D42B" wp14:editId="3B132E91">
                <wp:extent cx="6463665" cy="1270"/>
                <wp:effectExtent l="0" t="31750" r="0" b="36830"/>
                <wp:docPr id="1056903087" name="Persegi Panjang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86122" id="Persegi Panjang 10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D7486F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Langkah 6 — Konfirmasi Struktur LTF</w:t>
      </w:r>
    </w:p>
    <w:p w14:paraId="5B0295ED" w14:textId="77777777" w:rsidR="00D27FDF" w:rsidRDefault="00D27FDF">
      <w:pPr>
        <w:pStyle w:val="NormalWeb"/>
      </w:pPr>
      <w:r>
        <w:t>Entry dilakukan setelah muncul konfirmasi pada timeframe kecil.</w:t>
      </w:r>
    </w:p>
    <w:p w14:paraId="0D3E8981" w14:textId="77777777" w:rsidR="00D27FDF" w:rsidRDefault="00D27FDF">
      <w:pPr>
        <w:pStyle w:val="NormalWeb"/>
      </w:pPr>
      <w:r>
        <w:t>Biasanya:</w:t>
      </w:r>
    </w:p>
    <w:p w14:paraId="332DDCA0" w14:textId="77777777" w:rsidR="00D27FDF" w:rsidRDefault="00D27FDF" w:rsidP="00D27FD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MSS</w:t>
      </w:r>
    </w:p>
    <w:p w14:paraId="0175B9E6" w14:textId="77777777" w:rsidR="00D27FDF" w:rsidRDefault="00D27FDF" w:rsidP="00D27FD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displacement</w:t>
      </w:r>
    </w:p>
    <w:p w14:paraId="1C6962E1" w14:textId="77777777" w:rsidR="00D27FDF" w:rsidRDefault="00D27FDF" w:rsidP="00D27FD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retracement ke FVG</w:t>
      </w:r>
    </w:p>
    <w:p w14:paraId="12031FAB" w14:textId="77777777" w:rsidR="00D27FDF" w:rsidRDefault="00D27FDF">
      <w:pPr>
        <w:pStyle w:val="NormalWeb"/>
      </w:pPr>
      <w:r>
        <w:t>Contoh alur:</w:t>
      </w:r>
    </w:p>
    <w:p w14:paraId="1CE29E81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Sweep</w:t>
      </w:r>
    </w:p>
    <w:p w14:paraId="3CE77F9C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↓</w:t>
      </w:r>
    </w:p>
    <w:p w14:paraId="18176378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MSS</w:t>
      </w:r>
    </w:p>
    <w:p w14:paraId="544FC204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↓</w:t>
      </w:r>
    </w:p>
    <w:p w14:paraId="12D301FA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Displacement</w:t>
      </w:r>
    </w:p>
    <w:p w14:paraId="43FF8439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↓</w:t>
      </w:r>
    </w:p>
    <w:p w14:paraId="3C806596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Retracement</w:t>
      </w:r>
    </w:p>
    <w:p w14:paraId="24C5EE08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↓</w:t>
      </w:r>
    </w:p>
    <w:p w14:paraId="584967C5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131ED99E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E4C50" wp14:editId="75F27885">
                <wp:extent cx="6463665" cy="1270"/>
                <wp:effectExtent l="0" t="31750" r="0" b="36830"/>
                <wp:docPr id="3392370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062A7" id="Persegi Panjang 9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8F4F34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4. Framework Eksekusi Trading</w:t>
      </w:r>
    </w:p>
    <w:p w14:paraId="11DE3856" w14:textId="77777777" w:rsidR="00D27FDF" w:rsidRDefault="00D27FDF">
      <w:pPr>
        <w:pStyle w:val="NormalWeb"/>
      </w:pPr>
      <w:r>
        <w:t>Jika disederhanakan, seluruh metode trading dapat dirangkum menjadi satu alur.</w:t>
      </w:r>
    </w:p>
    <w:p w14:paraId="152408CC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Bias HTF</w:t>
      </w:r>
    </w:p>
    <w:p w14:paraId="22722D83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1148C54C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Target Liquidity</w:t>
      </w:r>
    </w:p>
    <w:p w14:paraId="2FC5ABC2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4D5AFF54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Discount / Premium</w:t>
      </w:r>
    </w:p>
    <w:p w14:paraId="370208CA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64180DF7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Kill Zone</w:t>
      </w:r>
    </w:p>
    <w:p w14:paraId="09DC9BBE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6F4F87C9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Liquidity Sweep</w:t>
      </w:r>
    </w:p>
    <w:p w14:paraId="591919F6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3305DA72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MSS + Displacement</w:t>
      </w:r>
    </w:p>
    <w:p w14:paraId="029A065C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 xml:space="preserve">    ↓</w:t>
      </w:r>
    </w:p>
    <w:p w14:paraId="69F29AB6" w14:textId="77777777" w:rsidR="00D27FDF" w:rsidRDefault="00D27FDF">
      <w:pPr>
        <w:pStyle w:val="HTMLSudahDiformat"/>
        <w:rPr>
          <w:rStyle w:val="KodeHTML"/>
        </w:rPr>
      </w:pPr>
      <w:r>
        <w:rPr>
          <w:rStyle w:val="KodeHTML"/>
        </w:rPr>
        <w:t>Entry</w:t>
      </w:r>
    </w:p>
    <w:p w14:paraId="1B26272A" w14:textId="77777777" w:rsidR="00D27FDF" w:rsidRDefault="00D27FDF">
      <w:pPr>
        <w:pStyle w:val="NormalWeb"/>
      </w:pPr>
      <w:r>
        <w:t xml:space="preserve">Jika salah satu elemen tidak ada, biasanya </w:t>
      </w:r>
      <w:r>
        <w:rPr>
          <w:rStyle w:val="Kuat"/>
        </w:rPr>
        <w:t>setup tidak valid</w:t>
      </w:r>
      <w:r>
        <w:t>.</w:t>
      </w:r>
    </w:p>
    <w:p w14:paraId="21B94815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66FE3" wp14:editId="7BFF551E">
                <wp:extent cx="6463665" cy="1270"/>
                <wp:effectExtent l="0" t="31750" r="0" b="36830"/>
                <wp:docPr id="1568672817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AD698" id="Persegi Panjang 8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0F0E97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5. Prinsip Profesional Trading</w:t>
      </w:r>
    </w:p>
    <w:p w14:paraId="48AFA334" w14:textId="77777777" w:rsidR="00D27FDF" w:rsidRDefault="00D27FDF">
      <w:pPr>
        <w:pStyle w:val="NormalWeb"/>
      </w:pPr>
      <w:r>
        <w:t>Trader profesional tidak:</w:t>
      </w:r>
    </w:p>
    <w:p w14:paraId="1514CE65" w14:textId="77777777" w:rsidR="00D27FDF" w:rsidRDefault="00D27FDF" w:rsidP="00D27FD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setiap saat</w:t>
      </w:r>
    </w:p>
    <w:p w14:paraId="5A3EBDA0" w14:textId="77777777" w:rsidR="00D27FDF" w:rsidRDefault="00D27FDF" w:rsidP="00D27FD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mengejar market</w:t>
      </w:r>
    </w:p>
    <w:p w14:paraId="33FD8129" w14:textId="77777777" w:rsidR="00D27FDF" w:rsidRDefault="00D27FDF" w:rsidP="00D27FD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masuk tanpa konfirmasi</w:t>
      </w:r>
    </w:p>
    <w:p w14:paraId="1F50DA2A" w14:textId="77777777" w:rsidR="00D27FDF" w:rsidRDefault="00D27FDF">
      <w:pPr>
        <w:pStyle w:val="NormalWeb"/>
      </w:pPr>
      <w:r>
        <w:t>Trader profesional hanya trading ketika:</w:t>
      </w:r>
    </w:p>
    <w:p w14:paraId="7BCE2FAE" w14:textId="77777777" w:rsidR="00D27FDF" w:rsidRDefault="00D27FDF">
      <w:pPr>
        <w:pStyle w:val="NormalWeb"/>
      </w:pPr>
      <w:r>
        <w:rPr>
          <w:rStyle w:val="Kuat"/>
        </w:rPr>
        <w:t>Time + Price + Liquidity selaras.</w:t>
      </w:r>
    </w:p>
    <w:p w14:paraId="30082FC8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15145" wp14:editId="4F4770CC">
                <wp:extent cx="6463665" cy="1270"/>
                <wp:effectExtent l="0" t="31750" r="0" b="36830"/>
                <wp:docPr id="1596497124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432A6" id="Persegi Panjang 7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1DD204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6. Perjalanan Menjadi Trader Profesional</w:t>
      </w:r>
    </w:p>
    <w:p w14:paraId="240EAC6F" w14:textId="77777777" w:rsidR="00D27FDF" w:rsidRDefault="00D27FDF">
      <w:pPr>
        <w:pStyle w:val="NormalWeb"/>
      </w:pPr>
      <w:r>
        <w:t>Menguasai metodologi ini membutuhkan waktu dan latihan.</w:t>
      </w:r>
    </w:p>
    <w:p w14:paraId="61F9F504" w14:textId="77777777" w:rsidR="00D27FDF" w:rsidRDefault="00D27FDF">
      <w:pPr>
        <w:pStyle w:val="NormalWeb"/>
      </w:pPr>
      <w:r>
        <w:t>Biasanya proses belajar melewati beberapa tahap:</w:t>
      </w:r>
    </w:p>
    <w:p w14:paraId="4D397A5C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BF2CD0" wp14:editId="7B26CDD9">
                <wp:extent cx="6463665" cy="1270"/>
                <wp:effectExtent l="0" t="31750" r="0" b="36830"/>
                <wp:docPr id="206109391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16ED4" id="Persegi Panjang 6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180872" w14:textId="77777777" w:rsidR="00D27FDF" w:rsidRDefault="00D27FDF">
      <w:pPr>
        <w:pStyle w:val="Judul3"/>
        <w:rPr>
          <w:rFonts w:eastAsia="Times New Roman"/>
        </w:rPr>
      </w:pPr>
      <w:r>
        <w:rPr>
          <w:rFonts w:eastAsia="Times New Roman"/>
        </w:rPr>
        <w:t>Tahap 1 — Pemahaman Konsep</w:t>
      </w:r>
    </w:p>
    <w:p w14:paraId="0208BBE9" w14:textId="77777777" w:rsidR="00D27FDF" w:rsidRDefault="00D27FDF">
      <w:pPr>
        <w:pStyle w:val="NormalWeb"/>
      </w:pPr>
      <w:r>
        <w:t>Memahami:</w:t>
      </w:r>
    </w:p>
    <w:p w14:paraId="241D797E" w14:textId="77777777" w:rsidR="00D27FDF" w:rsidRDefault="00D27FDF" w:rsidP="00D27FD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liquidity</w:t>
      </w:r>
    </w:p>
    <w:p w14:paraId="19CA91D2" w14:textId="77777777" w:rsidR="00D27FDF" w:rsidRDefault="00D27FDF" w:rsidP="00D27FD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</w:t>
      </w:r>
    </w:p>
    <w:p w14:paraId="0B48F4DE" w14:textId="77777777" w:rsidR="00D27FDF" w:rsidRDefault="00D27FDF" w:rsidP="00D27FD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imbalance</w:t>
      </w:r>
    </w:p>
    <w:p w14:paraId="08E69862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B3F712" wp14:editId="051A33E7">
                <wp:extent cx="6463665" cy="1270"/>
                <wp:effectExtent l="0" t="31750" r="0" b="36830"/>
                <wp:docPr id="400569197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2F3A0" id="Persegi Panjang 5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708FC4" w14:textId="77777777" w:rsidR="00D27FDF" w:rsidRDefault="00D27FDF">
      <w:pPr>
        <w:pStyle w:val="Judul3"/>
        <w:rPr>
          <w:rFonts w:eastAsia="Times New Roman"/>
        </w:rPr>
      </w:pPr>
      <w:r>
        <w:rPr>
          <w:rFonts w:eastAsia="Times New Roman"/>
        </w:rPr>
        <w:t>Tahap 2 — Konsistensi Analisis</w:t>
      </w:r>
    </w:p>
    <w:p w14:paraId="26481378" w14:textId="77777777" w:rsidR="00D27FDF" w:rsidRDefault="00D27FDF">
      <w:pPr>
        <w:pStyle w:val="NormalWeb"/>
      </w:pPr>
      <w:r>
        <w:t>Trader mulai mampu membaca market secara konsisten.</w:t>
      </w:r>
    </w:p>
    <w:p w14:paraId="361F9E16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45C789" wp14:editId="6504A976">
                <wp:extent cx="6463665" cy="1270"/>
                <wp:effectExtent l="0" t="31750" r="0" b="36830"/>
                <wp:docPr id="1454809818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87F94" id="Persegi Panjang 4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600945F" w14:textId="77777777" w:rsidR="00D27FDF" w:rsidRDefault="00D27FDF">
      <w:pPr>
        <w:pStyle w:val="Judul3"/>
        <w:rPr>
          <w:rFonts w:eastAsia="Times New Roman"/>
        </w:rPr>
      </w:pPr>
      <w:r>
        <w:rPr>
          <w:rFonts w:eastAsia="Times New Roman"/>
        </w:rPr>
        <w:t>Tahap 3 — Disiplin Eksekusi</w:t>
      </w:r>
    </w:p>
    <w:p w14:paraId="0F48ED50" w14:textId="77777777" w:rsidR="00D27FDF" w:rsidRDefault="00D27FDF">
      <w:pPr>
        <w:pStyle w:val="NormalWeb"/>
      </w:pPr>
      <w:r>
        <w:t>Trader hanya entry pada setup yang valid.</w:t>
      </w:r>
    </w:p>
    <w:p w14:paraId="7BC4BFA5" w14:textId="77777777" w:rsidR="00D27FDF" w:rsidRDefault="00D27FD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5F3C6" wp14:editId="56C5DFF3">
                <wp:extent cx="6463665" cy="1270"/>
                <wp:effectExtent l="0" t="31750" r="0" b="36830"/>
                <wp:docPr id="1290303646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BE61F" id="Persegi Panjang 3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F915E0" w14:textId="77777777" w:rsidR="00D27FDF" w:rsidRDefault="00D27FDF">
      <w:pPr>
        <w:pStyle w:val="Judul3"/>
        <w:rPr>
          <w:rFonts w:eastAsia="Times New Roman"/>
        </w:rPr>
      </w:pPr>
      <w:r>
        <w:rPr>
          <w:rFonts w:eastAsia="Times New Roman"/>
        </w:rPr>
        <w:t>Tahap 4 — Manajemen Risiko</w:t>
      </w:r>
    </w:p>
    <w:p w14:paraId="7FC912A7" w14:textId="77777777" w:rsidR="00D27FDF" w:rsidRDefault="00D27FDF">
      <w:pPr>
        <w:pStyle w:val="NormalWeb"/>
      </w:pPr>
      <w:r>
        <w:t>Trader fokus pada:</w:t>
      </w:r>
    </w:p>
    <w:p w14:paraId="5FDDA087" w14:textId="77777777" w:rsidR="00D27FDF" w:rsidRDefault="00D27FDF" w:rsidP="00D27FDF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management</w:t>
      </w:r>
    </w:p>
    <w:p w14:paraId="546451A7" w14:textId="77777777" w:rsidR="00D27FDF" w:rsidRDefault="00D27FDF" w:rsidP="00D27FDF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konsistensi jangka panjang</w:t>
      </w:r>
    </w:p>
    <w:p w14:paraId="279D621D" w14:textId="77777777" w:rsidR="00D27FDF" w:rsidRDefault="00D27FD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D5236" wp14:editId="65B7886E">
                <wp:extent cx="6463665" cy="1270"/>
                <wp:effectExtent l="0" t="31750" r="0" b="36830"/>
                <wp:docPr id="464193509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396A2" id="Persegi Panjang 2" o:spid="_x0000_s1026" style="width:508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BTvbTeAAAA&#13;&#10;CQ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C9C255" w14:textId="77777777" w:rsidR="00D27FDF" w:rsidRDefault="00D27FDF">
      <w:pPr>
        <w:pStyle w:val="Judul1"/>
        <w:rPr>
          <w:rFonts w:eastAsia="Times New Roman"/>
        </w:rPr>
      </w:pPr>
      <w:r>
        <w:rPr>
          <w:rFonts w:eastAsia="Times New Roman"/>
        </w:rPr>
        <w:t>Penutup Kurikulum</w:t>
      </w:r>
    </w:p>
    <w:p w14:paraId="663121E0" w14:textId="77777777" w:rsidR="00D27FDF" w:rsidRDefault="00D27FDF">
      <w:pPr>
        <w:pStyle w:val="NormalWeb"/>
      </w:pPr>
      <w:r>
        <w:t>Seluruh kurikulum ini terdiri dari:</w:t>
      </w:r>
    </w:p>
    <w:p w14:paraId="05ED76E7" w14:textId="77777777" w:rsidR="00D27FDF" w:rsidRDefault="00D27FDF">
      <w:pPr>
        <w:pStyle w:val="NormalWeb"/>
      </w:pPr>
      <w:r>
        <w:rPr>
          <w:rStyle w:val="Kuat"/>
        </w:rPr>
        <w:t>25 BAB</w:t>
      </w:r>
    </w:p>
    <w:p w14:paraId="01F73E4F" w14:textId="77777777" w:rsidR="00D27FDF" w:rsidRDefault="00D27FDF">
      <w:pPr>
        <w:pStyle w:val="NormalWeb"/>
      </w:pPr>
      <w:r>
        <w:t>yang mencakup sekitar:</w:t>
      </w:r>
    </w:p>
    <w:p w14:paraId="051E0DA2" w14:textId="77777777" w:rsidR="00D27FDF" w:rsidRDefault="00D27FDF">
      <w:pPr>
        <w:pStyle w:val="NormalWeb"/>
      </w:pPr>
      <w:r>
        <w:rPr>
          <w:rStyle w:val="Kuat"/>
        </w:rPr>
        <w:t>150 konsep mikrostruktur pasar dan logika institusional.</w:t>
      </w:r>
    </w:p>
    <w:p w14:paraId="6CFDA46B" w14:textId="77777777" w:rsidR="00D27FDF" w:rsidRDefault="00D27FDF">
      <w:pPr>
        <w:pStyle w:val="NormalWeb"/>
      </w:pPr>
      <w:r>
        <w:t>Metodologi ini mengajarkan bahwa:</w:t>
      </w:r>
    </w:p>
    <w:p w14:paraId="59997FEC" w14:textId="77777777" w:rsidR="00D27FDF" w:rsidRDefault="00D27FDF" w:rsidP="00D27FD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harga tidak bergerak secara acak</w:t>
      </w:r>
    </w:p>
    <w:p w14:paraId="70CD57E0" w14:textId="77777777" w:rsidR="00D27FDF" w:rsidRDefault="00D27FDF" w:rsidP="00D27FD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pasar didorong oleh kebutuhan likuiditas</w:t>
      </w:r>
    </w:p>
    <w:p w14:paraId="10B10FBC" w14:textId="77777777" w:rsidR="00D27FDF" w:rsidRDefault="00D27FDF" w:rsidP="00D27FD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institusi menggunakan manipulasi untuk mengumpulkan pesanan</w:t>
      </w:r>
    </w:p>
    <w:p w14:paraId="73B54D3A" w14:textId="77777777" w:rsidR="00D27FDF" w:rsidRDefault="00D27FDF">
      <w:pPr>
        <w:pStyle w:val="NormalWeb"/>
      </w:pPr>
      <w:r>
        <w:t xml:space="preserve">Dengan memahami </w:t>
      </w:r>
      <w:r>
        <w:rPr>
          <w:rStyle w:val="Kuat"/>
        </w:rPr>
        <w:t>struktur, likuiditas, dan waktu</w:t>
      </w:r>
      <w:r>
        <w:t xml:space="preserve">, seorang trader tidak lagi menebak arah pasar, tetapi mampu membaca </w:t>
      </w:r>
      <w:r>
        <w:rPr>
          <w:rStyle w:val="Kuat"/>
        </w:rPr>
        <w:t>narasi institusional yang menggerakkan harga</w:t>
      </w:r>
      <w:r>
        <w:t>.</w:t>
      </w:r>
    </w:p>
    <w:p w14:paraId="4EE9B25E" w14:textId="258AC46E" w:rsidR="00D27FDF" w:rsidRPr="008D3963" w:rsidRDefault="00D27FDF" w:rsidP="008D3963">
      <w:pPr>
        <w:pStyle w:val="NormalWeb"/>
      </w:pPr>
      <w:r>
        <w:t xml:space="preserve">Pada akhirnya, keberhasilan dalam trading bukan berasal dari menemukan strategi sempurna, melainkan dari </w:t>
      </w:r>
      <w:r>
        <w:rPr>
          <w:rStyle w:val="Kuat"/>
        </w:rPr>
        <w:t>disiplin dalam mengikuti proses analisis yang konsisten setiap hari</w:t>
      </w:r>
      <w:r>
        <w:t>.</w:t>
      </w:r>
    </w:p>
    <w:sectPr w:rsidR="00D27FDF" w:rsidRPr="008D3963">
      <w:footerReference w:type="default" r:id="rId7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8BCD" w14:textId="77777777" w:rsidR="005C5AD9" w:rsidRDefault="005C5AD9">
      <w:pPr>
        <w:spacing w:after="0" w:line="240" w:lineRule="auto"/>
      </w:pPr>
      <w:r>
        <w:separator/>
      </w:r>
    </w:p>
  </w:endnote>
  <w:endnote w:type="continuationSeparator" w:id="0">
    <w:p w14:paraId="25EB59F2" w14:textId="77777777" w:rsidR="005C5AD9" w:rsidRDefault="005C5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AB408" w14:textId="77777777" w:rsidR="008D4B3C" w:rsidRDefault="00E10B51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010A" w14:textId="77777777" w:rsidR="005C5AD9" w:rsidRDefault="005C5AD9">
      <w:pPr>
        <w:spacing w:after="0" w:line="240" w:lineRule="auto"/>
      </w:pPr>
      <w:r>
        <w:separator/>
      </w:r>
    </w:p>
  </w:footnote>
  <w:footnote w:type="continuationSeparator" w:id="0">
    <w:p w14:paraId="7936D573" w14:textId="77777777" w:rsidR="005C5AD9" w:rsidRDefault="005C5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5E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1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A3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540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426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17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627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40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E6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15C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A3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D04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B7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F75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D24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E4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06A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106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550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456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B22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44A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436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D0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C1F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9A46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6368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7C3A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A129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E746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070C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1F2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3149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061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C5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0A4E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1465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CF4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2C56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6A24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CB11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6D74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B04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0D3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4065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35D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A054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E69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93A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3460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8F6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1623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961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06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4B0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9750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0C77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3E69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0C5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6D3E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D731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730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F04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FB61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091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3A5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3D6A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518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9F0E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BB0D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E313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F129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91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3E1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FB5A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A446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413B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6939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827A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D125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005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7003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5D0F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A4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75C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790E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7F7E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0C11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853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D07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443C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5D71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9C7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5F2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773C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C615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161C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AF0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CA0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460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7465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A301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B239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DE4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EE2A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257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093A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367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8D09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7953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A50E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AA64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2F4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656F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8B1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9C3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107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1E0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3B05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1469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A510F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713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E962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F95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7D27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9D50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5F7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100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110D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2D66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A84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8268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8B5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937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AD5A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F384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F494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9F2B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AA37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B030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04A3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B84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0B3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7352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B47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371D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3B4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6217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9A7C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6F79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247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5C6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6E0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9506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974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B71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081A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3A16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8B38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F81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973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3336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F966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083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2E67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7911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7E4F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9011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9B36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CD2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D304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B625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CE3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463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A852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B25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1D6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EE2B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971D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A82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E670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312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5C0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7A13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CD0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F45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277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876A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012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302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3B6B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4B2E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1FC12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5734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5B3D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6C47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B06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2F76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5F46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716C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B05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0345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546B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FE5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3D67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6F55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8B17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B141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D77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6B16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0769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731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883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8F5F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B22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F51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F774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A72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1765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CB4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4E64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097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334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931F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A26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FB41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164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177C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4F44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506A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2006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1C23C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8167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D21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D25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D842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0465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422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9528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3809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6A0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F44B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2627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73253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604B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77E54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D26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F33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7E11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DF19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D510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DE6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8D19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1F0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517C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F93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6723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AA3B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E747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1712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486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F24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076C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162B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5115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F644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6D1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0E4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500C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5E1D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AE2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243D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3014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B03FB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34F1A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4F2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6F4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D62E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0C3C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802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0D3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3A0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4365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7314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69653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F876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7948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7876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460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5C44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97D29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9C51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994E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AD2E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AB324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1234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2104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3A4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F300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826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8C6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DEF27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DF35C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310C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795B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F13F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5675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930B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EB4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F248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731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A64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AA62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DC63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EF24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3C44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9876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1A3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5754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A50B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137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6B42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CD57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DD6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5C65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815C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DE61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2D2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B04E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9092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5E53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9A4D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DE00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2F41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334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0D07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B2A46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B5533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596B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D560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D604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7A1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C43F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6551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5E3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846C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B371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1A64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8C6C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C87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79241">
    <w:abstractNumId w:val="139"/>
  </w:num>
  <w:num w:numId="2" w16cid:durableId="1194877150">
    <w:abstractNumId w:val="175"/>
  </w:num>
  <w:num w:numId="3" w16cid:durableId="1573391065">
    <w:abstractNumId w:val="330"/>
  </w:num>
  <w:num w:numId="4" w16cid:durableId="2067100603">
    <w:abstractNumId w:val="216"/>
  </w:num>
  <w:num w:numId="5" w16cid:durableId="1543202807">
    <w:abstractNumId w:val="111"/>
  </w:num>
  <w:num w:numId="6" w16cid:durableId="119033839">
    <w:abstractNumId w:val="124"/>
  </w:num>
  <w:num w:numId="7" w16cid:durableId="1840386995">
    <w:abstractNumId w:val="214"/>
  </w:num>
  <w:num w:numId="8" w16cid:durableId="1942569108">
    <w:abstractNumId w:val="344"/>
  </w:num>
  <w:num w:numId="9" w16cid:durableId="159540784">
    <w:abstractNumId w:val="157"/>
  </w:num>
  <w:num w:numId="10" w16cid:durableId="1149371469">
    <w:abstractNumId w:val="35"/>
  </w:num>
  <w:num w:numId="11" w16cid:durableId="681669003">
    <w:abstractNumId w:val="109"/>
  </w:num>
  <w:num w:numId="12" w16cid:durableId="1730880844">
    <w:abstractNumId w:val="171"/>
  </w:num>
  <w:num w:numId="13" w16cid:durableId="1849320399">
    <w:abstractNumId w:val="21"/>
  </w:num>
  <w:num w:numId="14" w16cid:durableId="584412524">
    <w:abstractNumId w:val="205"/>
  </w:num>
  <w:num w:numId="15" w16cid:durableId="356394971">
    <w:abstractNumId w:val="70"/>
  </w:num>
  <w:num w:numId="16" w16cid:durableId="687025841">
    <w:abstractNumId w:val="144"/>
  </w:num>
  <w:num w:numId="17" w16cid:durableId="886837915">
    <w:abstractNumId w:val="303"/>
  </w:num>
  <w:num w:numId="18" w16cid:durableId="2080054753">
    <w:abstractNumId w:val="335"/>
  </w:num>
  <w:num w:numId="19" w16cid:durableId="1394892323">
    <w:abstractNumId w:val="6"/>
  </w:num>
  <w:num w:numId="20" w16cid:durableId="718435260">
    <w:abstractNumId w:val="129"/>
  </w:num>
  <w:num w:numId="21" w16cid:durableId="854613055">
    <w:abstractNumId w:val="182"/>
  </w:num>
  <w:num w:numId="22" w16cid:durableId="2136678241">
    <w:abstractNumId w:val="154"/>
  </w:num>
  <w:num w:numId="23" w16cid:durableId="1821578506">
    <w:abstractNumId w:val="52"/>
  </w:num>
  <w:num w:numId="24" w16cid:durableId="1749962720">
    <w:abstractNumId w:val="271"/>
  </w:num>
  <w:num w:numId="25" w16cid:durableId="379793118">
    <w:abstractNumId w:val="31"/>
  </w:num>
  <w:num w:numId="26" w16cid:durableId="1306087144">
    <w:abstractNumId w:val="96"/>
  </w:num>
  <w:num w:numId="27" w16cid:durableId="555504857">
    <w:abstractNumId w:val="243"/>
  </w:num>
  <w:num w:numId="28" w16cid:durableId="146825008">
    <w:abstractNumId w:val="278"/>
  </w:num>
  <w:num w:numId="29" w16cid:durableId="1609658366">
    <w:abstractNumId w:val="300"/>
  </w:num>
  <w:num w:numId="30" w16cid:durableId="461925092">
    <w:abstractNumId w:val="120"/>
  </w:num>
  <w:num w:numId="31" w16cid:durableId="52046436">
    <w:abstractNumId w:val="44"/>
  </w:num>
  <w:num w:numId="32" w16cid:durableId="1810786445">
    <w:abstractNumId w:val="294"/>
  </w:num>
  <w:num w:numId="33" w16cid:durableId="954140829">
    <w:abstractNumId w:val="152"/>
  </w:num>
  <w:num w:numId="34" w16cid:durableId="1043872236">
    <w:abstractNumId w:val="140"/>
  </w:num>
  <w:num w:numId="35" w16cid:durableId="338434852">
    <w:abstractNumId w:val="231"/>
  </w:num>
  <w:num w:numId="36" w16cid:durableId="840781052">
    <w:abstractNumId w:val="267"/>
  </w:num>
  <w:num w:numId="37" w16cid:durableId="1958833870">
    <w:abstractNumId w:val="69"/>
  </w:num>
  <w:num w:numId="38" w16cid:durableId="1802384410">
    <w:abstractNumId w:val="79"/>
  </w:num>
  <w:num w:numId="39" w16cid:durableId="1693875633">
    <w:abstractNumId w:val="23"/>
  </w:num>
  <w:num w:numId="40" w16cid:durableId="968433766">
    <w:abstractNumId w:val="210"/>
  </w:num>
  <w:num w:numId="41" w16cid:durableId="1528828748">
    <w:abstractNumId w:val="86"/>
  </w:num>
  <w:num w:numId="42" w16cid:durableId="1416785632">
    <w:abstractNumId w:val="346"/>
  </w:num>
  <w:num w:numId="43" w16cid:durableId="740061465">
    <w:abstractNumId w:val="199"/>
  </w:num>
  <w:num w:numId="44" w16cid:durableId="1642736755">
    <w:abstractNumId w:val="104"/>
  </w:num>
  <w:num w:numId="45" w16cid:durableId="1973241640">
    <w:abstractNumId w:val="9"/>
  </w:num>
  <w:num w:numId="46" w16cid:durableId="1672486673">
    <w:abstractNumId w:val="87"/>
  </w:num>
  <w:num w:numId="47" w16cid:durableId="1925138320">
    <w:abstractNumId w:val="55"/>
  </w:num>
  <w:num w:numId="48" w16cid:durableId="703210049">
    <w:abstractNumId w:val="146"/>
  </w:num>
  <w:num w:numId="49" w16cid:durableId="1999336174">
    <w:abstractNumId w:val="207"/>
  </w:num>
  <w:num w:numId="50" w16cid:durableId="1935163908">
    <w:abstractNumId w:val="253"/>
  </w:num>
  <w:num w:numId="51" w16cid:durableId="1135297525">
    <w:abstractNumId w:val="283"/>
  </w:num>
  <w:num w:numId="52" w16cid:durableId="70081627">
    <w:abstractNumId w:val="212"/>
  </w:num>
  <w:num w:numId="53" w16cid:durableId="760032023">
    <w:abstractNumId w:val="159"/>
  </w:num>
  <w:num w:numId="54" w16cid:durableId="1780372873">
    <w:abstractNumId w:val="235"/>
  </w:num>
  <w:num w:numId="55" w16cid:durableId="472992776">
    <w:abstractNumId w:val="178"/>
  </w:num>
  <w:num w:numId="56" w16cid:durableId="181742526">
    <w:abstractNumId w:val="75"/>
  </w:num>
  <w:num w:numId="57" w16cid:durableId="1937906265">
    <w:abstractNumId w:val="265"/>
  </w:num>
  <w:num w:numId="58" w16cid:durableId="638417289">
    <w:abstractNumId w:val="333"/>
  </w:num>
  <w:num w:numId="59" w16cid:durableId="140390655">
    <w:abstractNumId w:val="219"/>
  </w:num>
  <w:num w:numId="60" w16cid:durableId="401025956">
    <w:abstractNumId w:val="274"/>
  </w:num>
  <w:num w:numId="61" w16cid:durableId="1975477146">
    <w:abstractNumId w:val="261"/>
  </w:num>
  <w:num w:numId="62" w16cid:durableId="133958132">
    <w:abstractNumId w:val="230"/>
  </w:num>
  <w:num w:numId="63" w16cid:durableId="926768406">
    <w:abstractNumId w:val="48"/>
  </w:num>
  <w:num w:numId="64" w16cid:durableId="421030906">
    <w:abstractNumId w:val="234"/>
  </w:num>
  <w:num w:numId="65" w16cid:durableId="861281567">
    <w:abstractNumId w:val="135"/>
  </w:num>
  <w:num w:numId="66" w16cid:durableId="553005500">
    <w:abstractNumId w:val="257"/>
  </w:num>
  <w:num w:numId="67" w16cid:durableId="864250809">
    <w:abstractNumId w:val="160"/>
  </w:num>
  <w:num w:numId="68" w16cid:durableId="1098939533">
    <w:abstractNumId w:val="279"/>
  </w:num>
  <w:num w:numId="69" w16cid:durableId="1934313557">
    <w:abstractNumId w:val="332"/>
  </w:num>
  <w:num w:numId="70" w16cid:durableId="1188328372">
    <w:abstractNumId w:val="166"/>
  </w:num>
  <w:num w:numId="71" w16cid:durableId="935215645">
    <w:abstractNumId w:val="3"/>
  </w:num>
  <w:num w:numId="72" w16cid:durableId="1178732306">
    <w:abstractNumId w:val="97"/>
  </w:num>
  <w:num w:numId="73" w16cid:durableId="1849562205">
    <w:abstractNumId w:val="280"/>
  </w:num>
  <w:num w:numId="74" w16cid:durableId="1418794738">
    <w:abstractNumId w:val="306"/>
  </w:num>
  <w:num w:numId="75" w16cid:durableId="1762137935">
    <w:abstractNumId w:val="4"/>
  </w:num>
  <w:num w:numId="76" w16cid:durableId="1385641191">
    <w:abstractNumId w:val="291"/>
  </w:num>
  <w:num w:numId="77" w16cid:durableId="687562004">
    <w:abstractNumId w:val="213"/>
  </w:num>
  <w:num w:numId="78" w16cid:durableId="1482186424">
    <w:abstractNumId w:val="12"/>
  </w:num>
  <w:num w:numId="79" w16cid:durableId="1491872664">
    <w:abstractNumId w:val="29"/>
  </w:num>
  <w:num w:numId="80" w16cid:durableId="1559778388">
    <w:abstractNumId w:val="103"/>
  </w:num>
  <w:num w:numId="81" w16cid:durableId="992374699">
    <w:abstractNumId w:val="302"/>
  </w:num>
  <w:num w:numId="82" w16cid:durableId="2078042618">
    <w:abstractNumId w:val="145"/>
  </w:num>
  <w:num w:numId="83" w16cid:durableId="129589882">
    <w:abstractNumId w:val="328"/>
  </w:num>
  <w:num w:numId="84" w16cid:durableId="1087850478">
    <w:abstractNumId w:val="165"/>
  </w:num>
  <w:num w:numId="85" w16cid:durableId="663627076">
    <w:abstractNumId w:val="133"/>
  </w:num>
  <w:num w:numId="86" w16cid:durableId="640312769">
    <w:abstractNumId w:val="251"/>
  </w:num>
  <w:num w:numId="87" w16cid:durableId="1689024263">
    <w:abstractNumId w:val="288"/>
  </w:num>
  <w:num w:numId="88" w16cid:durableId="972832334">
    <w:abstractNumId w:val="102"/>
  </w:num>
  <w:num w:numId="89" w16cid:durableId="1232810360">
    <w:abstractNumId w:val="2"/>
  </w:num>
  <w:num w:numId="90" w16cid:durableId="1434205534">
    <w:abstractNumId w:val="71"/>
  </w:num>
  <w:num w:numId="91" w16cid:durableId="1963458678">
    <w:abstractNumId w:val="50"/>
  </w:num>
  <w:num w:numId="92" w16cid:durableId="372508878">
    <w:abstractNumId w:val="246"/>
  </w:num>
  <w:num w:numId="93" w16cid:durableId="1938901234">
    <w:abstractNumId w:val="289"/>
  </w:num>
  <w:num w:numId="94" w16cid:durableId="1831821295">
    <w:abstractNumId w:val="298"/>
  </w:num>
  <w:num w:numId="95" w16cid:durableId="1096899178">
    <w:abstractNumId w:val="132"/>
  </w:num>
  <w:num w:numId="96" w16cid:durableId="2122798662">
    <w:abstractNumId w:val="290"/>
  </w:num>
  <w:num w:numId="97" w16cid:durableId="1226145463">
    <w:abstractNumId w:val="62"/>
  </w:num>
  <w:num w:numId="98" w16cid:durableId="657802086">
    <w:abstractNumId w:val="329"/>
  </w:num>
  <w:num w:numId="99" w16cid:durableId="134491204">
    <w:abstractNumId w:val="281"/>
  </w:num>
  <w:num w:numId="100" w16cid:durableId="2141486264">
    <w:abstractNumId w:val="256"/>
  </w:num>
  <w:num w:numId="101" w16cid:durableId="1187527035">
    <w:abstractNumId w:val="331"/>
  </w:num>
  <w:num w:numId="102" w16cid:durableId="824860939">
    <w:abstractNumId w:val="91"/>
  </w:num>
  <w:num w:numId="103" w16cid:durableId="1833138066">
    <w:abstractNumId w:val="149"/>
  </w:num>
  <w:num w:numId="104" w16cid:durableId="79448375">
    <w:abstractNumId w:val="296"/>
  </w:num>
  <w:num w:numId="105" w16cid:durableId="960116890">
    <w:abstractNumId w:val="340"/>
  </w:num>
  <w:num w:numId="106" w16cid:durableId="261764487">
    <w:abstractNumId w:val="118"/>
  </w:num>
  <w:num w:numId="107" w16cid:durableId="986322436">
    <w:abstractNumId w:val="198"/>
  </w:num>
  <w:num w:numId="108" w16cid:durableId="960459990">
    <w:abstractNumId w:val="170"/>
  </w:num>
  <w:num w:numId="109" w16cid:durableId="1164005143">
    <w:abstractNumId w:val="36"/>
  </w:num>
  <w:num w:numId="110" w16cid:durableId="1085808669">
    <w:abstractNumId w:val="337"/>
  </w:num>
  <w:num w:numId="111" w16cid:durableId="1084566276">
    <w:abstractNumId w:val="183"/>
  </w:num>
  <w:num w:numId="112" w16cid:durableId="757022598">
    <w:abstractNumId w:val="349"/>
  </w:num>
  <w:num w:numId="113" w16cid:durableId="456219430">
    <w:abstractNumId w:val="134"/>
  </w:num>
  <w:num w:numId="114" w16cid:durableId="590746187">
    <w:abstractNumId w:val="167"/>
  </w:num>
  <w:num w:numId="115" w16cid:durableId="222373421">
    <w:abstractNumId w:val="308"/>
  </w:num>
  <w:num w:numId="116" w16cid:durableId="468477498">
    <w:abstractNumId w:val="155"/>
  </w:num>
  <w:num w:numId="117" w16cid:durableId="383456500">
    <w:abstractNumId w:val="56"/>
  </w:num>
  <w:num w:numId="118" w16cid:durableId="2066949515">
    <w:abstractNumId w:val="16"/>
  </w:num>
  <w:num w:numId="119" w16cid:durableId="403649427">
    <w:abstractNumId w:val="42"/>
  </w:num>
  <w:num w:numId="120" w16cid:durableId="2074619470">
    <w:abstractNumId w:val="249"/>
  </w:num>
  <w:num w:numId="121" w16cid:durableId="1010453630">
    <w:abstractNumId w:val="116"/>
  </w:num>
  <w:num w:numId="122" w16cid:durableId="2118257046">
    <w:abstractNumId w:val="164"/>
  </w:num>
  <w:num w:numId="123" w16cid:durableId="1527283171">
    <w:abstractNumId w:val="285"/>
  </w:num>
  <w:num w:numId="124" w16cid:durableId="2007783414">
    <w:abstractNumId w:val="156"/>
  </w:num>
  <w:num w:numId="125" w16cid:durableId="1981496845">
    <w:abstractNumId w:val="211"/>
  </w:num>
  <w:num w:numId="126" w16cid:durableId="300619604">
    <w:abstractNumId w:val="195"/>
  </w:num>
  <w:num w:numId="127" w16cid:durableId="405105796">
    <w:abstractNumId w:val="107"/>
  </w:num>
  <w:num w:numId="128" w16cid:durableId="110560149">
    <w:abstractNumId w:val="232"/>
  </w:num>
  <w:num w:numId="129" w16cid:durableId="1032655064">
    <w:abstractNumId w:val="76"/>
  </w:num>
  <w:num w:numId="130" w16cid:durableId="1684821642">
    <w:abstractNumId w:val="226"/>
  </w:num>
  <w:num w:numId="131" w16cid:durableId="286930758">
    <w:abstractNumId w:val="191"/>
  </w:num>
  <w:num w:numId="132" w16cid:durableId="740837121">
    <w:abstractNumId w:val="113"/>
  </w:num>
  <w:num w:numId="133" w16cid:durableId="1223562474">
    <w:abstractNumId w:val="176"/>
  </w:num>
  <w:num w:numId="134" w16cid:durableId="2114351985">
    <w:abstractNumId w:val="17"/>
  </w:num>
  <w:num w:numId="135" w16cid:durableId="155458021">
    <w:abstractNumId w:val="60"/>
  </w:num>
  <w:num w:numId="136" w16cid:durableId="1778330029">
    <w:abstractNumId w:val="90"/>
  </w:num>
  <w:num w:numId="137" w16cid:durableId="1542747607">
    <w:abstractNumId w:val="43"/>
  </w:num>
  <w:num w:numId="138" w16cid:durableId="1493063989">
    <w:abstractNumId w:val="341"/>
  </w:num>
  <w:num w:numId="139" w16cid:durableId="1553342139">
    <w:abstractNumId w:val="65"/>
  </w:num>
  <w:num w:numId="140" w16cid:durableId="1629168508">
    <w:abstractNumId w:val="82"/>
  </w:num>
  <w:num w:numId="141" w16cid:durableId="1188374394">
    <w:abstractNumId w:val="197"/>
  </w:num>
  <w:num w:numId="142" w16cid:durableId="1118642562">
    <w:abstractNumId w:val="172"/>
  </w:num>
  <w:num w:numId="143" w16cid:durableId="514812007">
    <w:abstractNumId w:val="138"/>
  </w:num>
  <w:num w:numId="144" w16cid:durableId="1660188512">
    <w:abstractNumId w:val="61"/>
  </w:num>
  <w:num w:numId="145" w16cid:durableId="1936162677">
    <w:abstractNumId w:val="282"/>
  </w:num>
  <w:num w:numId="146" w16cid:durableId="950403757">
    <w:abstractNumId w:val="33"/>
  </w:num>
  <w:num w:numId="147" w16cid:durableId="2033333703">
    <w:abstractNumId w:val="273"/>
  </w:num>
  <w:num w:numId="148" w16cid:durableId="324357001">
    <w:abstractNumId w:val="203"/>
  </w:num>
  <w:num w:numId="149" w16cid:durableId="101069562">
    <w:abstractNumId w:val="73"/>
  </w:num>
  <w:num w:numId="150" w16cid:durableId="2081513331">
    <w:abstractNumId w:val="221"/>
  </w:num>
  <w:num w:numId="151" w16cid:durableId="1896352370">
    <w:abstractNumId w:val="348"/>
  </w:num>
  <w:num w:numId="152" w16cid:durableId="1883901550">
    <w:abstractNumId w:val="264"/>
  </w:num>
  <w:num w:numId="153" w16cid:durableId="1413311757">
    <w:abstractNumId w:val="227"/>
  </w:num>
  <w:num w:numId="154" w16cid:durableId="1192304001">
    <w:abstractNumId w:val="284"/>
  </w:num>
  <w:num w:numId="155" w16cid:durableId="1548686959">
    <w:abstractNumId w:val="89"/>
  </w:num>
  <w:num w:numId="156" w16cid:durableId="1464272563">
    <w:abstractNumId w:val="248"/>
  </w:num>
  <w:num w:numId="157" w16cid:durableId="354623109">
    <w:abstractNumId w:val="153"/>
  </w:num>
  <w:num w:numId="158" w16cid:durableId="1159691761">
    <w:abstractNumId w:val="41"/>
  </w:num>
  <w:num w:numId="159" w16cid:durableId="1940285301">
    <w:abstractNumId w:val="228"/>
  </w:num>
  <w:num w:numId="160" w16cid:durableId="764307799">
    <w:abstractNumId w:val="190"/>
  </w:num>
  <w:num w:numId="161" w16cid:durableId="1661036573">
    <w:abstractNumId w:val="326"/>
  </w:num>
  <w:num w:numId="162" w16cid:durableId="1641113229">
    <w:abstractNumId w:val="299"/>
  </w:num>
  <w:num w:numId="163" w16cid:durableId="1134714637">
    <w:abstractNumId w:val="314"/>
  </w:num>
  <w:num w:numId="164" w16cid:durableId="1933852992">
    <w:abstractNumId w:val="32"/>
  </w:num>
  <w:num w:numId="165" w16cid:durableId="673074826">
    <w:abstractNumId w:val="307"/>
  </w:num>
  <w:num w:numId="166" w16cid:durableId="1974865853">
    <w:abstractNumId w:val="186"/>
  </w:num>
  <w:num w:numId="167" w16cid:durableId="218783284">
    <w:abstractNumId w:val="14"/>
  </w:num>
  <w:num w:numId="168" w16cid:durableId="869337681">
    <w:abstractNumId w:val="185"/>
  </w:num>
  <w:num w:numId="169" w16cid:durableId="1687098815">
    <w:abstractNumId w:val="318"/>
  </w:num>
  <w:num w:numId="170" w16cid:durableId="1614091791">
    <w:abstractNumId w:val="25"/>
  </w:num>
  <w:num w:numId="171" w16cid:durableId="998997274">
    <w:abstractNumId w:val="347"/>
  </w:num>
  <w:num w:numId="172" w16cid:durableId="448202422">
    <w:abstractNumId w:val="99"/>
  </w:num>
  <w:num w:numId="173" w16cid:durableId="1066878024">
    <w:abstractNumId w:val="147"/>
  </w:num>
  <w:num w:numId="174" w16cid:durableId="1272007344">
    <w:abstractNumId w:val="209"/>
  </w:num>
  <w:num w:numId="175" w16cid:durableId="1394891777">
    <w:abstractNumId w:val="342"/>
  </w:num>
  <w:num w:numId="176" w16cid:durableId="249849138">
    <w:abstractNumId w:val="252"/>
  </w:num>
  <w:num w:numId="177" w16cid:durableId="1520118471">
    <w:abstractNumId w:val="310"/>
  </w:num>
  <w:num w:numId="178" w16cid:durableId="1307583595">
    <w:abstractNumId w:val="215"/>
  </w:num>
  <w:num w:numId="179" w16cid:durableId="614479682">
    <w:abstractNumId w:val="208"/>
  </w:num>
  <w:num w:numId="180" w16cid:durableId="2101176146">
    <w:abstractNumId w:val="110"/>
  </w:num>
  <w:num w:numId="181" w16cid:durableId="1916822302">
    <w:abstractNumId w:val="45"/>
  </w:num>
  <w:num w:numId="182" w16cid:durableId="321617886">
    <w:abstractNumId w:val="192"/>
  </w:num>
  <w:num w:numId="183" w16cid:durableId="1035421857">
    <w:abstractNumId w:val="200"/>
  </w:num>
  <w:num w:numId="184" w16cid:durableId="863132429">
    <w:abstractNumId w:val="5"/>
  </w:num>
  <w:num w:numId="185" w16cid:durableId="1806385005">
    <w:abstractNumId w:val="250"/>
  </w:num>
  <w:num w:numId="186" w16cid:durableId="1965892444">
    <w:abstractNumId w:val="320"/>
  </w:num>
  <w:num w:numId="187" w16cid:durableId="859049735">
    <w:abstractNumId w:val="312"/>
  </w:num>
  <w:num w:numId="188" w16cid:durableId="1521771037">
    <w:abstractNumId w:val="173"/>
  </w:num>
  <w:num w:numId="189" w16cid:durableId="2027291822">
    <w:abstractNumId w:val="141"/>
  </w:num>
  <w:num w:numId="190" w16cid:durableId="1558852821">
    <w:abstractNumId w:val="126"/>
  </w:num>
  <w:num w:numId="191" w16cid:durableId="1931424548">
    <w:abstractNumId w:val="343"/>
  </w:num>
  <w:num w:numId="192" w16cid:durableId="1675380185">
    <w:abstractNumId w:val="95"/>
  </w:num>
  <w:num w:numId="193" w16cid:durableId="1868912208">
    <w:abstractNumId w:val="262"/>
  </w:num>
  <w:num w:numId="194" w16cid:durableId="564025147">
    <w:abstractNumId w:val="350"/>
  </w:num>
  <w:num w:numId="195" w16cid:durableId="1510096248">
    <w:abstractNumId w:val="112"/>
  </w:num>
  <w:num w:numId="196" w16cid:durableId="1004236628">
    <w:abstractNumId w:val="313"/>
  </w:num>
  <w:num w:numId="197" w16cid:durableId="319116269">
    <w:abstractNumId w:val="123"/>
  </w:num>
  <w:num w:numId="198" w16cid:durableId="744036971">
    <w:abstractNumId w:val="319"/>
  </w:num>
  <w:num w:numId="199" w16cid:durableId="713191776">
    <w:abstractNumId w:val="93"/>
  </w:num>
  <w:num w:numId="200" w16cid:durableId="262423865">
    <w:abstractNumId w:val="189"/>
  </w:num>
  <w:num w:numId="201" w16cid:durableId="1222323828">
    <w:abstractNumId w:val="34"/>
  </w:num>
  <w:num w:numId="202" w16cid:durableId="1082526565">
    <w:abstractNumId w:val="244"/>
  </w:num>
  <w:num w:numId="203" w16cid:durableId="652954573">
    <w:abstractNumId w:val="272"/>
  </w:num>
  <w:num w:numId="204" w16cid:durableId="2001152996">
    <w:abstractNumId w:val="125"/>
  </w:num>
  <w:num w:numId="205" w16cid:durableId="282856442">
    <w:abstractNumId w:val="66"/>
  </w:num>
  <w:num w:numId="206" w16cid:durableId="870726330">
    <w:abstractNumId w:val="74"/>
  </w:num>
  <w:num w:numId="207" w16cid:durableId="1914660849">
    <w:abstractNumId w:val="162"/>
  </w:num>
  <w:num w:numId="208" w16cid:durableId="616988462">
    <w:abstractNumId w:val="286"/>
  </w:num>
  <w:num w:numId="209" w16cid:durableId="1147286777">
    <w:abstractNumId w:val="277"/>
  </w:num>
  <w:num w:numId="210" w16cid:durableId="1406538114">
    <w:abstractNumId w:val="20"/>
  </w:num>
  <w:num w:numId="211" w16cid:durableId="1824352395">
    <w:abstractNumId w:val="229"/>
  </w:num>
  <w:num w:numId="212" w16cid:durableId="389765044">
    <w:abstractNumId w:val="268"/>
  </w:num>
  <w:num w:numId="213" w16cid:durableId="1437140326">
    <w:abstractNumId w:val="238"/>
  </w:num>
  <w:num w:numId="214" w16cid:durableId="7411831">
    <w:abstractNumId w:val="80"/>
  </w:num>
  <w:num w:numId="215" w16cid:durableId="960459566">
    <w:abstractNumId w:val="187"/>
  </w:num>
  <w:num w:numId="216" w16cid:durableId="1568489298">
    <w:abstractNumId w:val="309"/>
  </w:num>
  <w:num w:numId="217" w16cid:durableId="193740019">
    <w:abstractNumId w:val="315"/>
  </w:num>
  <w:num w:numId="218" w16cid:durableId="1559701465">
    <w:abstractNumId w:val="24"/>
  </w:num>
  <w:num w:numId="219" w16cid:durableId="891041727">
    <w:abstractNumId w:val="336"/>
  </w:num>
  <w:num w:numId="220" w16cid:durableId="53940973">
    <w:abstractNumId w:val="269"/>
  </w:num>
  <w:num w:numId="221" w16cid:durableId="1776821580">
    <w:abstractNumId w:val="225"/>
  </w:num>
  <w:num w:numId="222" w16cid:durableId="702289254">
    <w:abstractNumId w:val="0"/>
  </w:num>
  <w:num w:numId="223" w16cid:durableId="211844225">
    <w:abstractNumId w:val="67"/>
  </w:num>
  <w:num w:numId="224" w16cid:durableId="1442333484">
    <w:abstractNumId w:val="151"/>
  </w:num>
  <w:num w:numId="225" w16cid:durableId="249778752">
    <w:abstractNumId w:val="117"/>
  </w:num>
  <w:num w:numId="226" w16cid:durableId="2084990998">
    <w:abstractNumId w:val="115"/>
  </w:num>
  <w:num w:numId="227" w16cid:durableId="133301495">
    <w:abstractNumId w:val="206"/>
  </w:num>
  <w:num w:numId="228" w16cid:durableId="1239290605">
    <w:abstractNumId w:val="136"/>
  </w:num>
  <w:num w:numId="229" w16cid:durableId="1748916358">
    <w:abstractNumId w:val="161"/>
  </w:num>
  <w:num w:numId="230" w16cid:durableId="1469667374">
    <w:abstractNumId w:val="179"/>
  </w:num>
  <w:num w:numId="231" w16cid:durableId="356859040">
    <w:abstractNumId w:val="143"/>
  </w:num>
  <w:num w:numId="232" w16cid:durableId="1288469893">
    <w:abstractNumId w:val="22"/>
  </w:num>
  <w:num w:numId="233" w16cid:durableId="1393887862">
    <w:abstractNumId w:val="92"/>
  </w:num>
  <w:num w:numId="234" w16cid:durableId="498472690">
    <w:abstractNumId w:val="338"/>
  </w:num>
  <w:num w:numId="235" w16cid:durableId="538980155">
    <w:abstractNumId w:val="8"/>
  </w:num>
  <w:num w:numId="236" w16cid:durableId="906040514">
    <w:abstractNumId w:val="88"/>
  </w:num>
  <w:num w:numId="237" w16cid:durableId="1853641886">
    <w:abstractNumId w:val="63"/>
  </w:num>
  <w:num w:numId="238" w16cid:durableId="1351108787">
    <w:abstractNumId w:val="27"/>
  </w:num>
  <w:num w:numId="239" w16cid:durableId="880215184">
    <w:abstractNumId w:val="148"/>
  </w:num>
  <w:num w:numId="240" w16cid:durableId="1271859404">
    <w:abstractNumId w:val="218"/>
  </w:num>
  <w:num w:numId="241" w16cid:durableId="383259666">
    <w:abstractNumId w:val="168"/>
  </w:num>
  <w:num w:numId="242" w16cid:durableId="830755237">
    <w:abstractNumId w:val="163"/>
  </w:num>
  <w:num w:numId="243" w16cid:durableId="143276388">
    <w:abstractNumId w:val="325"/>
  </w:num>
  <w:num w:numId="244" w16cid:durableId="1626504065">
    <w:abstractNumId w:val="292"/>
  </w:num>
  <w:num w:numId="245" w16cid:durableId="1479613187">
    <w:abstractNumId w:val="247"/>
  </w:num>
  <w:num w:numId="246" w16cid:durableId="1361396568">
    <w:abstractNumId w:val="317"/>
  </w:num>
  <w:num w:numId="247" w16cid:durableId="1293318675">
    <w:abstractNumId w:val="222"/>
  </w:num>
  <w:num w:numId="248" w16cid:durableId="911739274">
    <w:abstractNumId w:val="327"/>
  </w:num>
  <w:num w:numId="249" w16cid:durableId="544294422">
    <w:abstractNumId w:val="85"/>
  </w:num>
  <w:num w:numId="250" w16cid:durableId="389500517">
    <w:abstractNumId w:val="301"/>
  </w:num>
  <w:num w:numId="251" w16cid:durableId="1706099271">
    <w:abstractNumId w:val="188"/>
  </w:num>
  <w:num w:numId="252" w16cid:durableId="1219364320">
    <w:abstractNumId w:val="57"/>
  </w:num>
  <w:num w:numId="253" w16cid:durableId="1175413104">
    <w:abstractNumId w:val="53"/>
  </w:num>
  <w:num w:numId="254" w16cid:durableId="1915577767">
    <w:abstractNumId w:val="201"/>
  </w:num>
  <w:num w:numId="255" w16cid:durableId="716585303">
    <w:abstractNumId w:val="15"/>
  </w:num>
  <w:num w:numId="256" w16cid:durableId="2131392287">
    <w:abstractNumId w:val="295"/>
  </w:num>
  <w:num w:numId="257" w16cid:durableId="1965117958">
    <w:abstractNumId w:val="169"/>
  </w:num>
  <w:num w:numId="258" w16cid:durableId="89933759">
    <w:abstractNumId w:val="11"/>
  </w:num>
  <w:num w:numId="259" w16cid:durableId="1047753500">
    <w:abstractNumId w:val="184"/>
  </w:num>
  <w:num w:numId="260" w16cid:durableId="782651864">
    <w:abstractNumId w:val="239"/>
  </w:num>
  <w:num w:numId="261" w16cid:durableId="668868320">
    <w:abstractNumId w:val="46"/>
  </w:num>
  <w:num w:numId="262" w16cid:durableId="1742561818">
    <w:abstractNumId w:val="101"/>
  </w:num>
  <w:num w:numId="263" w16cid:durableId="672882657">
    <w:abstractNumId w:val="254"/>
  </w:num>
  <w:num w:numId="264" w16cid:durableId="735935821">
    <w:abstractNumId w:val="7"/>
  </w:num>
  <w:num w:numId="265" w16cid:durableId="1680768588">
    <w:abstractNumId w:val="180"/>
  </w:num>
  <w:num w:numId="266" w16cid:durableId="684329132">
    <w:abstractNumId w:val="38"/>
  </w:num>
  <w:num w:numId="267" w16cid:durableId="897672503">
    <w:abstractNumId w:val="305"/>
  </w:num>
  <w:num w:numId="268" w16cid:durableId="1768891589">
    <w:abstractNumId w:val="275"/>
  </w:num>
  <w:num w:numId="269" w16cid:durableId="920328989">
    <w:abstractNumId w:val="217"/>
  </w:num>
  <w:num w:numId="270" w16cid:durableId="887037516">
    <w:abstractNumId w:val="263"/>
  </w:num>
  <w:num w:numId="271" w16cid:durableId="1200972145">
    <w:abstractNumId w:val="58"/>
  </w:num>
  <w:num w:numId="272" w16cid:durableId="670332218">
    <w:abstractNumId w:val="345"/>
  </w:num>
  <w:num w:numId="273" w16cid:durableId="1204294278">
    <w:abstractNumId w:val="10"/>
  </w:num>
  <w:num w:numId="274" w16cid:durableId="480658309">
    <w:abstractNumId w:val="242"/>
  </w:num>
  <w:num w:numId="275" w16cid:durableId="1984658158">
    <w:abstractNumId w:val="54"/>
  </w:num>
  <w:num w:numId="276" w16cid:durableId="459539813">
    <w:abstractNumId w:val="220"/>
  </w:num>
  <w:num w:numId="277" w16cid:durableId="1636250234">
    <w:abstractNumId w:val="106"/>
  </w:num>
  <w:num w:numId="278" w16cid:durableId="1142236711">
    <w:abstractNumId w:val="94"/>
  </w:num>
  <w:num w:numId="279" w16cid:durableId="1167359413">
    <w:abstractNumId w:val="98"/>
  </w:num>
  <w:num w:numId="280" w16cid:durableId="1038624395">
    <w:abstractNumId w:val="297"/>
  </w:num>
  <w:num w:numId="281" w16cid:durableId="476266165">
    <w:abstractNumId w:val="240"/>
  </w:num>
  <w:num w:numId="282" w16cid:durableId="1957370966">
    <w:abstractNumId w:val="258"/>
  </w:num>
  <w:num w:numId="283" w16cid:durableId="2111002151">
    <w:abstractNumId w:val="245"/>
  </w:num>
  <w:num w:numId="284" w16cid:durableId="1913350621">
    <w:abstractNumId w:val="270"/>
  </w:num>
  <w:num w:numId="285" w16cid:durableId="947272461">
    <w:abstractNumId w:val="77"/>
  </w:num>
  <w:num w:numId="286" w16cid:durableId="1209564579">
    <w:abstractNumId w:val="128"/>
  </w:num>
  <w:num w:numId="287" w16cid:durableId="165099124">
    <w:abstractNumId w:val="131"/>
  </w:num>
  <w:num w:numId="288" w16cid:durableId="1052576721">
    <w:abstractNumId w:val="177"/>
  </w:num>
  <w:num w:numId="289" w16cid:durableId="1911965451">
    <w:abstractNumId w:val="311"/>
  </w:num>
  <w:num w:numId="290" w16cid:durableId="995303592">
    <w:abstractNumId w:val="193"/>
  </w:num>
  <w:num w:numId="291" w16cid:durableId="2118332668">
    <w:abstractNumId w:val="68"/>
  </w:num>
  <w:num w:numId="292" w16cid:durableId="1689872183">
    <w:abstractNumId w:val="1"/>
  </w:num>
  <w:num w:numId="293" w16cid:durableId="378283018">
    <w:abstractNumId w:val="26"/>
  </w:num>
  <w:num w:numId="294" w16cid:durableId="29650616">
    <w:abstractNumId w:val="100"/>
  </w:num>
  <w:num w:numId="295" w16cid:durableId="1885947865">
    <w:abstractNumId w:val="224"/>
  </w:num>
  <w:num w:numId="296" w16cid:durableId="252325794">
    <w:abstractNumId w:val="64"/>
  </w:num>
  <w:num w:numId="297" w16cid:durableId="522481777">
    <w:abstractNumId w:val="59"/>
  </w:num>
  <w:num w:numId="298" w16cid:durableId="1449465407">
    <w:abstractNumId w:val="293"/>
  </w:num>
  <w:num w:numId="299" w16cid:durableId="1868328817">
    <w:abstractNumId w:val="108"/>
  </w:num>
  <w:num w:numId="300" w16cid:durableId="573471218">
    <w:abstractNumId w:val="47"/>
  </w:num>
  <w:num w:numId="301" w16cid:durableId="1232614971">
    <w:abstractNumId w:val="334"/>
  </w:num>
  <w:num w:numId="302" w16cid:durableId="418260652">
    <w:abstractNumId w:val="158"/>
  </w:num>
  <w:num w:numId="303" w16cid:durableId="257912484">
    <w:abstractNumId w:val="241"/>
  </w:num>
  <w:num w:numId="304" w16cid:durableId="983697790">
    <w:abstractNumId w:val="255"/>
  </w:num>
  <w:num w:numId="305" w16cid:durableId="1579561935">
    <w:abstractNumId w:val="223"/>
  </w:num>
  <w:num w:numId="306" w16cid:durableId="1617174909">
    <w:abstractNumId w:val="204"/>
  </w:num>
  <w:num w:numId="307" w16cid:durableId="661929377">
    <w:abstractNumId w:val="304"/>
  </w:num>
  <w:num w:numId="308" w16cid:durableId="1305814118">
    <w:abstractNumId w:val="78"/>
  </w:num>
  <w:num w:numId="309" w16cid:durableId="1814251598">
    <w:abstractNumId w:val="40"/>
  </w:num>
  <w:num w:numId="310" w16cid:durableId="1291590306">
    <w:abstractNumId w:val="339"/>
  </w:num>
  <w:num w:numId="311" w16cid:durableId="336269392">
    <w:abstractNumId w:val="287"/>
  </w:num>
  <w:num w:numId="312" w16cid:durableId="1313558746">
    <w:abstractNumId w:val="28"/>
  </w:num>
  <w:num w:numId="313" w16cid:durableId="969632117">
    <w:abstractNumId w:val="19"/>
  </w:num>
  <w:num w:numId="314" w16cid:durableId="282613768">
    <w:abstractNumId w:val="39"/>
  </w:num>
  <w:num w:numId="315" w16cid:durableId="1495955838">
    <w:abstractNumId w:val="18"/>
  </w:num>
  <w:num w:numId="316" w16cid:durableId="887301613">
    <w:abstractNumId w:val="105"/>
  </w:num>
  <w:num w:numId="317" w16cid:durableId="1502238803">
    <w:abstractNumId w:val="119"/>
  </w:num>
  <w:num w:numId="318" w16cid:durableId="1378433507">
    <w:abstractNumId w:val="194"/>
  </w:num>
  <w:num w:numId="319" w16cid:durableId="334462160">
    <w:abstractNumId w:val="37"/>
  </w:num>
  <w:num w:numId="320" w16cid:durableId="1370177761">
    <w:abstractNumId w:val="13"/>
  </w:num>
  <w:num w:numId="321" w16cid:durableId="1913999422">
    <w:abstractNumId w:val="121"/>
  </w:num>
  <w:num w:numId="322" w16cid:durableId="1927374214">
    <w:abstractNumId w:val="142"/>
  </w:num>
  <w:num w:numId="323" w16cid:durableId="1393314455">
    <w:abstractNumId w:val="72"/>
  </w:num>
  <w:num w:numId="324" w16cid:durableId="2037541499">
    <w:abstractNumId w:val="233"/>
  </w:num>
  <w:num w:numId="325" w16cid:durableId="1073817408">
    <w:abstractNumId w:val="130"/>
  </w:num>
  <w:num w:numId="326" w16cid:durableId="1387488954">
    <w:abstractNumId w:val="321"/>
  </w:num>
  <w:num w:numId="327" w16cid:durableId="750081808">
    <w:abstractNumId w:val="181"/>
  </w:num>
  <w:num w:numId="328" w16cid:durableId="1603411555">
    <w:abstractNumId w:val="202"/>
  </w:num>
  <w:num w:numId="329" w16cid:durableId="940920157">
    <w:abstractNumId w:val="316"/>
  </w:num>
  <w:num w:numId="330" w16cid:durableId="183983525">
    <w:abstractNumId w:val="83"/>
  </w:num>
  <w:num w:numId="331" w16cid:durableId="457918940">
    <w:abstractNumId w:val="237"/>
  </w:num>
  <w:num w:numId="332" w16cid:durableId="1822575236">
    <w:abstractNumId w:val="322"/>
  </w:num>
  <w:num w:numId="333" w16cid:durableId="1572695034">
    <w:abstractNumId w:val="324"/>
  </w:num>
  <w:num w:numId="334" w16cid:durableId="884104526">
    <w:abstractNumId w:val="127"/>
  </w:num>
  <w:num w:numId="335" w16cid:durableId="938221286">
    <w:abstractNumId w:val="196"/>
  </w:num>
  <w:num w:numId="336" w16cid:durableId="861628213">
    <w:abstractNumId w:val="49"/>
  </w:num>
  <w:num w:numId="337" w16cid:durableId="582448748">
    <w:abstractNumId w:val="84"/>
  </w:num>
  <w:num w:numId="338" w16cid:durableId="1375427639">
    <w:abstractNumId w:val="266"/>
  </w:num>
  <w:num w:numId="339" w16cid:durableId="1017731265">
    <w:abstractNumId w:val="323"/>
  </w:num>
  <w:num w:numId="340" w16cid:durableId="1018697058">
    <w:abstractNumId w:val="81"/>
  </w:num>
  <w:num w:numId="341" w16cid:durableId="1473450833">
    <w:abstractNumId w:val="51"/>
  </w:num>
  <w:num w:numId="342" w16cid:durableId="134881033">
    <w:abstractNumId w:val="174"/>
  </w:num>
  <w:num w:numId="343" w16cid:durableId="1305551210">
    <w:abstractNumId w:val="259"/>
  </w:num>
  <w:num w:numId="344" w16cid:durableId="1688292798">
    <w:abstractNumId w:val="30"/>
  </w:num>
  <w:num w:numId="345" w16cid:durableId="487552810">
    <w:abstractNumId w:val="150"/>
  </w:num>
  <w:num w:numId="346" w16cid:durableId="1527014418">
    <w:abstractNumId w:val="276"/>
  </w:num>
  <w:num w:numId="347" w16cid:durableId="1486507557">
    <w:abstractNumId w:val="260"/>
  </w:num>
  <w:num w:numId="348" w16cid:durableId="1898589422">
    <w:abstractNumId w:val="137"/>
  </w:num>
  <w:num w:numId="349" w16cid:durableId="1210802980">
    <w:abstractNumId w:val="236"/>
  </w:num>
  <w:num w:numId="350" w16cid:durableId="2077898976">
    <w:abstractNumId w:val="114"/>
  </w:num>
  <w:num w:numId="351" w16cid:durableId="154952309">
    <w:abstractNumId w:val="122"/>
  </w:num>
  <w:numIdMacAtCleanup w:val="3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30"/>
    <w:rsid w:val="00004102"/>
    <w:rsid w:val="00007014"/>
    <w:rsid w:val="00015D3C"/>
    <w:rsid w:val="00034CED"/>
    <w:rsid w:val="00044DFD"/>
    <w:rsid w:val="00050ACA"/>
    <w:rsid w:val="00060751"/>
    <w:rsid w:val="00062E48"/>
    <w:rsid w:val="0007156B"/>
    <w:rsid w:val="00083B65"/>
    <w:rsid w:val="000A187B"/>
    <w:rsid w:val="000A1E81"/>
    <w:rsid w:val="000B6AB2"/>
    <w:rsid w:val="000C52EC"/>
    <w:rsid w:val="000C724D"/>
    <w:rsid w:val="000D27CE"/>
    <w:rsid w:val="000D5E47"/>
    <w:rsid w:val="000E67A4"/>
    <w:rsid w:val="001005E5"/>
    <w:rsid w:val="001038E3"/>
    <w:rsid w:val="00111EE5"/>
    <w:rsid w:val="001142F3"/>
    <w:rsid w:val="00123136"/>
    <w:rsid w:val="00123485"/>
    <w:rsid w:val="00127573"/>
    <w:rsid w:val="00131EE8"/>
    <w:rsid w:val="0013253B"/>
    <w:rsid w:val="0016476E"/>
    <w:rsid w:val="001654AF"/>
    <w:rsid w:val="0017640F"/>
    <w:rsid w:val="001772EB"/>
    <w:rsid w:val="001840D4"/>
    <w:rsid w:val="00186583"/>
    <w:rsid w:val="00196CA3"/>
    <w:rsid w:val="001C091C"/>
    <w:rsid w:val="001C31DF"/>
    <w:rsid w:val="001C5E80"/>
    <w:rsid w:val="001C71AF"/>
    <w:rsid w:val="001D51AC"/>
    <w:rsid w:val="001D6933"/>
    <w:rsid w:val="001F21EF"/>
    <w:rsid w:val="00201406"/>
    <w:rsid w:val="00204A2A"/>
    <w:rsid w:val="002118B5"/>
    <w:rsid w:val="00240E45"/>
    <w:rsid w:val="00245F3F"/>
    <w:rsid w:val="00256B0F"/>
    <w:rsid w:val="0026089C"/>
    <w:rsid w:val="00281BB6"/>
    <w:rsid w:val="00285F01"/>
    <w:rsid w:val="002A1CD5"/>
    <w:rsid w:val="002A6823"/>
    <w:rsid w:val="002B33CA"/>
    <w:rsid w:val="002B7658"/>
    <w:rsid w:val="002C1FB6"/>
    <w:rsid w:val="002C3540"/>
    <w:rsid w:val="002D42A0"/>
    <w:rsid w:val="002D4F35"/>
    <w:rsid w:val="002D72E5"/>
    <w:rsid w:val="002D74B3"/>
    <w:rsid w:val="002E0192"/>
    <w:rsid w:val="002E0FB1"/>
    <w:rsid w:val="002E598C"/>
    <w:rsid w:val="00305002"/>
    <w:rsid w:val="00315422"/>
    <w:rsid w:val="00315D3C"/>
    <w:rsid w:val="00323D26"/>
    <w:rsid w:val="00331FF4"/>
    <w:rsid w:val="0033382D"/>
    <w:rsid w:val="0035316B"/>
    <w:rsid w:val="0035560F"/>
    <w:rsid w:val="00394864"/>
    <w:rsid w:val="003A076A"/>
    <w:rsid w:val="003A1DA7"/>
    <w:rsid w:val="003B03F9"/>
    <w:rsid w:val="003B30B3"/>
    <w:rsid w:val="003B561B"/>
    <w:rsid w:val="003C4394"/>
    <w:rsid w:val="003D4923"/>
    <w:rsid w:val="004310C7"/>
    <w:rsid w:val="00433E36"/>
    <w:rsid w:val="00447C6B"/>
    <w:rsid w:val="00460A27"/>
    <w:rsid w:val="00470DFB"/>
    <w:rsid w:val="0047287D"/>
    <w:rsid w:val="00476604"/>
    <w:rsid w:val="004854CE"/>
    <w:rsid w:val="004857CB"/>
    <w:rsid w:val="004B19F6"/>
    <w:rsid w:val="004B2E17"/>
    <w:rsid w:val="004C1EB0"/>
    <w:rsid w:val="004C364D"/>
    <w:rsid w:val="004D11FA"/>
    <w:rsid w:val="00501628"/>
    <w:rsid w:val="0051013C"/>
    <w:rsid w:val="00535407"/>
    <w:rsid w:val="0056214F"/>
    <w:rsid w:val="00566D92"/>
    <w:rsid w:val="0057278D"/>
    <w:rsid w:val="00583A12"/>
    <w:rsid w:val="00583E0C"/>
    <w:rsid w:val="00585BEA"/>
    <w:rsid w:val="00585C9A"/>
    <w:rsid w:val="00590EBC"/>
    <w:rsid w:val="005A5C62"/>
    <w:rsid w:val="005A6C62"/>
    <w:rsid w:val="005B2110"/>
    <w:rsid w:val="005B7F47"/>
    <w:rsid w:val="005C16B0"/>
    <w:rsid w:val="005C5AD9"/>
    <w:rsid w:val="005E4AAC"/>
    <w:rsid w:val="005E4E77"/>
    <w:rsid w:val="005F06EA"/>
    <w:rsid w:val="005F34C0"/>
    <w:rsid w:val="005F5B3B"/>
    <w:rsid w:val="00606780"/>
    <w:rsid w:val="00611719"/>
    <w:rsid w:val="006117AA"/>
    <w:rsid w:val="00620CDC"/>
    <w:rsid w:val="00651DAC"/>
    <w:rsid w:val="0068242B"/>
    <w:rsid w:val="006922E5"/>
    <w:rsid w:val="00692941"/>
    <w:rsid w:val="006A0BC7"/>
    <w:rsid w:val="006D2CB0"/>
    <w:rsid w:val="006D414D"/>
    <w:rsid w:val="006F01FE"/>
    <w:rsid w:val="006F1780"/>
    <w:rsid w:val="006F5CA2"/>
    <w:rsid w:val="00707E2A"/>
    <w:rsid w:val="00715924"/>
    <w:rsid w:val="00717E6F"/>
    <w:rsid w:val="007240EA"/>
    <w:rsid w:val="007244AC"/>
    <w:rsid w:val="00730054"/>
    <w:rsid w:val="007440CB"/>
    <w:rsid w:val="007508B9"/>
    <w:rsid w:val="00753B65"/>
    <w:rsid w:val="00774531"/>
    <w:rsid w:val="00784ED4"/>
    <w:rsid w:val="00787851"/>
    <w:rsid w:val="00795CAC"/>
    <w:rsid w:val="007973DA"/>
    <w:rsid w:val="007A1379"/>
    <w:rsid w:val="007A4B4F"/>
    <w:rsid w:val="007B39E3"/>
    <w:rsid w:val="007B7722"/>
    <w:rsid w:val="007C564E"/>
    <w:rsid w:val="007E7A65"/>
    <w:rsid w:val="00814424"/>
    <w:rsid w:val="008178F0"/>
    <w:rsid w:val="008205E8"/>
    <w:rsid w:val="00820FCA"/>
    <w:rsid w:val="008243BE"/>
    <w:rsid w:val="00830865"/>
    <w:rsid w:val="00834E60"/>
    <w:rsid w:val="00853A43"/>
    <w:rsid w:val="008574CD"/>
    <w:rsid w:val="00860D7B"/>
    <w:rsid w:val="00864E0B"/>
    <w:rsid w:val="00867C11"/>
    <w:rsid w:val="00874987"/>
    <w:rsid w:val="00880D44"/>
    <w:rsid w:val="00894A06"/>
    <w:rsid w:val="008A1400"/>
    <w:rsid w:val="008A1C1E"/>
    <w:rsid w:val="008B0721"/>
    <w:rsid w:val="008D17F2"/>
    <w:rsid w:val="008D3963"/>
    <w:rsid w:val="008D4B3C"/>
    <w:rsid w:val="008E1CFE"/>
    <w:rsid w:val="008E72A9"/>
    <w:rsid w:val="008F3CFC"/>
    <w:rsid w:val="008F43F3"/>
    <w:rsid w:val="008F49C1"/>
    <w:rsid w:val="008F54AB"/>
    <w:rsid w:val="0091353F"/>
    <w:rsid w:val="00922EC4"/>
    <w:rsid w:val="00933396"/>
    <w:rsid w:val="0094170B"/>
    <w:rsid w:val="00943846"/>
    <w:rsid w:val="009517C5"/>
    <w:rsid w:val="0095564A"/>
    <w:rsid w:val="00974030"/>
    <w:rsid w:val="00975775"/>
    <w:rsid w:val="009A04A9"/>
    <w:rsid w:val="009A344D"/>
    <w:rsid w:val="009B47F9"/>
    <w:rsid w:val="009C5C0C"/>
    <w:rsid w:val="009C7ED4"/>
    <w:rsid w:val="009E0023"/>
    <w:rsid w:val="009F3972"/>
    <w:rsid w:val="009F72A3"/>
    <w:rsid w:val="00A27E0C"/>
    <w:rsid w:val="00A30B6A"/>
    <w:rsid w:val="00A338CF"/>
    <w:rsid w:val="00A511BB"/>
    <w:rsid w:val="00A62D8E"/>
    <w:rsid w:val="00A71453"/>
    <w:rsid w:val="00A71BB2"/>
    <w:rsid w:val="00A77324"/>
    <w:rsid w:val="00A81450"/>
    <w:rsid w:val="00A91E8A"/>
    <w:rsid w:val="00A94FE4"/>
    <w:rsid w:val="00AA150B"/>
    <w:rsid w:val="00AB21B9"/>
    <w:rsid w:val="00AB2AE1"/>
    <w:rsid w:val="00AF2D1E"/>
    <w:rsid w:val="00AF572E"/>
    <w:rsid w:val="00B20A03"/>
    <w:rsid w:val="00B35CE4"/>
    <w:rsid w:val="00B5155A"/>
    <w:rsid w:val="00B51ECB"/>
    <w:rsid w:val="00B52993"/>
    <w:rsid w:val="00B604DE"/>
    <w:rsid w:val="00B61862"/>
    <w:rsid w:val="00B673D3"/>
    <w:rsid w:val="00B727A7"/>
    <w:rsid w:val="00B74859"/>
    <w:rsid w:val="00B81E31"/>
    <w:rsid w:val="00BA6230"/>
    <w:rsid w:val="00BB20CC"/>
    <w:rsid w:val="00BB2453"/>
    <w:rsid w:val="00BB3571"/>
    <w:rsid w:val="00BB5D62"/>
    <w:rsid w:val="00BE37D6"/>
    <w:rsid w:val="00BE4E33"/>
    <w:rsid w:val="00BF273C"/>
    <w:rsid w:val="00C11743"/>
    <w:rsid w:val="00C137C3"/>
    <w:rsid w:val="00C15F01"/>
    <w:rsid w:val="00C33932"/>
    <w:rsid w:val="00C434E2"/>
    <w:rsid w:val="00C4571E"/>
    <w:rsid w:val="00C51223"/>
    <w:rsid w:val="00C5140E"/>
    <w:rsid w:val="00C70483"/>
    <w:rsid w:val="00C779BD"/>
    <w:rsid w:val="00C86B00"/>
    <w:rsid w:val="00C95AB3"/>
    <w:rsid w:val="00CA0026"/>
    <w:rsid w:val="00CA1D01"/>
    <w:rsid w:val="00CB7CE8"/>
    <w:rsid w:val="00CC19B4"/>
    <w:rsid w:val="00CC26A8"/>
    <w:rsid w:val="00CC4462"/>
    <w:rsid w:val="00CE64AE"/>
    <w:rsid w:val="00CF7A0F"/>
    <w:rsid w:val="00D073FA"/>
    <w:rsid w:val="00D27FDF"/>
    <w:rsid w:val="00D35B47"/>
    <w:rsid w:val="00D434A3"/>
    <w:rsid w:val="00D5446D"/>
    <w:rsid w:val="00D6536D"/>
    <w:rsid w:val="00D72675"/>
    <w:rsid w:val="00D745FB"/>
    <w:rsid w:val="00D75869"/>
    <w:rsid w:val="00D7617A"/>
    <w:rsid w:val="00D85047"/>
    <w:rsid w:val="00D8514D"/>
    <w:rsid w:val="00D866CD"/>
    <w:rsid w:val="00D86FE2"/>
    <w:rsid w:val="00D91AE5"/>
    <w:rsid w:val="00DB322E"/>
    <w:rsid w:val="00DB6494"/>
    <w:rsid w:val="00DD21A5"/>
    <w:rsid w:val="00DD3C08"/>
    <w:rsid w:val="00DD768E"/>
    <w:rsid w:val="00DE573A"/>
    <w:rsid w:val="00DF0937"/>
    <w:rsid w:val="00DF487B"/>
    <w:rsid w:val="00DF680A"/>
    <w:rsid w:val="00E00FEB"/>
    <w:rsid w:val="00E10B51"/>
    <w:rsid w:val="00E15632"/>
    <w:rsid w:val="00E202AE"/>
    <w:rsid w:val="00E2295F"/>
    <w:rsid w:val="00E31173"/>
    <w:rsid w:val="00E33D0D"/>
    <w:rsid w:val="00E4235C"/>
    <w:rsid w:val="00E5029D"/>
    <w:rsid w:val="00E508D0"/>
    <w:rsid w:val="00E5720E"/>
    <w:rsid w:val="00E723EE"/>
    <w:rsid w:val="00E81548"/>
    <w:rsid w:val="00E84328"/>
    <w:rsid w:val="00E8528B"/>
    <w:rsid w:val="00E8768A"/>
    <w:rsid w:val="00EA37DF"/>
    <w:rsid w:val="00EB1DB5"/>
    <w:rsid w:val="00EE21AB"/>
    <w:rsid w:val="00EE6991"/>
    <w:rsid w:val="00EF088C"/>
    <w:rsid w:val="00EF436C"/>
    <w:rsid w:val="00EF45A5"/>
    <w:rsid w:val="00F042AD"/>
    <w:rsid w:val="00F07F9E"/>
    <w:rsid w:val="00F12B58"/>
    <w:rsid w:val="00F20EBE"/>
    <w:rsid w:val="00F442DE"/>
    <w:rsid w:val="00F5187C"/>
    <w:rsid w:val="00F55BC6"/>
    <w:rsid w:val="00F701B4"/>
    <w:rsid w:val="00F81AA1"/>
    <w:rsid w:val="00F83E30"/>
    <w:rsid w:val="00F87106"/>
    <w:rsid w:val="00F93881"/>
    <w:rsid w:val="00FA376C"/>
    <w:rsid w:val="00FA5E8E"/>
    <w:rsid w:val="00FA68F0"/>
    <w:rsid w:val="00FA6BED"/>
    <w:rsid w:val="00FB3062"/>
    <w:rsid w:val="00FC01BD"/>
    <w:rsid w:val="00FC1E4B"/>
    <w:rsid w:val="00FC46B9"/>
    <w:rsid w:val="00FD6B00"/>
    <w:rsid w:val="00FE3E1D"/>
    <w:rsid w:val="00FF050A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96C2E"/>
  <w15:chartTrackingRefBased/>
  <w15:docId w15:val="{D8982F6A-97CA-C44F-AEA2-11F43920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B51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7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5B00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4170B"/>
    <w:pPr>
      <w:keepNext/>
      <w:keepLines/>
      <w:spacing w:before="160" w:after="80"/>
      <w:outlineLvl w:val="2"/>
    </w:pPr>
    <w:rPr>
      <w:rFonts w:eastAsiaTheme="majorEastAsia" w:cstheme="majorBidi"/>
      <w:color w:val="BF5B00" w:themeColor="accent1" w:themeShade="BF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link w:val="JudulK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JudulKAR">
    <w:name w:val="Judul KAR"/>
    <w:basedOn w:val="FontParagrafDefault"/>
    <w:link w:val="Judul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Judul1KAR">
    <w:name w:val="Judul 1 KAR"/>
    <w:basedOn w:val="FontParagrafDefault"/>
    <w:link w:val="Judul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Judul5KAR">
    <w:name w:val="Judul 5 KAR"/>
    <w:basedOn w:val="FontParagrafDefault"/>
    <w:link w:val="Judul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Judul6KAR">
    <w:name w:val="Judul 6 KAR"/>
    <w:basedOn w:val="FontParagrafDefault"/>
    <w:link w:val="Judul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Judul7KAR">
    <w:name w:val="Judul 7 KAR"/>
    <w:basedOn w:val="FontParagrafDefault"/>
    <w:link w:val="Judul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Judul8KAR">
    <w:name w:val="Judul 8 KAR"/>
    <w:basedOn w:val="FontParagrafDefault"/>
    <w:link w:val="Judul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judul">
    <w:name w:val="Subtitle"/>
    <w:basedOn w:val="Normal"/>
    <w:link w:val="SubjudulK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judulKAR">
    <w:name w:val="Subjudul KAR"/>
    <w:basedOn w:val="FontParagrafDefault"/>
    <w:link w:val="Subjudul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PenekananHalus">
    <w:name w:val="Subtle Emphasis"/>
    <w:basedOn w:val="FontParagrafDefault"/>
    <w:uiPriority w:val="19"/>
    <w:semiHidden/>
    <w:unhideWhenUsed/>
    <w:qFormat/>
    <w:rPr>
      <w:i/>
      <w:iCs/>
      <w:color w:val="666660" w:themeColor="text2" w:themeTint="BF"/>
    </w:rPr>
  </w:style>
  <w:style w:type="character" w:styleId="PenekananKeras">
    <w:name w:val="Intense Emphasis"/>
    <w:basedOn w:val="FontParagrafDefaul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Kuat">
    <w:name w:val="Strong"/>
    <w:basedOn w:val="FontParagrafDefault"/>
    <w:uiPriority w:val="22"/>
    <w:unhideWhenUsed/>
    <w:qFormat/>
    <w:rPr>
      <w:b/>
      <w:bCs/>
      <w:color w:val="666660" w:themeColor="text2" w:themeTint="BF"/>
    </w:rPr>
  </w:style>
  <w:style w:type="paragraph" w:styleId="Kutipan">
    <w:name w:val="Quote"/>
    <w:basedOn w:val="Normal"/>
    <w:next w:val="Normal"/>
    <w:link w:val="KutipanK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KutipanKAR">
    <w:name w:val="Kutipan KAR"/>
    <w:basedOn w:val="FontParagrafDefault"/>
    <w:link w:val="Kutipan"/>
    <w:uiPriority w:val="29"/>
    <w:semiHidden/>
    <w:rPr>
      <w:i/>
      <w:iCs/>
      <w:sz w:val="34"/>
    </w:rPr>
  </w:style>
  <w:style w:type="paragraph" w:styleId="KutipanyangSering">
    <w:name w:val="Intense Quote"/>
    <w:basedOn w:val="Normal"/>
    <w:next w:val="Normal"/>
    <w:link w:val="KutipanyangSeringK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semiHidden/>
    <w:rPr>
      <w:b/>
      <w:i/>
      <w:iCs/>
      <w:color w:val="454541" w:themeColor="text2" w:themeTint="E6"/>
      <w:sz w:val="34"/>
    </w:rPr>
  </w:style>
  <w:style w:type="character" w:styleId="ReferensiRumit">
    <w:name w:val="Subtle Reference"/>
    <w:basedOn w:val="FontParagrafDefaul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ReferensiyangSering">
    <w:name w:val="Intense Reference"/>
    <w:basedOn w:val="FontParagrafDefaul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Keteranga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JudulTOC">
    <w:name w:val="TOC Heading"/>
    <w:basedOn w:val="Judul1"/>
    <w:next w:val="Normal"/>
    <w:uiPriority w:val="39"/>
    <w:semiHidden/>
    <w:unhideWhenUsed/>
    <w:qFormat/>
    <w:pPr>
      <w:outlineLvl w:val="9"/>
    </w:pPr>
  </w:style>
  <w:style w:type="character" w:styleId="Tempatpenampungteks">
    <w:name w:val="Placeholder Text"/>
    <w:basedOn w:val="FontParagrafDefault"/>
    <w:uiPriority w:val="99"/>
    <w:semiHidden/>
    <w:rPr>
      <w:color w:val="808080"/>
    </w:rPr>
  </w:style>
  <w:style w:type="character" w:styleId="JudulBuku">
    <w:name w:val="Book Title"/>
    <w:basedOn w:val="FontParagrafDefaul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JudulTOA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KAR"/>
    <w:uiPriority w:val="99"/>
    <w:unhideWhenUsed/>
    <w:pPr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</w:style>
  <w:style w:type="paragraph" w:styleId="Footer">
    <w:name w:val="footer"/>
    <w:basedOn w:val="Normal"/>
    <w:link w:val="FooterKAR"/>
    <w:uiPriority w:val="99"/>
    <w:unhideWhenUsed/>
    <w:pPr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</w:style>
  <w:style w:type="paragraph" w:styleId="DaftarParagraf">
    <w:name w:val="List Paragraph"/>
    <w:basedOn w:val="Normal"/>
    <w:uiPriority w:val="34"/>
    <w:unhideWhenUsed/>
    <w:qFormat/>
    <w:rsid w:val="00D434A3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semiHidden/>
    <w:rsid w:val="00C70483"/>
    <w:rPr>
      <w:rFonts w:asciiTheme="majorHAnsi" w:eastAsiaTheme="majorEastAsia" w:hAnsiTheme="majorHAnsi" w:cstheme="majorBidi"/>
      <w:color w:val="BF5B00" w:themeColor="accent1" w:themeShade="BF"/>
      <w:sz w:val="32"/>
      <w:szCs w:val="32"/>
      <w:lang w:val="id-ID"/>
    </w:rPr>
  </w:style>
  <w:style w:type="paragraph" w:styleId="NormalWeb">
    <w:name w:val="Normal (Web)"/>
    <w:basedOn w:val="Normal"/>
    <w:uiPriority w:val="99"/>
    <w:unhideWhenUsed/>
    <w:rsid w:val="00C704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lang w:eastAsia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4170B"/>
    <w:rPr>
      <w:rFonts w:eastAsiaTheme="majorEastAsia" w:cstheme="majorBidi"/>
      <w:color w:val="BF5B00" w:themeColor="accent1" w:themeShade="BF"/>
      <w:sz w:val="28"/>
      <w:szCs w:val="28"/>
      <w:lang w:val="id-I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FA5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color w:val="auto"/>
      <w:sz w:val="20"/>
      <w:szCs w:val="20"/>
      <w:lang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FA5E8E"/>
    <w:rPr>
      <w:rFonts w:ascii="Courier New" w:eastAsiaTheme="minorEastAsia" w:hAnsi="Courier New" w:cs="Courier New"/>
      <w:color w:val="auto"/>
      <w:sz w:val="20"/>
      <w:szCs w:val="20"/>
      <w:lang w:val="id-ID" w:eastAsia="id-ID"/>
    </w:rPr>
  </w:style>
  <w:style w:type="character" w:styleId="KodeHTML">
    <w:name w:val="HTML Code"/>
    <w:basedOn w:val="FontParagrafDefault"/>
    <w:uiPriority w:val="99"/>
    <w:semiHidden/>
    <w:unhideWhenUsed/>
    <w:rsid w:val="00FA5E8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C319CE5-42E2-5745-A86A-4EEF1CF265EC%7dtf50002001.dotx" TargetMode="External" 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%7b9C319CE5-42E2-5745-A86A-4EEF1CF265EC%7dtf50002001.dotx</Template>
  <TotalTime>0</TotalTime>
  <Pages>1</Pages>
  <Words>15958</Words>
  <Characters>90964</Characters>
  <Application>Microsoft Office Word</Application>
  <DocSecurity>0</DocSecurity>
  <Lines>758</Lines>
  <Paragraphs>213</Paragraphs>
  <ScaleCrop>false</ScaleCrop>
  <Company/>
  <LinksUpToDate>false</LinksUpToDate>
  <CharactersWithSpaces>106709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Puspa</dc:creator>
  <cp:keywords/>
  <dc:description/>
  <cp:lastModifiedBy>Amelia Puspa</cp:lastModifiedBy>
  <cp:revision>2</cp:revision>
  <dcterms:created xsi:type="dcterms:W3CDTF">2026-03-20T17:19:00Z</dcterms:created>
  <dcterms:modified xsi:type="dcterms:W3CDTF">2026-03-20T17:19:00Z</dcterms:modified>
</cp:coreProperties>
</file>